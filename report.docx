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4E7B" w:rsidRPr="006818F4" w:rsidRDefault="00AB4E7B" w:rsidP="006818F4">
      <w:pPr>
        <w:tabs>
          <w:tab w:val="left" w:pos="-284"/>
          <w:tab w:val="left" w:pos="5387"/>
        </w:tabs>
        <w:ind w:left="567" w:hanging="1135"/>
        <w:jc w:val="center"/>
        <w:rPr>
          <w:strike/>
          <w:color w:val="FF0000"/>
          <w:sz w:val="52"/>
          <w:szCs w:val="52"/>
        </w:rPr>
      </w:pPr>
    </w:p>
    <w:p w:rsidR="00861917" w:rsidRPr="00BE2908" w:rsidRDefault="00861917" w:rsidP="009A6D92">
      <w:pPr>
        <w:tabs>
          <w:tab w:val="left" w:pos="5387"/>
        </w:tabs>
        <w:jc w:val="center"/>
        <w:rPr>
          <w:b/>
          <w:bCs/>
          <w:strike/>
          <w:color w:val="FF0000"/>
          <w:sz w:val="12"/>
          <w:szCs w:val="12"/>
        </w:rPr>
      </w:pPr>
    </w:p>
    <w:tbl>
      <w:tblPr>
        <w:tblpPr w:leftFromText="141" w:rightFromText="141" w:vertAnchor="text" w:tblpX="70" w:tblpY="1"/>
        <w:tblOverlap w:val="never"/>
        <w:tblW w:w="1120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  <w:insideV w:val="single" w:sz="2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04"/>
        <w:gridCol w:w="950"/>
        <w:gridCol w:w="275"/>
        <w:gridCol w:w="713"/>
        <w:gridCol w:w="188"/>
        <w:gridCol w:w="32"/>
        <w:gridCol w:w="713"/>
        <w:gridCol w:w="248"/>
        <w:gridCol w:w="516"/>
        <w:gridCol w:w="59"/>
        <w:gridCol w:w="391"/>
        <w:gridCol w:w="389"/>
        <w:gridCol w:w="480"/>
        <w:gridCol w:w="7"/>
        <w:gridCol w:w="725"/>
        <w:gridCol w:w="211"/>
        <w:gridCol w:w="693"/>
        <w:gridCol w:w="72"/>
        <w:gridCol w:w="759"/>
        <w:gridCol w:w="557"/>
        <w:gridCol w:w="135"/>
        <w:gridCol w:w="509"/>
        <w:gridCol w:w="324"/>
        <w:gridCol w:w="126"/>
        <w:gridCol w:w="1399"/>
        <w:gridCol w:w="26"/>
      </w:tblGrid>
      <w:tr w:rsidR="002237E1" w:rsidRPr="00B256CC" w:rsidTr="00523FD0">
        <w:trPr>
          <w:gridAfter w:val="1"/>
          <w:wAfter w:w="26" w:type="dxa"/>
          <w:trHeight w:val="77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/>
            <w:vAlign w:val="center"/>
          </w:tcPr>
          <w:p w:rsidR="002237E1" w:rsidRPr="00B256CC" w:rsidRDefault="002237E1" w:rsidP="000D0F1B">
            <w:pPr>
              <w:rPr>
                <w:i/>
                <w:iCs/>
                <w:color w:val="000000"/>
                <w:sz w:val="20"/>
                <w:szCs w:val="20"/>
              </w:rPr>
            </w:pPr>
            <w:r w:rsidRPr="00B256CC">
              <w:rPr>
                <w:b/>
                <w:bCs/>
                <w:i/>
                <w:iCs/>
                <w:color w:val="000000"/>
                <w:sz w:val="20"/>
                <w:szCs w:val="20"/>
              </w:rPr>
              <w:t>Puits</w:t>
            </w:r>
          </w:p>
        </w:tc>
        <w:tc>
          <w:tcPr>
            <w:tcW w:w="9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237E1" w:rsidRPr="00B256CC" w:rsidRDefault="00BF09BF" w:rsidP="002106A1">
            <w:pPr>
              <w:rPr>
                <w:i/>
                <w:iCs/>
                <w:color w:val="000000"/>
                <w:sz w:val="20"/>
                <w:szCs w:val="20"/>
              </w:rPr>
            </w:pPr>
            <w:r>
              <w:rPr>
                <w:i/>
                <w:iCs/>
                <w:color w:val="000000"/>
                <w:sz w:val="20"/>
                <w:szCs w:val="20"/>
              </w:rPr>
              <w:t>RNSE-</w:t>
            </w:r>
            <w:r w:rsidR="00751B8E">
              <w:rPr>
                <w:i/>
                <w:iCs/>
                <w:color w:val="000000"/>
                <w:sz w:val="20"/>
                <w:szCs w:val="20"/>
              </w:rPr>
              <w:t>08</w:t>
            </w:r>
          </w:p>
        </w:tc>
        <w:tc>
          <w:tcPr>
            <w:tcW w:w="98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D9D9D9"/>
            <w:vAlign w:val="center"/>
          </w:tcPr>
          <w:p w:rsidR="002237E1" w:rsidRPr="00B256CC" w:rsidRDefault="002237E1" w:rsidP="000D0F1B">
            <w:pPr>
              <w:rPr>
                <w:i/>
                <w:iCs/>
                <w:color w:val="000000"/>
                <w:sz w:val="20"/>
                <w:szCs w:val="20"/>
              </w:rPr>
            </w:pPr>
            <w:r>
              <w:rPr>
                <w:i/>
                <w:iCs/>
                <w:color w:val="000000"/>
                <w:sz w:val="20"/>
                <w:szCs w:val="20"/>
              </w:rPr>
              <w:t>Appareil</w:t>
            </w:r>
          </w:p>
        </w:tc>
        <w:tc>
          <w:tcPr>
            <w:tcW w:w="933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:rsidR="002237E1" w:rsidRPr="00B256CC" w:rsidRDefault="002237E1" w:rsidP="000D0F1B">
            <w:pPr>
              <w:jc w:val="center"/>
              <w:rPr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823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237E1" w:rsidRPr="00B256CC" w:rsidRDefault="002237E1" w:rsidP="000D0F1B">
            <w:pPr>
              <w:jc w:val="center"/>
              <w:rPr>
                <w:i/>
                <w:iCs/>
                <w:color w:val="000000"/>
                <w:sz w:val="20"/>
                <w:szCs w:val="20"/>
              </w:rPr>
            </w:pPr>
            <w:r w:rsidRPr="00B256CC">
              <w:rPr>
                <w:i/>
                <w:iCs/>
                <w:color w:val="000000"/>
                <w:sz w:val="20"/>
                <w:szCs w:val="20"/>
              </w:rPr>
              <w:t>TP</w:t>
            </w:r>
            <w:r w:rsidR="00CC00B0">
              <w:rPr>
                <w:i/>
                <w:iCs/>
                <w:color w:val="000000"/>
                <w:sz w:val="20"/>
                <w:szCs w:val="20"/>
              </w:rPr>
              <w:t xml:space="preserve"> </w:t>
            </w:r>
            <w:r w:rsidRPr="00B256CC">
              <w:rPr>
                <w:i/>
                <w:iCs/>
                <w:color w:val="000000"/>
                <w:sz w:val="20"/>
                <w:szCs w:val="20"/>
              </w:rPr>
              <w:t>188</w:t>
            </w:r>
          </w:p>
        </w:tc>
        <w:tc>
          <w:tcPr>
            <w:tcW w:w="1992" w:type="dxa"/>
            <w:gridSpan w:val="5"/>
            <w:tcBorders>
              <w:top w:val="single" w:sz="4" w:space="0" w:color="auto"/>
              <w:bottom w:val="single" w:sz="4" w:space="0" w:color="auto"/>
            </w:tcBorders>
            <w:shd w:val="clear" w:color="auto" w:fill="D9D9D9"/>
          </w:tcPr>
          <w:p w:rsidR="002237E1" w:rsidRPr="00B256CC" w:rsidRDefault="002237E1" w:rsidP="00692B8C">
            <w:pPr>
              <w:jc w:val="center"/>
              <w:rPr>
                <w:b/>
                <w:bCs/>
                <w:i/>
                <w:iCs/>
                <w:color w:val="000000"/>
                <w:sz w:val="20"/>
                <w:szCs w:val="20"/>
              </w:rPr>
            </w:pPr>
            <w:r w:rsidRPr="002C0EFA">
              <w:rPr>
                <w:b/>
                <w:bCs/>
                <w:i/>
                <w:iCs/>
                <w:color w:val="000000"/>
                <w:sz w:val="20"/>
                <w:szCs w:val="20"/>
              </w:rPr>
              <w:t>Rapport N°</w:t>
            </w:r>
          </w:p>
        </w:tc>
        <w:tc>
          <w:tcPr>
            <w:tcW w:w="90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237E1" w:rsidRPr="00B256CC" w:rsidRDefault="00A44F05" w:rsidP="00CB052B">
            <w:pPr>
              <w:jc w:val="center"/>
              <w:rPr>
                <w:b/>
                <w:bCs/>
                <w:i/>
                <w:iCs/>
                <w:color w:val="000000"/>
                <w:sz w:val="20"/>
                <w:szCs w:val="20"/>
              </w:rPr>
            </w:pP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1388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D9D9D9"/>
          </w:tcPr>
          <w:p w:rsidR="002237E1" w:rsidRPr="00B256CC" w:rsidRDefault="002237E1" w:rsidP="002C0EFA">
            <w:pPr>
              <w:jc w:val="center"/>
              <w:rPr>
                <w:b/>
                <w:bCs/>
                <w:i/>
                <w:iCs/>
                <w:color w:val="000000"/>
                <w:sz w:val="20"/>
                <w:szCs w:val="20"/>
              </w:rPr>
            </w:pPr>
            <w:r w:rsidRPr="002C0EFA">
              <w:rPr>
                <w:b/>
                <w:bCs/>
                <w:i/>
                <w:iCs/>
                <w:color w:val="000000"/>
                <w:sz w:val="20"/>
                <w:szCs w:val="20"/>
              </w:rPr>
              <w:t>Rapport du</w:t>
            </w:r>
          </w:p>
        </w:tc>
        <w:tc>
          <w:tcPr>
            <w:tcW w:w="2493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69A5" w:rsidRPr="00B256CC" w:rsidRDefault="009B3A02" w:rsidP="00A44F05">
            <w:pPr>
              <w:jc w:val="center"/>
              <w:rPr>
                <w:b/>
                <w:bCs/>
                <w:i/>
                <w:iCs/>
                <w:color w:val="000000"/>
                <w:sz w:val="20"/>
                <w:szCs w:val="20"/>
              </w:rPr>
            </w:pP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2</w:t>
            </w:r>
            <w:r w:rsidR="00A44F05">
              <w:rPr>
                <w:b/>
                <w:bCs/>
                <w:i/>
                <w:iCs/>
                <w:color w:val="000000"/>
                <w:sz w:val="20"/>
                <w:szCs w:val="20"/>
              </w:rPr>
              <w:t>9</w:t>
            </w:r>
            <w:r w:rsidR="00BF09BF">
              <w:rPr>
                <w:b/>
                <w:bCs/>
                <w:i/>
                <w:iCs/>
                <w:color w:val="000000"/>
                <w:sz w:val="20"/>
                <w:szCs w:val="20"/>
              </w:rPr>
              <w:t>/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05</w:t>
            </w:r>
            <w:r w:rsidR="00B618BA">
              <w:rPr>
                <w:b/>
                <w:bCs/>
                <w:i/>
                <w:iCs/>
                <w:color w:val="000000"/>
                <w:sz w:val="20"/>
                <w:szCs w:val="20"/>
              </w:rPr>
              <w:t>/2026</w:t>
            </w:r>
          </w:p>
        </w:tc>
      </w:tr>
      <w:tr w:rsidR="002237E1" w:rsidRPr="00B256CC" w:rsidTr="002237E1">
        <w:trPr>
          <w:gridAfter w:val="1"/>
          <w:wAfter w:w="26" w:type="dxa"/>
          <w:trHeight w:val="559"/>
        </w:trPr>
        <w:tc>
          <w:tcPr>
            <w:tcW w:w="16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/>
            <w:vAlign w:val="center"/>
          </w:tcPr>
          <w:p w:rsidR="002237E1" w:rsidRPr="00B256CC" w:rsidRDefault="002237E1" w:rsidP="000D0F1B">
            <w:pPr>
              <w:rPr>
                <w:b/>
                <w:bCs/>
                <w:i/>
                <w:iCs/>
                <w:color w:val="000000"/>
                <w:sz w:val="20"/>
                <w:szCs w:val="20"/>
              </w:rPr>
            </w:pPr>
            <w:r w:rsidRPr="00B256CC">
              <w:rPr>
                <w:b/>
                <w:bCs/>
                <w:i/>
                <w:iCs/>
                <w:color w:val="000000"/>
                <w:sz w:val="20"/>
                <w:szCs w:val="20"/>
              </w:rPr>
              <w:t>Nature du puits</w:t>
            </w:r>
          </w:p>
        </w:tc>
        <w:tc>
          <w:tcPr>
            <w:tcW w:w="988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237E1" w:rsidRPr="00B256CC" w:rsidRDefault="002237E1" w:rsidP="00234AA4">
            <w:pPr>
              <w:jc w:val="center"/>
              <w:rPr>
                <w:i/>
                <w:iCs/>
                <w:color w:val="000000"/>
                <w:sz w:val="20"/>
                <w:szCs w:val="20"/>
              </w:rPr>
            </w:pPr>
            <w:r>
              <w:rPr>
                <w:i/>
                <w:iCs/>
                <w:color w:val="000000"/>
                <w:sz w:val="20"/>
                <w:szCs w:val="20"/>
              </w:rPr>
              <w:t>P</w:t>
            </w:r>
            <w:r w:rsidR="009941DC">
              <w:rPr>
                <w:i/>
                <w:iCs/>
                <w:color w:val="000000"/>
                <w:sz w:val="20"/>
                <w:szCs w:val="20"/>
              </w:rPr>
              <w:t>P</w:t>
            </w:r>
            <w:r w:rsidR="00234AA4">
              <w:rPr>
                <w:i/>
                <w:iCs/>
                <w:color w:val="000000"/>
                <w:sz w:val="20"/>
                <w:szCs w:val="20"/>
              </w:rPr>
              <w:t>H</w:t>
            </w:r>
          </w:p>
        </w:tc>
        <w:tc>
          <w:tcPr>
            <w:tcW w:w="933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D9D9D9"/>
          </w:tcPr>
          <w:p w:rsidR="002237E1" w:rsidRDefault="002237E1" w:rsidP="000D0F1B">
            <w:pPr>
              <w:rPr>
                <w:b/>
                <w:bCs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2083" w:type="dxa"/>
            <w:gridSpan w:val="6"/>
            <w:tcBorders>
              <w:top w:val="single" w:sz="4" w:space="0" w:color="auto"/>
              <w:bottom w:val="single" w:sz="4" w:space="0" w:color="auto"/>
            </w:tcBorders>
            <w:shd w:val="clear" w:color="auto" w:fill="D9D9D9"/>
            <w:vAlign w:val="center"/>
          </w:tcPr>
          <w:p w:rsidR="002237E1" w:rsidRPr="00B256CC" w:rsidRDefault="002237E1" w:rsidP="000D0F1B">
            <w:pPr>
              <w:rPr>
                <w:b/>
                <w:bCs/>
                <w:i/>
                <w:iCs/>
                <w:color w:val="000000"/>
                <w:sz w:val="20"/>
                <w:szCs w:val="20"/>
              </w:rPr>
            </w:pP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But de Work O</w:t>
            </w:r>
            <w:r w:rsidRPr="00B256CC">
              <w:rPr>
                <w:b/>
                <w:bCs/>
                <w:i/>
                <w:iCs/>
                <w:color w:val="000000"/>
                <w:sz w:val="20"/>
                <w:szCs w:val="20"/>
              </w:rPr>
              <w:t>ver</w:t>
            </w:r>
          </w:p>
        </w:tc>
        <w:tc>
          <w:tcPr>
            <w:tcW w:w="5517" w:type="dxa"/>
            <w:gridSpan w:val="1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A6A04" w:rsidRDefault="00A07702" w:rsidP="007A6A04">
            <w:pPr>
              <w:rPr>
                <w:i/>
                <w:iCs/>
                <w:color w:val="000000"/>
                <w:sz w:val="20"/>
                <w:szCs w:val="20"/>
              </w:rPr>
            </w:pPr>
            <w:r>
              <w:rPr>
                <w:i/>
                <w:iCs/>
                <w:color w:val="000000"/>
                <w:sz w:val="20"/>
                <w:szCs w:val="20"/>
              </w:rPr>
              <w:t>-</w:t>
            </w:r>
            <w:r w:rsidR="00BF0A44">
              <w:rPr>
                <w:i/>
                <w:iCs/>
                <w:color w:val="000000"/>
                <w:sz w:val="20"/>
                <w:szCs w:val="20"/>
              </w:rPr>
              <w:t>Est d</w:t>
            </w:r>
            <w:r w:rsidR="00BF0A44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'</w:t>
            </w:r>
            <w:r w:rsidR="00BF0A44">
              <w:rPr>
                <w:i/>
                <w:iCs/>
                <w:color w:val="000000"/>
                <w:sz w:val="20"/>
                <w:szCs w:val="20"/>
              </w:rPr>
              <w:t>assurer la maintenance et la Restauration de l</w:t>
            </w:r>
            <w:r w:rsidR="00BF0A44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'</w:t>
            </w:r>
            <w:r w:rsidR="00BF0A44">
              <w:rPr>
                <w:i/>
                <w:iCs/>
                <w:color w:val="000000"/>
                <w:sz w:val="20"/>
                <w:szCs w:val="20"/>
              </w:rPr>
              <w:t>intégrité</w:t>
            </w:r>
            <w:r w:rsidR="000B1014">
              <w:rPr>
                <w:i/>
                <w:iCs/>
                <w:color w:val="000000"/>
                <w:sz w:val="20"/>
                <w:szCs w:val="20"/>
              </w:rPr>
              <w:t xml:space="preserve"> du</w:t>
            </w:r>
          </w:p>
          <w:p w:rsidR="000C3528" w:rsidRDefault="00A6508A" w:rsidP="000C3528">
            <w:pPr>
              <w:rPr>
                <w:i/>
                <w:iCs/>
                <w:color w:val="000000"/>
                <w:sz w:val="20"/>
                <w:szCs w:val="20"/>
              </w:rPr>
            </w:pPr>
            <w:r>
              <w:rPr>
                <w:i/>
                <w:iCs/>
                <w:color w:val="000000"/>
                <w:sz w:val="20"/>
                <w:szCs w:val="20"/>
              </w:rPr>
              <w:t>P</w:t>
            </w:r>
            <w:r w:rsidR="000B1014">
              <w:rPr>
                <w:i/>
                <w:iCs/>
                <w:color w:val="000000"/>
                <w:sz w:val="20"/>
                <w:szCs w:val="20"/>
              </w:rPr>
              <w:t>uits</w:t>
            </w:r>
            <w:r w:rsidR="000C3528">
              <w:rPr>
                <w:i/>
                <w:iCs/>
                <w:color w:val="000000"/>
                <w:sz w:val="20"/>
                <w:szCs w:val="20"/>
              </w:rPr>
              <w:t>.</w:t>
            </w:r>
          </w:p>
          <w:p w:rsidR="000B1014" w:rsidRPr="00BF0A44" w:rsidRDefault="00A6508A" w:rsidP="000C3528">
            <w:pPr>
              <w:rPr>
                <w:i/>
                <w:iCs/>
                <w:color w:val="000000"/>
                <w:sz w:val="20"/>
                <w:szCs w:val="20"/>
              </w:rPr>
            </w:pPr>
            <w:r>
              <w:rPr>
                <w:i/>
                <w:iCs/>
                <w:color w:val="000000"/>
                <w:sz w:val="20"/>
                <w:szCs w:val="20"/>
              </w:rPr>
              <w:t>– Repêchage 12 joints de concentrique1"660 Situés au font</w:t>
            </w:r>
            <w:r w:rsidR="000C3528">
              <w:rPr>
                <w:i/>
                <w:iCs/>
                <w:color w:val="000000"/>
                <w:sz w:val="20"/>
                <w:szCs w:val="20"/>
              </w:rPr>
              <w:t>.</w:t>
            </w:r>
          </w:p>
        </w:tc>
      </w:tr>
      <w:tr w:rsidR="002237E1" w:rsidRPr="00B256CC" w:rsidTr="00D57E89">
        <w:trPr>
          <w:gridAfter w:val="1"/>
          <w:wAfter w:w="26" w:type="dxa"/>
          <w:trHeight w:val="196"/>
        </w:trPr>
        <w:tc>
          <w:tcPr>
            <w:tcW w:w="264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/>
          </w:tcPr>
          <w:p w:rsidR="002237E1" w:rsidRPr="005934F6" w:rsidRDefault="002237E1" w:rsidP="000D0F1B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5934F6">
              <w:rPr>
                <w:b/>
                <w:bCs/>
                <w:i/>
                <w:iCs/>
                <w:sz w:val="20"/>
                <w:szCs w:val="20"/>
              </w:rPr>
              <w:t>Type d’outil et paramètres</w:t>
            </w:r>
          </w:p>
        </w:tc>
        <w:tc>
          <w:tcPr>
            <w:tcW w:w="933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:rsidR="002237E1" w:rsidRPr="005934F6" w:rsidRDefault="002237E1" w:rsidP="000D0F1B">
            <w:pPr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76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2237E1" w:rsidRPr="005934F6" w:rsidRDefault="002237E1" w:rsidP="000D0F1B">
            <w:pPr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839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D9D9D9"/>
          </w:tcPr>
          <w:p w:rsidR="002237E1" w:rsidRPr="005934F6" w:rsidRDefault="002237E1" w:rsidP="000D0F1B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5934F6">
              <w:rPr>
                <w:b/>
                <w:bCs/>
                <w:i/>
                <w:iCs/>
                <w:sz w:val="20"/>
                <w:szCs w:val="20"/>
              </w:rPr>
              <w:t>WOB</w:t>
            </w:r>
          </w:p>
        </w:tc>
        <w:tc>
          <w:tcPr>
            <w:tcW w:w="480" w:type="dxa"/>
            <w:tcBorders>
              <w:top w:val="single" w:sz="4" w:space="0" w:color="auto"/>
              <w:bottom w:val="single" w:sz="4" w:space="0" w:color="auto"/>
            </w:tcBorders>
          </w:tcPr>
          <w:p w:rsidR="002237E1" w:rsidRPr="005934F6" w:rsidRDefault="002237E1" w:rsidP="00A33A79">
            <w:pPr>
              <w:ind w:left="708" w:hanging="708"/>
              <w:rPr>
                <w:i/>
                <w:iCs/>
                <w:sz w:val="16"/>
                <w:szCs w:val="16"/>
              </w:rPr>
            </w:pPr>
          </w:p>
        </w:tc>
        <w:tc>
          <w:tcPr>
            <w:tcW w:w="943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D9D9D9"/>
          </w:tcPr>
          <w:p w:rsidR="002237E1" w:rsidRPr="005934F6" w:rsidRDefault="002237E1" w:rsidP="000D0F1B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5934F6">
              <w:rPr>
                <w:b/>
                <w:bCs/>
                <w:i/>
                <w:iCs/>
                <w:sz w:val="20"/>
                <w:szCs w:val="20"/>
              </w:rPr>
              <w:t>RPM</w:t>
            </w:r>
          </w:p>
        </w:tc>
        <w:tc>
          <w:tcPr>
            <w:tcW w:w="693" w:type="dxa"/>
            <w:tcBorders>
              <w:top w:val="single" w:sz="4" w:space="0" w:color="auto"/>
              <w:bottom w:val="single" w:sz="4" w:space="0" w:color="auto"/>
            </w:tcBorders>
          </w:tcPr>
          <w:p w:rsidR="002237E1" w:rsidRPr="005934F6" w:rsidRDefault="002237E1" w:rsidP="00DF6038">
            <w:pPr>
              <w:rPr>
                <w:i/>
                <w:iCs/>
                <w:sz w:val="16"/>
                <w:szCs w:val="16"/>
              </w:rPr>
            </w:pPr>
          </w:p>
        </w:tc>
        <w:tc>
          <w:tcPr>
            <w:tcW w:w="831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D9D9D9"/>
          </w:tcPr>
          <w:p w:rsidR="002237E1" w:rsidRPr="005934F6" w:rsidRDefault="002237E1" w:rsidP="000D0F1B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5934F6">
              <w:rPr>
                <w:b/>
                <w:bCs/>
                <w:i/>
                <w:iCs/>
                <w:sz w:val="20"/>
                <w:szCs w:val="20"/>
              </w:rPr>
              <w:t>LPM</w:t>
            </w:r>
          </w:p>
        </w:tc>
        <w:tc>
          <w:tcPr>
            <w:tcW w:w="692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2237E1" w:rsidRPr="005934F6" w:rsidRDefault="002237E1" w:rsidP="000D0F1B">
            <w:pPr>
              <w:rPr>
                <w:i/>
                <w:iCs/>
                <w:sz w:val="18"/>
                <w:szCs w:val="18"/>
              </w:rPr>
            </w:pPr>
          </w:p>
        </w:tc>
        <w:tc>
          <w:tcPr>
            <w:tcW w:w="959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D9D9D9"/>
          </w:tcPr>
          <w:p w:rsidR="002237E1" w:rsidRPr="005934F6" w:rsidRDefault="002237E1" w:rsidP="000D0F1B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5934F6">
              <w:rPr>
                <w:b/>
                <w:bCs/>
                <w:i/>
                <w:iCs/>
                <w:sz w:val="20"/>
                <w:szCs w:val="20"/>
              </w:rPr>
              <w:t>Pression</w:t>
            </w:r>
          </w:p>
        </w:tc>
        <w:tc>
          <w:tcPr>
            <w:tcW w:w="139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2237E1" w:rsidRPr="005934F6" w:rsidRDefault="002237E1" w:rsidP="000D0F1B">
            <w:pPr>
              <w:rPr>
                <w:i/>
                <w:iCs/>
                <w:sz w:val="18"/>
                <w:szCs w:val="18"/>
              </w:rPr>
            </w:pPr>
          </w:p>
        </w:tc>
      </w:tr>
      <w:tr w:rsidR="002237E1" w:rsidRPr="00B256CC" w:rsidTr="002237E1">
        <w:trPr>
          <w:gridAfter w:val="1"/>
          <w:wAfter w:w="26" w:type="dxa"/>
          <w:trHeight w:val="378"/>
        </w:trPr>
        <w:tc>
          <w:tcPr>
            <w:tcW w:w="264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/>
          </w:tcPr>
          <w:p w:rsidR="002237E1" w:rsidRPr="005934F6" w:rsidRDefault="002237E1" w:rsidP="000D0F1B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5934F6">
              <w:rPr>
                <w:b/>
                <w:bCs/>
                <w:i/>
                <w:iCs/>
                <w:sz w:val="20"/>
                <w:szCs w:val="20"/>
              </w:rPr>
              <w:t>Avancement</w:t>
            </w:r>
          </w:p>
        </w:tc>
        <w:tc>
          <w:tcPr>
            <w:tcW w:w="933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:rsidR="002237E1" w:rsidRPr="005934F6" w:rsidRDefault="002237E1" w:rsidP="000D0F1B">
            <w:pPr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76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2237E1" w:rsidRPr="005934F6" w:rsidRDefault="002237E1" w:rsidP="000D0F1B">
            <w:pPr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839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C0C0C0"/>
          </w:tcPr>
          <w:p w:rsidR="002237E1" w:rsidRPr="005934F6" w:rsidRDefault="002237E1" w:rsidP="000D0F1B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5934F6">
              <w:rPr>
                <w:b/>
                <w:bCs/>
                <w:i/>
                <w:iCs/>
                <w:sz w:val="20"/>
                <w:szCs w:val="20"/>
              </w:rPr>
              <w:t>Temps</w:t>
            </w:r>
          </w:p>
        </w:tc>
        <w:tc>
          <w:tcPr>
            <w:tcW w:w="480" w:type="dxa"/>
            <w:tcBorders>
              <w:top w:val="single" w:sz="4" w:space="0" w:color="auto"/>
              <w:bottom w:val="single" w:sz="4" w:space="0" w:color="auto"/>
            </w:tcBorders>
          </w:tcPr>
          <w:p w:rsidR="002237E1" w:rsidRPr="005934F6" w:rsidRDefault="002237E1" w:rsidP="000D0F1B">
            <w:pPr>
              <w:rPr>
                <w:i/>
                <w:iCs/>
                <w:sz w:val="20"/>
                <w:szCs w:val="20"/>
              </w:rPr>
            </w:pPr>
          </w:p>
        </w:tc>
        <w:tc>
          <w:tcPr>
            <w:tcW w:w="943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D9D9D9"/>
          </w:tcPr>
          <w:p w:rsidR="002237E1" w:rsidRPr="005934F6" w:rsidRDefault="002237E1" w:rsidP="000D0F1B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5934F6">
              <w:rPr>
                <w:b/>
                <w:bCs/>
                <w:i/>
                <w:iCs/>
                <w:sz w:val="20"/>
                <w:szCs w:val="20"/>
              </w:rPr>
              <w:t>Déviation</w:t>
            </w:r>
          </w:p>
        </w:tc>
        <w:tc>
          <w:tcPr>
            <w:tcW w:w="2216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:rsidR="002237E1" w:rsidRPr="005934F6" w:rsidRDefault="002237E1" w:rsidP="000D0F1B">
            <w:pPr>
              <w:rPr>
                <w:i/>
                <w:iCs/>
                <w:sz w:val="20"/>
                <w:szCs w:val="20"/>
              </w:rPr>
            </w:pPr>
          </w:p>
        </w:tc>
        <w:tc>
          <w:tcPr>
            <w:tcW w:w="833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D9D9D9"/>
          </w:tcPr>
          <w:p w:rsidR="002237E1" w:rsidRPr="005934F6" w:rsidRDefault="002237E1" w:rsidP="000D0F1B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5934F6">
              <w:rPr>
                <w:b/>
                <w:bCs/>
                <w:i/>
                <w:iCs/>
                <w:sz w:val="20"/>
                <w:szCs w:val="20"/>
              </w:rPr>
              <w:t>côte</w:t>
            </w:r>
          </w:p>
        </w:tc>
        <w:tc>
          <w:tcPr>
            <w:tcW w:w="1525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2237E1" w:rsidRPr="005934F6" w:rsidRDefault="002237E1" w:rsidP="000D0F1B">
            <w:pPr>
              <w:rPr>
                <w:b/>
                <w:bCs/>
                <w:i/>
                <w:iCs/>
                <w:sz w:val="20"/>
                <w:szCs w:val="20"/>
              </w:rPr>
            </w:pPr>
          </w:p>
        </w:tc>
      </w:tr>
      <w:tr w:rsidR="002237E1" w:rsidRPr="007048D4" w:rsidTr="00700EDE">
        <w:tblPrEx>
          <w:tblBorders>
            <w:insideH w:val="none" w:sz="0" w:space="0" w:color="auto"/>
            <w:insideV w:val="none" w:sz="0" w:space="0" w:color="auto"/>
          </w:tblBorders>
        </w:tblPrEx>
        <w:trPr>
          <w:gridAfter w:val="1"/>
          <w:wAfter w:w="26" w:type="dxa"/>
          <w:trHeight w:val="474"/>
        </w:trPr>
        <w:tc>
          <w:tcPr>
            <w:tcW w:w="19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2237E1" w:rsidRPr="00B256CC" w:rsidRDefault="002237E1" w:rsidP="000D0F1B">
            <w:pPr>
              <w:rPr>
                <w:b/>
                <w:bCs/>
                <w:i/>
                <w:iCs/>
                <w:color w:val="000000"/>
                <w:sz w:val="20"/>
                <w:szCs w:val="20"/>
              </w:rPr>
            </w:pPr>
            <w:r w:rsidRPr="00B256CC">
              <w:rPr>
                <w:b/>
                <w:bCs/>
                <w:i/>
                <w:iCs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93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37E1" w:rsidRDefault="002237E1" w:rsidP="00B877C5">
            <w:pPr>
              <w:rPr>
                <w:sz w:val="20"/>
                <w:szCs w:val="20"/>
                <w:lang w:val="en-GB" w:bidi="ar-DZ"/>
              </w:rPr>
            </w:pPr>
          </w:p>
        </w:tc>
        <w:tc>
          <w:tcPr>
            <w:tcW w:w="8313" w:type="dxa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37E1" w:rsidRPr="00585F7D" w:rsidRDefault="00585F7D" w:rsidP="00700EDE">
            <w:pPr>
              <w:rPr>
                <w:sz w:val="20"/>
                <w:szCs w:val="20"/>
                <w:rtl/>
                <w:lang w:val="en-GB" w:bidi="ar-DZ"/>
              </w:rPr>
            </w:pPr>
            <w:r>
              <w:rPr>
                <w:sz w:val="20"/>
                <w:szCs w:val="20"/>
                <w:lang w:val="en-GB" w:bidi="ar-DZ"/>
              </w:rPr>
              <w:t xml:space="preserve">BHA: </w:t>
            </w:r>
            <w:r w:rsidRPr="00585F7D">
              <w:rPr>
                <w:sz w:val="20"/>
                <w:szCs w:val="20"/>
                <w:lang w:val="en-GB" w:bidi="ar-DZ"/>
              </w:rPr>
              <w:t>Junk Mill 5"7/8 +</w:t>
            </w:r>
            <w:r>
              <w:rPr>
                <w:sz w:val="20"/>
                <w:szCs w:val="20"/>
                <w:lang w:val="en-GB" w:bidi="ar-DZ"/>
              </w:rPr>
              <w:t xml:space="preserve"> PO + </w:t>
            </w:r>
            <w:r w:rsidRPr="00585F7D">
              <w:rPr>
                <w:sz w:val="20"/>
                <w:szCs w:val="20"/>
                <w:lang w:val="en-GB" w:bidi="ar-DZ"/>
              </w:rPr>
              <w:t>02 Junk Basket</w:t>
            </w:r>
            <w:r>
              <w:rPr>
                <w:sz w:val="20"/>
                <w:szCs w:val="20"/>
                <w:lang w:val="en-GB" w:bidi="ar-DZ"/>
              </w:rPr>
              <w:t xml:space="preserve"> </w:t>
            </w:r>
            <w:r w:rsidRPr="00585F7D">
              <w:rPr>
                <w:sz w:val="20"/>
                <w:szCs w:val="20"/>
                <w:lang w:val="en-GB" w:bidi="ar-DZ"/>
              </w:rPr>
              <w:t xml:space="preserve"> +</w:t>
            </w:r>
            <w:r>
              <w:rPr>
                <w:sz w:val="20"/>
                <w:szCs w:val="20"/>
                <w:lang w:val="en-GB" w:bidi="ar-DZ"/>
              </w:rPr>
              <w:t>12</w:t>
            </w:r>
            <w:r w:rsidRPr="00585F7D">
              <w:rPr>
                <w:sz w:val="20"/>
                <w:szCs w:val="20"/>
                <w:lang w:val="en-GB" w:bidi="ar-DZ"/>
              </w:rPr>
              <w:t xml:space="preserve"> DC 4 </w:t>
            </w:r>
            <w:r>
              <w:rPr>
                <w:sz w:val="20"/>
                <w:szCs w:val="20"/>
                <w:lang w:val="en-GB" w:bidi="ar-DZ"/>
              </w:rPr>
              <w:t>"</w:t>
            </w:r>
            <w:r w:rsidRPr="00585F7D">
              <w:rPr>
                <w:sz w:val="20"/>
                <w:szCs w:val="20"/>
                <w:lang w:val="en-GB" w:bidi="ar-DZ"/>
              </w:rPr>
              <w:t>3/4</w:t>
            </w:r>
            <w:r>
              <w:rPr>
                <w:sz w:val="20"/>
                <w:szCs w:val="20"/>
                <w:lang w:val="en-GB" w:bidi="ar-DZ"/>
              </w:rPr>
              <w:t xml:space="preserve"> =</w:t>
            </w:r>
            <w:r w:rsidR="00B10BE9">
              <w:rPr>
                <w:sz w:val="20"/>
                <w:szCs w:val="20"/>
                <w:lang w:val="en-GB" w:bidi="ar-DZ"/>
              </w:rPr>
              <w:t xml:space="preserve"> 113.62</w:t>
            </w:r>
            <w:r>
              <w:rPr>
                <w:sz w:val="20"/>
                <w:szCs w:val="20"/>
                <w:lang w:val="en-GB" w:bidi="ar-DZ"/>
              </w:rPr>
              <w:t xml:space="preserve"> m</w:t>
            </w:r>
          </w:p>
        </w:tc>
      </w:tr>
      <w:tr w:rsidR="002237E1" w:rsidRPr="007048D4" w:rsidTr="002237E1">
        <w:tblPrEx>
          <w:tblBorders>
            <w:insideH w:val="none" w:sz="0" w:space="0" w:color="auto"/>
            <w:insideV w:val="none" w:sz="0" w:space="0" w:color="auto"/>
          </w:tblBorders>
        </w:tblPrEx>
        <w:trPr>
          <w:gridAfter w:val="1"/>
          <w:wAfter w:w="26" w:type="dxa"/>
          <w:trHeight w:val="231"/>
        </w:trPr>
        <w:tc>
          <w:tcPr>
            <w:tcW w:w="19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/>
          </w:tcPr>
          <w:p w:rsidR="002237E1" w:rsidRPr="00A071F3" w:rsidRDefault="002237E1" w:rsidP="00D14E9C">
            <w:pPr>
              <w:rPr>
                <w:b/>
                <w:bCs/>
                <w:i/>
                <w:iCs/>
                <w:color w:val="000000"/>
                <w:sz w:val="20"/>
                <w:szCs w:val="20"/>
              </w:rPr>
            </w:pPr>
            <w:r w:rsidRPr="00A071F3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BOP Stack  </w:t>
            </w:r>
          </w:p>
        </w:tc>
        <w:tc>
          <w:tcPr>
            <w:tcW w:w="93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2237E1" w:rsidRPr="00A071F3" w:rsidRDefault="002237E1" w:rsidP="00A071F3">
            <w:pPr>
              <w:rPr>
                <w:b/>
                <w:bCs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8313" w:type="dxa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tbl>
            <w:tblPr>
              <w:tblpPr w:leftFromText="141" w:rightFromText="141" w:vertAnchor="text" w:tblpX="-92" w:tblpY="1"/>
              <w:tblOverlap w:val="never"/>
              <w:tblW w:w="8516" w:type="dxa"/>
              <w:tblBorders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182"/>
              <w:gridCol w:w="1144"/>
              <w:gridCol w:w="1744"/>
              <w:gridCol w:w="1467"/>
              <w:gridCol w:w="1979"/>
            </w:tblGrid>
            <w:tr w:rsidR="002237E1" w:rsidRPr="00A071F3" w:rsidTr="00DA35C9">
              <w:trPr>
                <w:trHeight w:val="222"/>
              </w:trPr>
              <w:tc>
                <w:tcPr>
                  <w:tcW w:w="2182" w:type="dxa"/>
                </w:tcPr>
                <w:p w:rsidR="002237E1" w:rsidRPr="00A071F3" w:rsidRDefault="002237E1" w:rsidP="00A071F3">
                  <w:pPr>
                    <w:rPr>
                      <w:b/>
                      <w:bCs/>
                      <w:i/>
                      <w:iCs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1144" w:type="dxa"/>
                  <w:shd w:val="clear" w:color="auto" w:fill="D9D9D9"/>
                </w:tcPr>
                <w:p w:rsidR="002237E1" w:rsidRPr="00A071F3" w:rsidRDefault="002237E1" w:rsidP="00A071F3">
                  <w:pPr>
                    <w:rPr>
                      <w:b/>
                      <w:bCs/>
                      <w:i/>
                      <w:iCs/>
                      <w:color w:val="000000"/>
                      <w:sz w:val="20"/>
                      <w:szCs w:val="20"/>
                    </w:rPr>
                  </w:pPr>
                  <w:r w:rsidRPr="00A071F3">
                    <w:rPr>
                      <w:b/>
                      <w:bCs/>
                      <w:i/>
                      <w:iCs/>
                      <w:color w:val="000000"/>
                      <w:sz w:val="20"/>
                      <w:szCs w:val="20"/>
                    </w:rPr>
                    <w:t>Date de test</w:t>
                  </w:r>
                </w:p>
              </w:tc>
              <w:tc>
                <w:tcPr>
                  <w:tcW w:w="1744" w:type="dxa"/>
                  <w:vAlign w:val="center"/>
                </w:tcPr>
                <w:p w:rsidR="002237E1" w:rsidRPr="00A071F3" w:rsidRDefault="003B0DEA" w:rsidP="00DA35C9">
                  <w:pPr>
                    <w:ind w:left="708" w:hanging="708"/>
                    <w:jc w:val="center"/>
                    <w:rPr>
                      <w:b/>
                      <w:bCs/>
                      <w:i/>
                      <w:iCs/>
                      <w:color w:val="000000"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i/>
                      <w:iCs/>
                      <w:color w:val="000000"/>
                      <w:sz w:val="20"/>
                      <w:szCs w:val="20"/>
                    </w:rPr>
                    <w:t>2</w:t>
                  </w:r>
                  <w:r w:rsidR="008F0F1C">
                    <w:rPr>
                      <w:b/>
                      <w:bCs/>
                      <w:i/>
                      <w:iCs/>
                      <w:color w:val="000000"/>
                      <w:sz w:val="20"/>
                      <w:szCs w:val="20"/>
                    </w:rPr>
                    <w:t>9</w:t>
                  </w:r>
                  <w:r>
                    <w:rPr>
                      <w:b/>
                      <w:bCs/>
                      <w:i/>
                      <w:iCs/>
                      <w:color w:val="000000"/>
                      <w:sz w:val="20"/>
                      <w:szCs w:val="20"/>
                    </w:rPr>
                    <w:t>/05/2026</w:t>
                  </w:r>
                </w:p>
              </w:tc>
              <w:tc>
                <w:tcPr>
                  <w:tcW w:w="1467" w:type="dxa"/>
                  <w:shd w:val="clear" w:color="auto" w:fill="D9D9D9"/>
                </w:tcPr>
                <w:p w:rsidR="002237E1" w:rsidRPr="00A071F3" w:rsidRDefault="002237E1" w:rsidP="00A071F3">
                  <w:pPr>
                    <w:rPr>
                      <w:b/>
                      <w:bCs/>
                      <w:i/>
                      <w:iCs/>
                      <w:color w:val="000000"/>
                      <w:sz w:val="20"/>
                      <w:szCs w:val="20"/>
                    </w:rPr>
                  </w:pPr>
                  <w:r w:rsidRPr="00A071F3">
                    <w:rPr>
                      <w:b/>
                      <w:bCs/>
                      <w:i/>
                      <w:iCs/>
                      <w:color w:val="000000"/>
                      <w:sz w:val="20"/>
                      <w:szCs w:val="20"/>
                    </w:rPr>
                    <w:t>Prochain</w:t>
                  </w:r>
                  <w:r>
                    <w:rPr>
                      <w:b/>
                      <w:bCs/>
                      <w:i/>
                      <w:iCs/>
                      <w:color w:val="000000"/>
                      <w:sz w:val="20"/>
                      <w:szCs w:val="20"/>
                    </w:rPr>
                    <w:t xml:space="preserve"> de</w:t>
                  </w:r>
                  <w:r w:rsidRPr="00A071F3">
                    <w:rPr>
                      <w:b/>
                      <w:bCs/>
                      <w:i/>
                      <w:iCs/>
                      <w:color w:val="000000"/>
                      <w:sz w:val="20"/>
                      <w:szCs w:val="20"/>
                    </w:rPr>
                    <w:t xml:space="preserve"> test </w:t>
                  </w:r>
                </w:p>
              </w:tc>
              <w:tc>
                <w:tcPr>
                  <w:tcW w:w="1979" w:type="dxa"/>
                </w:tcPr>
                <w:p w:rsidR="002237E1" w:rsidRPr="00A071F3" w:rsidRDefault="002237E1" w:rsidP="00A071F3">
                  <w:pPr>
                    <w:bidi/>
                    <w:rPr>
                      <w:b/>
                      <w:bCs/>
                      <w:i/>
                      <w:iCs/>
                      <w:color w:val="000000"/>
                      <w:sz w:val="20"/>
                      <w:szCs w:val="20"/>
                    </w:rPr>
                  </w:pPr>
                </w:p>
              </w:tc>
            </w:tr>
          </w:tbl>
          <w:p w:rsidR="002237E1" w:rsidRPr="00A071F3" w:rsidRDefault="002237E1" w:rsidP="0035506F">
            <w:pPr>
              <w:rPr>
                <w:b/>
                <w:bCs/>
                <w:i/>
                <w:iCs/>
                <w:color w:val="000000"/>
                <w:sz w:val="20"/>
                <w:szCs w:val="20"/>
                <w:rtl/>
              </w:rPr>
            </w:pPr>
          </w:p>
        </w:tc>
      </w:tr>
      <w:tr w:rsidR="002237E1" w:rsidRPr="000F5147" w:rsidTr="00247608">
        <w:tblPrEx>
          <w:tblBorders>
            <w:insideH w:val="none" w:sz="0" w:space="0" w:color="auto"/>
            <w:insideV w:val="none" w:sz="0" w:space="0" w:color="auto"/>
          </w:tblBorders>
        </w:tblPrEx>
        <w:trPr>
          <w:gridAfter w:val="18"/>
          <w:wAfter w:w="7378" w:type="dxa"/>
          <w:trHeight w:val="236"/>
        </w:trPr>
        <w:tc>
          <w:tcPr>
            <w:tcW w:w="19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2237E1" w:rsidRPr="0035506F" w:rsidRDefault="002237E1" w:rsidP="000D0F1B">
            <w:pPr>
              <w:rPr>
                <w:i/>
                <w:iCs/>
                <w:color w:val="000000"/>
                <w:sz w:val="20"/>
                <w:szCs w:val="20"/>
              </w:rPr>
            </w:pPr>
            <w:r w:rsidRPr="0035506F">
              <w:rPr>
                <w:b/>
                <w:bCs/>
                <w:i/>
                <w:iCs/>
                <w:color w:val="000000"/>
                <w:sz w:val="20"/>
                <w:szCs w:val="20"/>
              </w:rPr>
              <w:t>Boue</w:t>
            </w:r>
          </w:p>
        </w:tc>
        <w:tc>
          <w:tcPr>
            <w:tcW w:w="9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37E1" w:rsidRPr="001C53ED" w:rsidRDefault="0034551B" w:rsidP="000D0F1B">
            <w:pPr>
              <w:jc w:val="center"/>
              <w:rPr>
                <w:i/>
                <w:iCs/>
                <w:color w:val="000000"/>
              </w:rPr>
            </w:pPr>
            <w:r w:rsidRPr="0034551B">
              <w:rPr>
                <w:i/>
                <w:iCs/>
                <w:color w:val="000000"/>
                <w:sz w:val="20"/>
                <w:szCs w:val="20"/>
              </w:rPr>
              <w:t>DIESEL</w:t>
            </w:r>
          </w:p>
        </w:tc>
        <w:tc>
          <w:tcPr>
            <w:tcW w:w="99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37E1" w:rsidRDefault="009A3BBE" w:rsidP="000D0F1B">
            <w:pPr>
              <w:jc w:val="center"/>
              <w:rPr>
                <w:i/>
                <w:iCs/>
                <w:color w:val="000000"/>
                <w:sz w:val="20"/>
                <w:szCs w:val="20"/>
              </w:rPr>
            </w:pPr>
            <w:r>
              <w:rPr>
                <w:i/>
                <w:iCs/>
                <w:color w:val="000000"/>
                <w:sz w:val="20"/>
                <w:szCs w:val="20"/>
              </w:rPr>
              <w:t>OBM</w:t>
            </w:r>
          </w:p>
        </w:tc>
      </w:tr>
      <w:tr w:rsidR="002237E1" w:rsidRPr="000F5147" w:rsidTr="00247608">
        <w:tblPrEx>
          <w:tblBorders>
            <w:insideH w:val="none" w:sz="0" w:space="0" w:color="auto"/>
            <w:insideV w:val="none" w:sz="0" w:space="0" w:color="auto"/>
          </w:tblBorders>
        </w:tblPrEx>
        <w:trPr>
          <w:gridAfter w:val="18"/>
          <w:wAfter w:w="7378" w:type="dxa"/>
          <w:trHeight w:val="236"/>
        </w:trPr>
        <w:tc>
          <w:tcPr>
            <w:tcW w:w="19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2237E1" w:rsidRPr="0035506F" w:rsidRDefault="002237E1" w:rsidP="000D0F1B">
            <w:pPr>
              <w:rPr>
                <w:i/>
                <w:iCs/>
                <w:color w:val="000000"/>
                <w:sz w:val="20"/>
                <w:szCs w:val="20"/>
              </w:rPr>
            </w:pPr>
            <w:r w:rsidRPr="0035506F">
              <w:rPr>
                <w:b/>
                <w:bCs/>
                <w:i/>
                <w:iCs/>
                <w:color w:val="000000"/>
                <w:sz w:val="20"/>
                <w:szCs w:val="20"/>
              </w:rPr>
              <w:t>Autre boue</w:t>
            </w:r>
          </w:p>
        </w:tc>
        <w:tc>
          <w:tcPr>
            <w:tcW w:w="9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37E1" w:rsidRPr="0035506F" w:rsidRDefault="002237E1" w:rsidP="00070769">
            <w:pPr>
              <w:jc w:val="center"/>
              <w:rPr>
                <w:i/>
                <w:iCs/>
                <w:color w:val="000000"/>
                <w:sz w:val="18"/>
                <w:szCs w:val="18"/>
              </w:rPr>
            </w:pPr>
          </w:p>
        </w:tc>
        <w:tc>
          <w:tcPr>
            <w:tcW w:w="99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37E1" w:rsidRPr="0035506F" w:rsidRDefault="005A6B67" w:rsidP="003B0DEA">
            <w:pPr>
              <w:jc w:val="center"/>
              <w:rPr>
                <w:i/>
                <w:iCs/>
                <w:color w:val="000000"/>
                <w:sz w:val="18"/>
                <w:szCs w:val="18"/>
              </w:rPr>
            </w:pPr>
            <w:r>
              <w:rPr>
                <w:i/>
                <w:iCs/>
                <w:color w:val="000000"/>
                <w:sz w:val="18"/>
                <w:szCs w:val="18"/>
              </w:rPr>
              <w:t>1</w:t>
            </w:r>
            <w:r w:rsidR="00BC6C68">
              <w:rPr>
                <w:i/>
                <w:iCs/>
                <w:color w:val="000000"/>
                <w:sz w:val="18"/>
                <w:szCs w:val="18"/>
              </w:rPr>
              <w:t>5</w:t>
            </w:r>
            <w:r w:rsidR="003B0DEA">
              <w:rPr>
                <w:i/>
                <w:iCs/>
                <w:color w:val="000000"/>
                <w:sz w:val="18"/>
                <w:szCs w:val="18"/>
              </w:rPr>
              <w:t>0</w:t>
            </w:r>
          </w:p>
        </w:tc>
      </w:tr>
      <w:tr w:rsidR="001075C9" w:rsidRPr="000F5147" w:rsidTr="00EE4EFB">
        <w:tblPrEx>
          <w:tblBorders>
            <w:insideH w:val="none" w:sz="0" w:space="0" w:color="auto"/>
            <w:insideV w:val="none" w:sz="0" w:space="0" w:color="auto"/>
          </w:tblBorders>
        </w:tblPrEx>
        <w:trPr>
          <w:trHeight w:val="315"/>
        </w:trPr>
        <w:tc>
          <w:tcPr>
            <w:tcW w:w="19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1075C9" w:rsidRPr="0035506F" w:rsidRDefault="001075C9" w:rsidP="001075C9">
            <w:pPr>
              <w:rPr>
                <w:i/>
                <w:iCs/>
                <w:color w:val="000000"/>
                <w:sz w:val="20"/>
                <w:szCs w:val="20"/>
              </w:rPr>
            </w:pPr>
            <w:r w:rsidRPr="0035506F">
              <w:rPr>
                <w:b/>
                <w:bCs/>
                <w:i/>
                <w:iCs/>
                <w:color w:val="000000"/>
                <w:sz w:val="20"/>
                <w:szCs w:val="20"/>
              </w:rPr>
              <w:t>Surf Vol : (m³)</w:t>
            </w:r>
          </w:p>
        </w:tc>
        <w:tc>
          <w:tcPr>
            <w:tcW w:w="9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75C9" w:rsidRPr="00B13845" w:rsidRDefault="003B634E" w:rsidP="00687AF3">
            <w:pPr>
              <w:jc w:val="center"/>
              <w:rPr>
                <w:b/>
                <w:bCs/>
                <w:sz w:val="28"/>
                <w:szCs w:val="28"/>
                <w:highlight w:val="yellow"/>
                <w:rtl/>
                <w:lang w:val="en-US" w:bidi="ar-DZ"/>
              </w:rPr>
            </w:pPr>
            <w:r>
              <w:rPr>
                <w:b/>
                <w:bCs/>
                <w:sz w:val="28"/>
                <w:szCs w:val="28"/>
                <w:lang w:val="en-US" w:bidi="ar-DZ"/>
              </w:rPr>
              <w:t>1</w:t>
            </w:r>
            <w:r w:rsidR="00687AF3">
              <w:rPr>
                <w:b/>
                <w:bCs/>
                <w:sz w:val="28"/>
                <w:szCs w:val="28"/>
                <w:lang w:val="en-US" w:bidi="ar-DZ"/>
              </w:rPr>
              <w:t>49</w:t>
            </w:r>
          </w:p>
        </w:tc>
        <w:tc>
          <w:tcPr>
            <w:tcW w:w="99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1075C9" w:rsidRPr="0035506F" w:rsidRDefault="001075C9" w:rsidP="00EE4EFB">
            <w:pPr>
              <w:jc w:val="center"/>
              <w:rPr>
                <w:i/>
                <w:iCs/>
                <w:color w:val="000000"/>
                <w:sz w:val="20"/>
                <w:szCs w:val="20"/>
              </w:rPr>
            </w:pPr>
            <w:r w:rsidRPr="0035506F">
              <w:rPr>
                <w:b/>
                <w:bCs/>
                <w:i/>
                <w:iCs/>
                <w:color w:val="000000"/>
                <w:sz w:val="20"/>
                <w:szCs w:val="20"/>
              </w:rPr>
              <w:t>Den</w:t>
            </w:r>
          </w:p>
        </w:tc>
        <w:tc>
          <w:tcPr>
            <w:tcW w:w="9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1075C9" w:rsidRPr="0035506F" w:rsidRDefault="001075C9" w:rsidP="00EE4EFB">
            <w:pPr>
              <w:jc w:val="center"/>
              <w:rPr>
                <w:i/>
                <w:iCs/>
                <w:color w:val="000000"/>
                <w:sz w:val="20"/>
                <w:szCs w:val="20"/>
              </w:rPr>
            </w:pPr>
            <w:r w:rsidRPr="0035506F">
              <w:rPr>
                <w:b/>
                <w:bCs/>
                <w:i/>
                <w:iCs/>
                <w:color w:val="000000"/>
                <w:sz w:val="20"/>
                <w:szCs w:val="20"/>
              </w:rPr>
              <w:t>FV</w:t>
            </w:r>
          </w:p>
        </w:tc>
        <w:tc>
          <w:tcPr>
            <w:tcW w:w="8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1075C9" w:rsidRPr="0035506F" w:rsidRDefault="001075C9" w:rsidP="00EE4EFB">
            <w:pPr>
              <w:jc w:val="center"/>
              <w:rPr>
                <w:i/>
                <w:iCs/>
                <w:color w:val="000000"/>
                <w:sz w:val="20"/>
                <w:szCs w:val="20"/>
              </w:rPr>
            </w:pPr>
            <w:r w:rsidRPr="0035506F">
              <w:rPr>
                <w:b/>
                <w:bCs/>
                <w:i/>
                <w:iCs/>
                <w:color w:val="000000"/>
                <w:sz w:val="20"/>
                <w:szCs w:val="20"/>
              </w:rPr>
              <w:t>HPHT Filtrate</w:t>
            </w:r>
          </w:p>
        </w:tc>
        <w:tc>
          <w:tcPr>
            <w:tcW w:w="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1075C9" w:rsidRPr="0035506F" w:rsidRDefault="001075C9" w:rsidP="00EE4EFB">
            <w:pPr>
              <w:jc w:val="center"/>
              <w:rPr>
                <w:i/>
                <w:iCs/>
                <w:color w:val="000000"/>
                <w:sz w:val="20"/>
                <w:szCs w:val="20"/>
              </w:rPr>
            </w:pPr>
            <w:r w:rsidRPr="0035506F">
              <w:rPr>
                <w:b/>
                <w:bCs/>
                <w:i/>
                <w:iCs/>
                <w:color w:val="000000"/>
                <w:sz w:val="20"/>
                <w:szCs w:val="20"/>
              </w:rPr>
              <w:t>PV</w:t>
            </w:r>
          </w:p>
        </w:tc>
        <w:tc>
          <w:tcPr>
            <w:tcW w:w="9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1075C9" w:rsidRPr="0035506F" w:rsidRDefault="001075C9" w:rsidP="00EE4EFB">
            <w:pPr>
              <w:jc w:val="center"/>
              <w:rPr>
                <w:i/>
                <w:iCs/>
                <w:color w:val="000000"/>
                <w:sz w:val="20"/>
                <w:szCs w:val="20"/>
              </w:rPr>
            </w:pPr>
            <w:r w:rsidRPr="0035506F">
              <w:rPr>
                <w:b/>
                <w:bCs/>
                <w:i/>
                <w:iCs/>
                <w:color w:val="000000"/>
                <w:sz w:val="20"/>
                <w:szCs w:val="20"/>
              </w:rPr>
              <w:t>AV</w:t>
            </w: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1075C9" w:rsidRPr="0035506F" w:rsidRDefault="001075C9" w:rsidP="00EE4EFB">
            <w:pPr>
              <w:jc w:val="center"/>
              <w:rPr>
                <w:i/>
                <w:iCs/>
                <w:color w:val="000000"/>
                <w:sz w:val="20"/>
                <w:szCs w:val="20"/>
              </w:rPr>
            </w:pPr>
            <w:r w:rsidRPr="0035506F">
              <w:rPr>
                <w:b/>
                <w:bCs/>
                <w:i/>
                <w:iCs/>
                <w:color w:val="000000"/>
                <w:sz w:val="20"/>
                <w:szCs w:val="20"/>
              </w:rPr>
              <w:t>Yield</w:t>
            </w:r>
          </w:p>
        </w:tc>
        <w:tc>
          <w:tcPr>
            <w:tcW w:w="12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1075C9" w:rsidRPr="0035506F" w:rsidRDefault="001075C9" w:rsidP="00EE4EFB">
            <w:pPr>
              <w:jc w:val="center"/>
              <w:rPr>
                <w:i/>
                <w:iCs/>
                <w:color w:val="000000"/>
                <w:sz w:val="20"/>
                <w:szCs w:val="20"/>
              </w:rPr>
            </w:pPr>
            <w:r w:rsidRPr="0035506F">
              <w:rPr>
                <w:b/>
                <w:bCs/>
                <w:i/>
                <w:iCs/>
                <w:color w:val="000000"/>
                <w:sz w:val="20"/>
                <w:szCs w:val="20"/>
              </w:rPr>
              <w:t>Gel0</w:t>
            </w:r>
          </w:p>
        </w:tc>
        <w:tc>
          <w:tcPr>
            <w:tcW w:w="187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1075C9" w:rsidRPr="0035506F" w:rsidRDefault="001075C9" w:rsidP="00EE4EFB">
            <w:pPr>
              <w:jc w:val="center"/>
              <w:rPr>
                <w:i/>
                <w:iCs/>
                <w:color w:val="000000"/>
                <w:sz w:val="20"/>
                <w:szCs w:val="20"/>
              </w:rPr>
            </w:pPr>
            <w:r w:rsidRPr="00E95743">
              <w:rPr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>Gel10</w:t>
            </w:r>
          </w:p>
        </w:tc>
      </w:tr>
      <w:tr w:rsidR="001075C9" w:rsidRPr="0020209C" w:rsidTr="00EE4EFB">
        <w:tblPrEx>
          <w:tblBorders>
            <w:insideH w:val="none" w:sz="0" w:space="0" w:color="auto"/>
            <w:insideV w:val="none" w:sz="0" w:space="0" w:color="auto"/>
          </w:tblBorders>
        </w:tblPrEx>
        <w:trPr>
          <w:trHeight w:val="409"/>
        </w:trPr>
        <w:tc>
          <w:tcPr>
            <w:tcW w:w="19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1075C9" w:rsidRPr="0035506F" w:rsidRDefault="001075C9" w:rsidP="001075C9">
            <w:pPr>
              <w:rPr>
                <w:i/>
                <w:iCs/>
                <w:color w:val="000000"/>
                <w:sz w:val="20"/>
                <w:szCs w:val="20"/>
              </w:rPr>
            </w:pPr>
            <w:r w:rsidRPr="0035506F">
              <w:rPr>
                <w:b/>
                <w:bCs/>
                <w:i/>
                <w:iCs/>
                <w:color w:val="000000"/>
                <w:sz w:val="20"/>
                <w:szCs w:val="20"/>
              </w:rPr>
              <w:t>Vol Puits :      (m³)</w:t>
            </w:r>
          </w:p>
        </w:tc>
        <w:tc>
          <w:tcPr>
            <w:tcW w:w="9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075C9" w:rsidRPr="00B13845" w:rsidRDefault="00933C20" w:rsidP="00EE4EFB">
            <w:pPr>
              <w:tabs>
                <w:tab w:val="left" w:pos="441"/>
                <w:tab w:val="center" w:pos="498"/>
              </w:tabs>
              <w:jc w:val="center"/>
              <w:rPr>
                <w:b/>
                <w:bCs/>
                <w:i/>
                <w:iCs/>
                <w:color w:val="000000"/>
                <w:sz w:val="28"/>
                <w:szCs w:val="28"/>
                <w:highlight w:val="yellow"/>
              </w:rPr>
            </w:pPr>
            <w:r w:rsidRPr="00933C20">
              <w:rPr>
                <w:b/>
                <w:bCs/>
                <w:i/>
                <w:iCs/>
                <w:color w:val="000000"/>
                <w:sz w:val="28"/>
                <w:szCs w:val="28"/>
              </w:rPr>
              <w:t>62</w:t>
            </w:r>
          </w:p>
        </w:tc>
        <w:tc>
          <w:tcPr>
            <w:tcW w:w="99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75C9" w:rsidRPr="00466916" w:rsidRDefault="002613AA" w:rsidP="00EE4EF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0.8</w:t>
            </w:r>
            <w:r w:rsidR="00002A48">
              <w:rPr>
                <w:b/>
                <w:bCs/>
                <w:color w:val="000000"/>
              </w:rPr>
              <w:t>7</w:t>
            </w:r>
          </w:p>
        </w:tc>
        <w:tc>
          <w:tcPr>
            <w:tcW w:w="9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75C9" w:rsidRPr="0020209C" w:rsidRDefault="00843E19" w:rsidP="00EE4EFB">
            <w:pPr>
              <w:jc w:val="center"/>
              <w:rPr>
                <w:i/>
                <w:iCs/>
                <w:color w:val="000000"/>
                <w:sz w:val="20"/>
                <w:szCs w:val="20"/>
                <w:lang w:val="en-GB"/>
              </w:rPr>
            </w:pPr>
            <w:r>
              <w:rPr>
                <w:i/>
                <w:iCs/>
                <w:color w:val="000000"/>
                <w:sz w:val="20"/>
                <w:szCs w:val="20"/>
                <w:lang w:val="en-GB"/>
              </w:rPr>
              <w:t>32</w:t>
            </w:r>
          </w:p>
        </w:tc>
        <w:tc>
          <w:tcPr>
            <w:tcW w:w="8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75C9" w:rsidRPr="0020209C" w:rsidRDefault="002613AA" w:rsidP="00EE4EFB">
            <w:pPr>
              <w:jc w:val="center"/>
              <w:rPr>
                <w:i/>
                <w:iCs/>
                <w:color w:val="000000"/>
                <w:sz w:val="20"/>
                <w:szCs w:val="20"/>
                <w:lang w:val="en-GB"/>
              </w:rPr>
            </w:pPr>
            <w:r>
              <w:rPr>
                <w:i/>
                <w:iCs/>
                <w:color w:val="000000"/>
                <w:sz w:val="20"/>
                <w:szCs w:val="20"/>
                <w:lang w:val="en-GB"/>
              </w:rPr>
              <w:t>16</w:t>
            </w:r>
          </w:p>
        </w:tc>
        <w:tc>
          <w:tcPr>
            <w:tcW w:w="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75C9" w:rsidRPr="0020209C" w:rsidRDefault="00843E19" w:rsidP="00EE4EFB">
            <w:pPr>
              <w:jc w:val="center"/>
              <w:rPr>
                <w:i/>
                <w:iCs/>
                <w:color w:val="000000"/>
                <w:sz w:val="20"/>
                <w:szCs w:val="20"/>
                <w:lang w:val="en-GB"/>
              </w:rPr>
            </w:pPr>
            <w:r>
              <w:rPr>
                <w:i/>
                <w:iCs/>
                <w:color w:val="000000"/>
                <w:sz w:val="20"/>
                <w:szCs w:val="20"/>
                <w:lang w:val="en-GB"/>
              </w:rPr>
              <w:t>5</w:t>
            </w:r>
          </w:p>
        </w:tc>
        <w:tc>
          <w:tcPr>
            <w:tcW w:w="9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75C9" w:rsidRPr="0020209C" w:rsidRDefault="00843E19" w:rsidP="00EE4EFB">
            <w:pPr>
              <w:jc w:val="center"/>
              <w:rPr>
                <w:i/>
                <w:iCs/>
                <w:color w:val="000000"/>
                <w:sz w:val="20"/>
                <w:szCs w:val="20"/>
                <w:lang w:val="en-GB"/>
              </w:rPr>
            </w:pPr>
            <w:r>
              <w:rPr>
                <w:i/>
                <w:iCs/>
                <w:color w:val="000000"/>
                <w:sz w:val="20"/>
                <w:szCs w:val="20"/>
                <w:lang w:val="en-GB"/>
              </w:rPr>
              <w:t>8</w:t>
            </w: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75C9" w:rsidRPr="0020209C" w:rsidRDefault="00843E19" w:rsidP="00EE4EFB">
            <w:pPr>
              <w:jc w:val="center"/>
              <w:rPr>
                <w:i/>
                <w:iCs/>
                <w:color w:val="000000"/>
                <w:sz w:val="20"/>
                <w:szCs w:val="20"/>
                <w:lang w:val="en-GB"/>
              </w:rPr>
            </w:pPr>
            <w:r>
              <w:rPr>
                <w:i/>
                <w:iCs/>
                <w:color w:val="000000"/>
                <w:sz w:val="20"/>
                <w:szCs w:val="20"/>
                <w:lang w:val="en-GB"/>
              </w:rPr>
              <w:t>5</w:t>
            </w:r>
          </w:p>
        </w:tc>
        <w:tc>
          <w:tcPr>
            <w:tcW w:w="12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75C9" w:rsidRPr="0020209C" w:rsidRDefault="00843E19" w:rsidP="00EE4EFB">
            <w:pPr>
              <w:jc w:val="center"/>
              <w:rPr>
                <w:i/>
                <w:iCs/>
                <w:color w:val="000000"/>
                <w:sz w:val="20"/>
                <w:szCs w:val="20"/>
                <w:lang w:val="en-GB"/>
              </w:rPr>
            </w:pPr>
            <w:r>
              <w:rPr>
                <w:i/>
                <w:iCs/>
                <w:color w:val="000000"/>
                <w:sz w:val="20"/>
                <w:szCs w:val="20"/>
                <w:lang w:val="en-GB"/>
              </w:rPr>
              <w:t>2</w:t>
            </w:r>
          </w:p>
        </w:tc>
        <w:tc>
          <w:tcPr>
            <w:tcW w:w="187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75C9" w:rsidRPr="0020209C" w:rsidRDefault="00843E19" w:rsidP="00EE4EFB">
            <w:pPr>
              <w:jc w:val="center"/>
              <w:rPr>
                <w:i/>
                <w:iCs/>
                <w:color w:val="000000"/>
                <w:sz w:val="20"/>
                <w:szCs w:val="20"/>
                <w:lang w:val="en-GB"/>
              </w:rPr>
            </w:pPr>
            <w:r>
              <w:rPr>
                <w:i/>
                <w:iCs/>
                <w:color w:val="000000"/>
                <w:sz w:val="20"/>
                <w:szCs w:val="20"/>
                <w:lang w:val="en-GB"/>
              </w:rPr>
              <w:t>4</w:t>
            </w:r>
          </w:p>
        </w:tc>
      </w:tr>
      <w:tr w:rsidR="001075C9" w:rsidRPr="0020209C" w:rsidTr="00EE4EFB">
        <w:tblPrEx>
          <w:tblBorders>
            <w:insideH w:val="none" w:sz="0" w:space="0" w:color="auto"/>
            <w:insideV w:val="none" w:sz="0" w:space="0" w:color="auto"/>
          </w:tblBorders>
        </w:tblPrEx>
        <w:trPr>
          <w:trHeight w:val="588"/>
        </w:trPr>
        <w:tc>
          <w:tcPr>
            <w:tcW w:w="19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1075C9" w:rsidRPr="0020209C" w:rsidRDefault="001075C9" w:rsidP="001075C9">
            <w:pPr>
              <w:rPr>
                <w:b/>
                <w:bCs/>
                <w:i/>
                <w:iCs/>
                <w:color w:val="000000"/>
                <w:sz w:val="20"/>
                <w:szCs w:val="20"/>
                <w:lang w:val="en-GB"/>
              </w:rPr>
            </w:pPr>
            <w:r>
              <w:rPr>
                <w:b/>
                <w:bCs/>
                <w:i/>
                <w:iCs/>
                <w:color w:val="000000"/>
                <w:sz w:val="20"/>
                <w:szCs w:val="20"/>
                <w:lang w:val="en-GB"/>
              </w:rPr>
              <w:t>Left in Hole</w:t>
            </w:r>
            <w:r w:rsidRPr="00460E87">
              <w:rPr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>(m³)</w:t>
            </w:r>
          </w:p>
        </w:tc>
        <w:tc>
          <w:tcPr>
            <w:tcW w:w="9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75C9" w:rsidRPr="00002A48" w:rsidRDefault="001075C9" w:rsidP="00EE4EFB">
            <w:pPr>
              <w:jc w:val="center"/>
              <w:rPr>
                <w:i/>
                <w:iCs/>
                <w:color w:val="000000"/>
                <w:sz w:val="28"/>
                <w:szCs w:val="28"/>
                <w:lang w:val="en-US"/>
              </w:rPr>
            </w:pPr>
          </w:p>
          <w:p w:rsidR="001075C9" w:rsidRPr="007A4F84" w:rsidRDefault="001075C9" w:rsidP="00EE4EFB">
            <w:pPr>
              <w:jc w:val="center"/>
              <w:rPr>
                <w:b/>
                <w:bCs/>
                <w:i/>
                <w:iCs/>
                <w:color w:val="000000"/>
                <w:lang w:val="en-US"/>
              </w:rPr>
            </w:pPr>
          </w:p>
        </w:tc>
        <w:tc>
          <w:tcPr>
            <w:tcW w:w="99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1075C9" w:rsidRPr="0011760F" w:rsidRDefault="001075C9" w:rsidP="00EE4EFB">
            <w:pPr>
              <w:jc w:val="center"/>
              <w:rPr>
                <w:b/>
                <w:bCs/>
                <w:i/>
                <w:iCs/>
                <w:color w:val="000000"/>
                <w:sz w:val="18"/>
                <w:szCs w:val="18"/>
                <w:lang w:val="en-US"/>
              </w:rPr>
            </w:pPr>
            <w:r w:rsidRPr="0011760F">
              <w:rPr>
                <w:b/>
                <w:bCs/>
                <w:i/>
                <w:iCs/>
                <w:color w:val="000000"/>
                <w:sz w:val="18"/>
                <w:szCs w:val="18"/>
                <w:lang w:val="en-US"/>
              </w:rPr>
              <w:t>Pb</w:t>
            </w:r>
          </w:p>
        </w:tc>
        <w:tc>
          <w:tcPr>
            <w:tcW w:w="9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1075C9" w:rsidRPr="0011760F" w:rsidRDefault="001075C9" w:rsidP="00EE4EFB">
            <w:pPr>
              <w:jc w:val="center"/>
              <w:rPr>
                <w:b/>
                <w:bCs/>
                <w:i/>
                <w:iCs/>
                <w:color w:val="000000"/>
                <w:sz w:val="18"/>
                <w:szCs w:val="18"/>
                <w:lang w:val="en-US"/>
              </w:rPr>
            </w:pPr>
            <w:r w:rsidRPr="0011760F">
              <w:rPr>
                <w:b/>
                <w:bCs/>
                <w:i/>
                <w:iCs/>
                <w:color w:val="000000"/>
                <w:sz w:val="18"/>
                <w:szCs w:val="18"/>
                <w:lang w:val="en-US"/>
              </w:rPr>
              <w:t>Hgs</w:t>
            </w:r>
          </w:p>
        </w:tc>
        <w:tc>
          <w:tcPr>
            <w:tcW w:w="8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1075C9" w:rsidRPr="0011760F" w:rsidRDefault="001075C9" w:rsidP="00EE4EFB">
            <w:pPr>
              <w:jc w:val="center"/>
              <w:rPr>
                <w:b/>
                <w:bCs/>
                <w:i/>
                <w:iCs/>
                <w:color w:val="000000"/>
                <w:sz w:val="18"/>
                <w:szCs w:val="18"/>
                <w:lang w:val="en-US"/>
              </w:rPr>
            </w:pPr>
            <w:r w:rsidRPr="0011760F">
              <w:rPr>
                <w:b/>
                <w:bCs/>
                <w:i/>
                <w:iCs/>
                <w:color w:val="000000"/>
                <w:sz w:val="18"/>
                <w:szCs w:val="18"/>
                <w:lang w:val="en-US"/>
              </w:rPr>
              <w:t>Lgs</w:t>
            </w:r>
          </w:p>
        </w:tc>
        <w:tc>
          <w:tcPr>
            <w:tcW w:w="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1075C9" w:rsidRPr="0011760F" w:rsidRDefault="001075C9" w:rsidP="00EE4EFB">
            <w:pPr>
              <w:jc w:val="center"/>
              <w:rPr>
                <w:b/>
                <w:bCs/>
                <w:i/>
                <w:iCs/>
                <w:color w:val="000000"/>
                <w:sz w:val="18"/>
                <w:szCs w:val="18"/>
                <w:lang w:val="en-US"/>
              </w:rPr>
            </w:pPr>
            <w:r w:rsidRPr="0011760F">
              <w:rPr>
                <w:b/>
                <w:bCs/>
                <w:i/>
                <w:iCs/>
                <w:color w:val="000000"/>
                <w:sz w:val="18"/>
                <w:szCs w:val="18"/>
                <w:lang w:val="en-US"/>
              </w:rPr>
              <w:t>Ca</w:t>
            </w:r>
          </w:p>
        </w:tc>
        <w:tc>
          <w:tcPr>
            <w:tcW w:w="9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1075C9" w:rsidRPr="0011760F" w:rsidRDefault="007B4EAD" w:rsidP="00EE4EFB">
            <w:pPr>
              <w:jc w:val="center"/>
              <w:rPr>
                <w:b/>
                <w:bCs/>
                <w:i/>
                <w:iCs/>
                <w:color w:val="000000"/>
                <w:sz w:val="18"/>
                <w:szCs w:val="18"/>
                <w:lang w:val="en-US"/>
              </w:rPr>
            </w:pPr>
            <w:r w:rsidRPr="0011760F">
              <w:rPr>
                <w:b/>
                <w:bCs/>
                <w:i/>
                <w:iCs/>
                <w:color w:val="000000"/>
                <w:sz w:val="18"/>
                <w:szCs w:val="18"/>
                <w:lang w:val="en-US"/>
              </w:rPr>
              <w:t>Éléctrique</w:t>
            </w:r>
            <w:r w:rsidR="001075C9" w:rsidRPr="0011760F">
              <w:rPr>
                <w:b/>
                <w:bCs/>
                <w:i/>
                <w:iCs/>
                <w:color w:val="000000"/>
                <w:sz w:val="18"/>
                <w:szCs w:val="18"/>
                <w:lang w:val="en-US"/>
              </w:rPr>
              <w:t xml:space="preserve"> stability</w:t>
            </w: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1075C9" w:rsidRPr="0011760F" w:rsidRDefault="001075C9" w:rsidP="00EE4EFB">
            <w:pPr>
              <w:jc w:val="center"/>
              <w:rPr>
                <w:b/>
                <w:bCs/>
                <w:i/>
                <w:iCs/>
                <w:color w:val="000000"/>
                <w:sz w:val="18"/>
                <w:szCs w:val="18"/>
                <w:lang w:val="en-US"/>
              </w:rPr>
            </w:pPr>
            <w:r w:rsidRPr="0011760F">
              <w:rPr>
                <w:b/>
                <w:bCs/>
                <w:i/>
                <w:iCs/>
                <w:color w:val="000000"/>
                <w:sz w:val="18"/>
                <w:szCs w:val="18"/>
                <w:lang w:val="en-US"/>
              </w:rPr>
              <w:t>Solide</w:t>
            </w:r>
          </w:p>
        </w:tc>
        <w:tc>
          <w:tcPr>
            <w:tcW w:w="12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1075C9" w:rsidRPr="00E95743" w:rsidRDefault="001075C9" w:rsidP="00EE4EFB">
            <w:pPr>
              <w:jc w:val="center"/>
              <w:rPr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87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1075C9" w:rsidRPr="00E95743" w:rsidRDefault="001075C9" w:rsidP="00EE4EFB">
            <w:pPr>
              <w:jc w:val="center"/>
              <w:rPr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</w:pPr>
          </w:p>
        </w:tc>
      </w:tr>
      <w:tr w:rsidR="001075C9" w:rsidRPr="0020209C" w:rsidTr="00EE4EFB">
        <w:tblPrEx>
          <w:tblBorders>
            <w:insideH w:val="none" w:sz="0" w:space="0" w:color="auto"/>
            <w:insideV w:val="none" w:sz="0" w:space="0" w:color="auto"/>
          </w:tblBorders>
        </w:tblPrEx>
        <w:trPr>
          <w:trHeight w:val="375"/>
        </w:trPr>
        <w:tc>
          <w:tcPr>
            <w:tcW w:w="19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1075C9" w:rsidRPr="004D25B0" w:rsidRDefault="006346BD" w:rsidP="001075C9">
            <w:pPr>
              <w:rPr>
                <w:b/>
                <w:bCs/>
                <w:i/>
                <w:iCs/>
                <w:color w:val="000000"/>
                <w:sz w:val="20"/>
                <w:szCs w:val="20"/>
                <w:lang w:val="en-GB"/>
              </w:rPr>
            </w:pPr>
            <w:r>
              <w:rPr>
                <w:b/>
                <w:bCs/>
                <w:i/>
                <w:iCs/>
                <w:color w:val="000000"/>
                <w:sz w:val="20"/>
                <w:szCs w:val="20"/>
                <w:lang w:val="en-GB"/>
              </w:rPr>
              <w:t>Dumped</w:t>
            </w:r>
            <w:r w:rsidR="00C9234F">
              <w:rPr>
                <w:b/>
                <w:bCs/>
                <w:i/>
                <w:iCs/>
                <w:color w:val="000000"/>
                <w:sz w:val="20"/>
                <w:szCs w:val="20"/>
                <w:lang w:val="en-GB"/>
              </w:rPr>
              <w:t xml:space="preserve"> </w:t>
            </w:r>
            <w:r w:rsidR="00C9234F" w:rsidRPr="00B256CC">
              <w:rPr>
                <w:b/>
                <w:bCs/>
                <w:i/>
                <w:iCs/>
                <w:color w:val="000000"/>
                <w:sz w:val="20"/>
                <w:szCs w:val="20"/>
              </w:rPr>
              <w:t>(m³)</w:t>
            </w:r>
          </w:p>
        </w:tc>
        <w:tc>
          <w:tcPr>
            <w:tcW w:w="9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75C9" w:rsidRPr="007A4F84" w:rsidRDefault="00687AF3" w:rsidP="00EE4EFB">
            <w:pPr>
              <w:jc w:val="center"/>
              <w:rPr>
                <w:b/>
                <w:bCs/>
                <w:i/>
                <w:iCs/>
                <w:color w:val="000000"/>
                <w:sz w:val="28"/>
                <w:szCs w:val="28"/>
                <w:lang w:val="en-GB"/>
              </w:rPr>
            </w:pPr>
            <w:r>
              <w:rPr>
                <w:b/>
                <w:bCs/>
                <w:i/>
                <w:iCs/>
                <w:color w:val="000000"/>
                <w:sz w:val="28"/>
                <w:szCs w:val="28"/>
                <w:lang w:val="en-GB"/>
              </w:rPr>
              <w:t>1</w:t>
            </w:r>
          </w:p>
        </w:tc>
        <w:tc>
          <w:tcPr>
            <w:tcW w:w="99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75C9" w:rsidRPr="00EB6300" w:rsidRDefault="001075C9" w:rsidP="00EE4EFB">
            <w:pPr>
              <w:jc w:val="center"/>
              <w:rPr>
                <w:i/>
                <w:iCs/>
                <w:color w:val="000000" w:themeColor="text1"/>
                <w:sz w:val="20"/>
                <w:szCs w:val="20"/>
                <w:lang w:val="en-GB"/>
              </w:rPr>
            </w:pPr>
          </w:p>
        </w:tc>
        <w:tc>
          <w:tcPr>
            <w:tcW w:w="9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75C9" w:rsidRPr="00EB6300" w:rsidRDefault="00843E19" w:rsidP="00EE4EFB">
            <w:pPr>
              <w:jc w:val="center"/>
              <w:rPr>
                <w:i/>
                <w:iCs/>
                <w:color w:val="000000" w:themeColor="text1"/>
                <w:sz w:val="20"/>
                <w:szCs w:val="20"/>
                <w:lang w:val="en-GB"/>
              </w:rPr>
            </w:pPr>
            <w:r>
              <w:rPr>
                <w:i/>
                <w:iCs/>
                <w:color w:val="000000" w:themeColor="text1"/>
                <w:sz w:val="20"/>
                <w:szCs w:val="20"/>
                <w:lang w:val="en-GB"/>
              </w:rPr>
              <w:t>0.73</w:t>
            </w:r>
          </w:p>
        </w:tc>
        <w:tc>
          <w:tcPr>
            <w:tcW w:w="8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75C9" w:rsidRPr="00EB6300" w:rsidRDefault="00843E19" w:rsidP="00EE4EFB">
            <w:pPr>
              <w:jc w:val="center"/>
              <w:rPr>
                <w:i/>
                <w:iCs/>
                <w:color w:val="000000" w:themeColor="text1"/>
                <w:sz w:val="20"/>
                <w:szCs w:val="20"/>
                <w:lang w:val="en-GB"/>
              </w:rPr>
            </w:pPr>
            <w:r>
              <w:rPr>
                <w:i/>
                <w:iCs/>
                <w:color w:val="000000" w:themeColor="text1"/>
                <w:sz w:val="20"/>
                <w:szCs w:val="20"/>
                <w:lang w:val="en-GB"/>
              </w:rPr>
              <w:t>0.2</w:t>
            </w:r>
          </w:p>
        </w:tc>
        <w:tc>
          <w:tcPr>
            <w:tcW w:w="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75C9" w:rsidRPr="00EB6300" w:rsidRDefault="00843E19" w:rsidP="00EE4EFB">
            <w:pPr>
              <w:jc w:val="center"/>
              <w:rPr>
                <w:i/>
                <w:iCs/>
                <w:color w:val="000000" w:themeColor="text1"/>
                <w:sz w:val="20"/>
                <w:szCs w:val="20"/>
                <w:lang w:val="en-GB"/>
              </w:rPr>
            </w:pPr>
            <w:r>
              <w:rPr>
                <w:i/>
                <w:iCs/>
                <w:color w:val="000000" w:themeColor="text1"/>
                <w:sz w:val="20"/>
                <w:szCs w:val="20"/>
                <w:lang w:val="en-GB"/>
              </w:rPr>
              <w:t>2</w:t>
            </w:r>
          </w:p>
        </w:tc>
        <w:tc>
          <w:tcPr>
            <w:tcW w:w="9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75C9" w:rsidRPr="00EB6300" w:rsidRDefault="00843E19" w:rsidP="00EE4EFB">
            <w:pPr>
              <w:jc w:val="center"/>
              <w:rPr>
                <w:i/>
                <w:iCs/>
                <w:color w:val="000000" w:themeColor="text1"/>
                <w:sz w:val="20"/>
                <w:szCs w:val="20"/>
                <w:lang w:val="en-GB"/>
              </w:rPr>
            </w:pPr>
            <w:r>
              <w:rPr>
                <w:i/>
                <w:iCs/>
                <w:color w:val="000000" w:themeColor="text1"/>
                <w:sz w:val="20"/>
                <w:szCs w:val="20"/>
                <w:lang w:val="en-GB"/>
              </w:rPr>
              <w:t>1420</w:t>
            </w: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75C9" w:rsidRPr="0020209C" w:rsidRDefault="00843E19" w:rsidP="00EE4EFB">
            <w:pPr>
              <w:jc w:val="center"/>
              <w:rPr>
                <w:i/>
                <w:iCs/>
                <w:color w:val="000000"/>
                <w:sz w:val="20"/>
                <w:szCs w:val="20"/>
                <w:lang w:val="en-GB"/>
              </w:rPr>
            </w:pPr>
            <w:r>
              <w:rPr>
                <w:i/>
                <w:iCs/>
                <w:color w:val="000000"/>
                <w:sz w:val="20"/>
                <w:szCs w:val="20"/>
                <w:lang w:val="en-GB"/>
              </w:rPr>
              <w:t>1</w:t>
            </w:r>
          </w:p>
        </w:tc>
        <w:tc>
          <w:tcPr>
            <w:tcW w:w="12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75C9" w:rsidRPr="00EB6300" w:rsidRDefault="001075C9" w:rsidP="00EE4EFB">
            <w:pPr>
              <w:jc w:val="center"/>
              <w:rPr>
                <w:i/>
                <w:iCs/>
                <w:color w:val="000000" w:themeColor="text1"/>
                <w:sz w:val="20"/>
                <w:szCs w:val="20"/>
                <w:lang w:val="en-GB"/>
              </w:rPr>
            </w:pPr>
          </w:p>
        </w:tc>
        <w:tc>
          <w:tcPr>
            <w:tcW w:w="187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75C9" w:rsidRPr="0020209C" w:rsidRDefault="001075C9" w:rsidP="00EE4EFB">
            <w:pPr>
              <w:jc w:val="center"/>
              <w:rPr>
                <w:i/>
                <w:iCs/>
                <w:color w:val="000000"/>
                <w:sz w:val="20"/>
                <w:szCs w:val="20"/>
                <w:lang w:val="en-GB"/>
              </w:rPr>
            </w:pPr>
          </w:p>
        </w:tc>
      </w:tr>
      <w:tr w:rsidR="001075C9" w:rsidRPr="00B256CC" w:rsidTr="00EE4EFB">
        <w:tblPrEx>
          <w:tblBorders>
            <w:insideH w:val="none" w:sz="0" w:space="0" w:color="auto"/>
            <w:insideV w:val="none" w:sz="0" w:space="0" w:color="auto"/>
          </w:tblBorders>
        </w:tblPrEx>
        <w:trPr>
          <w:trHeight w:val="314"/>
        </w:trPr>
        <w:tc>
          <w:tcPr>
            <w:tcW w:w="1929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1075C9" w:rsidRPr="00B256CC" w:rsidRDefault="001075C9" w:rsidP="001075C9">
            <w:pPr>
              <w:rPr>
                <w:i/>
                <w:iCs/>
                <w:color w:val="000000"/>
                <w:sz w:val="20"/>
                <w:szCs w:val="20"/>
              </w:rPr>
            </w:pPr>
            <w:r>
              <w:rPr>
                <w:b/>
                <w:bCs/>
                <w:i/>
                <w:iCs/>
                <w:color w:val="000000"/>
                <w:sz w:val="20"/>
                <w:szCs w:val="20"/>
                <w:lang w:val="en-GB"/>
              </w:rPr>
              <w:t>Tripping</w:t>
            </w:r>
            <w:r w:rsidRPr="00B256CC">
              <w:rPr>
                <w:b/>
                <w:bCs/>
                <w:i/>
                <w:iCs/>
                <w:color w:val="000000"/>
                <w:sz w:val="20"/>
                <w:szCs w:val="20"/>
              </w:rPr>
              <w:t> :(m³)</w:t>
            </w:r>
          </w:p>
        </w:tc>
        <w:tc>
          <w:tcPr>
            <w:tcW w:w="901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075C9" w:rsidRPr="005A7C99" w:rsidRDefault="003B0DEA" w:rsidP="00EE4EFB">
            <w:pPr>
              <w:jc w:val="center"/>
              <w:rPr>
                <w:b/>
                <w:bCs/>
                <w:i/>
                <w:iCs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b/>
                <w:bCs/>
                <w:i/>
                <w:iCs/>
                <w:color w:val="000000" w:themeColor="text1"/>
                <w:sz w:val="26"/>
                <w:szCs w:val="26"/>
                <w:lang w:val="en-US"/>
              </w:rPr>
              <w:t>1</w:t>
            </w:r>
          </w:p>
        </w:tc>
        <w:tc>
          <w:tcPr>
            <w:tcW w:w="99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1075C9" w:rsidRPr="00EB6300" w:rsidRDefault="001075C9" w:rsidP="00EE4EFB">
            <w:pPr>
              <w:jc w:val="center"/>
              <w:rPr>
                <w:b/>
                <w:bCs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EB6300">
              <w:rPr>
                <w:b/>
                <w:bCs/>
                <w:i/>
                <w:iCs/>
                <w:color w:val="000000" w:themeColor="text1"/>
                <w:sz w:val="20"/>
                <w:szCs w:val="20"/>
                <w:lang w:val="en-US"/>
              </w:rPr>
              <w:t>H/E</w:t>
            </w:r>
          </w:p>
        </w:tc>
        <w:tc>
          <w:tcPr>
            <w:tcW w:w="9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1075C9" w:rsidRPr="00EB6300" w:rsidRDefault="001075C9" w:rsidP="00EE4EFB">
            <w:pPr>
              <w:jc w:val="center"/>
              <w:rPr>
                <w:b/>
                <w:bCs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EB6300">
              <w:rPr>
                <w:b/>
                <w:bCs/>
                <w:i/>
                <w:iCs/>
                <w:color w:val="000000" w:themeColor="text1"/>
                <w:sz w:val="20"/>
                <w:szCs w:val="20"/>
                <w:lang w:val="en-US"/>
              </w:rPr>
              <w:t>Huile</w:t>
            </w:r>
          </w:p>
        </w:tc>
        <w:tc>
          <w:tcPr>
            <w:tcW w:w="160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1075C9" w:rsidRPr="00EB6300" w:rsidRDefault="001075C9" w:rsidP="00EE4EFB">
            <w:pPr>
              <w:jc w:val="center"/>
              <w:rPr>
                <w:b/>
                <w:bCs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EB6300">
              <w:rPr>
                <w:b/>
                <w:bCs/>
                <w:i/>
                <w:iCs/>
                <w:color w:val="000000" w:themeColor="text1"/>
                <w:sz w:val="20"/>
                <w:szCs w:val="20"/>
                <w:lang w:val="en-US"/>
              </w:rPr>
              <w:t>Eau</w:t>
            </w:r>
          </w:p>
        </w:tc>
        <w:tc>
          <w:tcPr>
            <w:tcW w:w="9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1075C9" w:rsidRPr="00EB6300" w:rsidRDefault="001075C9" w:rsidP="00EE4EFB">
            <w:pPr>
              <w:jc w:val="center"/>
              <w:rPr>
                <w:b/>
                <w:bCs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EB6300">
              <w:rPr>
                <w:b/>
                <w:bCs/>
                <w:i/>
                <w:iCs/>
                <w:color w:val="000000" w:themeColor="text1"/>
                <w:sz w:val="20"/>
                <w:szCs w:val="20"/>
                <w:lang w:val="en-US"/>
              </w:rPr>
              <w:t>HPHT</w:t>
            </w: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1075C9" w:rsidRPr="00EB6300" w:rsidRDefault="001075C9" w:rsidP="00EE4EFB">
            <w:pPr>
              <w:jc w:val="center"/>
              <w:rPr>
                <w:b/>
                <w:bCs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EB6300">
              <w:rPr>
                <w:b/>
                <w:bCs/>
                <w:i/>
                <w:iCs/>
                <w:color w:val="000000" w:themeColor="text1"/>
                <w:sz w:val="20"/>
                <w:szCs w:val="20"/>
                <w:lang w:val="en-US"/>
              </w:rPr>
              <w:t>PH</w:t>
            </w:r>
          </w:p>
        </w:tc>
        <w:tc>
          <w:tcPr>
            <w:tcW w:w="12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1075C9" w:rsidRPr="00EB6300" w:rsidRDefault="001075C9" w:rsidP="00EE4EFB">
            <w:pPr>
              <w:jc w:val="center"/>
              <w:rPr>
                <w:b/>
                <w:bCs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EB6300">
              <w:rPr>
                <w:b/>
                <w:bCs/>
                <w:i/>
                <w:iCs/>
                <w:color w:val="000000" w:themeColor="text1"/>
                <w:sz w:val="20"/>
                <w:szCs w:val="20"/>
                <w:lang w:val="en-US"/>
              </w:rPr>
              <w:t>Sel</w:t>
            </w:r>
          </w:p>
        </w:tc>
        <w:tc>
          <w:tcPr>
            <w:tcW w:w="187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1075C9" w:rsidRPr="00E95743" w:rsidRDefault="001075C9" w:rsidP="00EE4EFB">
            <w:pPr>
              <w:jc w:val="center"/>
              <w:rPr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</w:pPr>
            <w:r w:rsidRPr="00E95743">
              <w:rPr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>Cake</w:t>
            </w:r>
          </w:p>
        </w:tc>
      </w:tr>
      <w:tr w:rsidR="001075C9" w:rsidRPr="00B256CC" w:rsidTr="00EE4EFB">
        <w:tblPrEx>
          <w:tblBorders>
            <w:insideH w:val="none" w:sz="0" w:space="0" w:color="auto"/>
            <w:insideV w:val="none" w:sz="0" w:space="0" w:color="auto"/>
          </w:tblBorders>
        </w:tblPrEx>
        <w:trPr>
          <w:trHeight w:val="411"/>
        </w:trPr>
        <w:tc>
          <w:tcPr>
            <w:tcW w:w="1929" w:type="dxa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1075C9" w:rsidRDefault="001075C9" w:rsidP="001075C9">
            <w:pPr>
              <w:rPr>
                <w:b/>
                <w:bCs/>
                <w:i/>
                <w:iCs/>
                <w:color w:val="000000"/>
                <w:sz w:val="20"/>
                <w:szCs w:val="20"/>
                <w:lang w:val="en-GB"/>
              </w:rPr>
            </w:pPr>
          </w:p>
        </w:tc>
        <w:tc>
          <w:tcPr>
            <w:tcW w:w="901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075C9" w:rsidRPr="00EB6300" w:rsidRDefault="001075C9" w:rsidP="00EE4EFB">
            <w:pPr>
              <w:jc w:val="center"/>
              <w:rPr>
                <w:b/>
                <w:bCs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99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1075C9" w:rsidRPr="00EB6300" w:rsidRDefault="00843E19" w:rsidP="00EE4EFB">
            <w:pPr>
              <w:jc w:val="center"/>
              <w:rPr>
                <w:b/>
                <w:bCs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b/>
                <w:bCs/>
                <w:i/>
                <w:iCs/>
                <w:color w:val="000000" w:themeColor="text1"/>
                <w:sz w:val="20"/>
                <w:szCs w:val="20"/>
                <w:lang w:val="en-US"/>
              </w:rPr>
              <w:t>93</w:t>
            </w:r>
            <w:r w:rsidR="00397251">
              <w:rPr>
                <w:b/>
                <w:bCs/>
                <w:i/>
                <w:iCs/>
                <w:color w:val="000000" w:themeColor="text1"/>
                <w:sz w:val="20"/>
                <w:szCs w:val="20"/>
                <w:lang w:val="en-US"/>
              </w:rPr>
              <w:t>/</w:t>
            </w:r>
            <w:r>
              <w:rPr>
                <w:b/>
                <w:bCs/>
                <w:i/>
                <w:iCs/>
                <w:color w:val="000000" w:themeColor="text1"/>
                <w:sz w:val="20"/>
                <w:szCs w:val="20"/>
                <w:lang w:val="en-US"/>
              </w:rPr>
              <w:t>07</w:t>
            </w:r>
          </w:p>
        </w:tc>
        <w:tc>
          <w:tcPr>
            <w:tcW w:w="9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1075C9" w:rsidRPr="00EB6300" w:rsidRDefault="00843E19" w:rsidP="0041368A">
            <w:pPr>
              <w:jc w:val="center"/>
              <w:rPr>
                <w:b/>
                <w:bCs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b/>
                <w:bCs/>
                <w:i/>
                <w:iCs/>
                <w:color w:val="000000" w:themeColor="text1"/>
                <w:sz w:val="20"/>
                <w:szCs w:val="20"/>
                <w:lang w:val="en-US"/>
              </w:rPr>
              <w:t>9</w:t>
            </w:r>
            <w:r w:rsidR="0041368A">
              <w:rPr>
                <w:b/>
                <w:bCs/>
                <w:i/>
                <w:iCs/>
                <w:color w:val="000000" w:themeColor="text1"/>
                <w:sz w:val="20"/>
                <w:szCs w:val="20"/>
                <w:lang w:val="en-US"/>
              </w:rPr>
              <w:t>2</w:t>
            </w:r>
          </w:p>
        </w:tc>
        <w:tc>
          <w:tcPr>
            <w:tcW w:w="160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1075C9" w:rsidRPr="00EB6300" w:rsidRDefault="00843E19" w:rsidP="00EE4EFB">
            <w:pPr>
              <w:jc w:val="center"/>
              <w:rPr>
                <w:b/>
                <w:bCs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b/>
                <w:bCs/>
                <w:i/>
                <w:iCs/>
                <w:color w:val="000000" w:themeColor="text1"/>
                <w:sz w:val="20"/>
                <w:szCs w:val="20"/>
                <w:lang w:val="en-US"/>
              </w:rPr>
              <w:t>07</w:t>
            </w:r>
          </w:p>
        </w:tc>
        <w:tc>
          <w:tcPr>
            <w:tcW w:w="9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1075C9" w:rsidRPr="00EB6300" w:rsidRDefault="009A3BBE" w:rsidP="00EE4EFB">
            <w:pPr>
              <w:jc w:val="center"/>
              <w:rPr>
                <w:b/>
                <w:bCs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b/>
                <w:bCs/>
                <w:i/>
                <w:iCs/>
                <w:color w:val="000000" w:themeColor="text1"/>
                <w:sz w:val="20"/>
                <w:szCs w:val="20"/>
                <w:lang w:val="en-US"/>
              </w:rPr>
              <w:t>/</w:t>
            </w: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1075C9" w:rsidRPr="00EB6300" w:rsidRDefault="009A3BBE" w:rsidP="00EE4EFB">
            <w:pPr>
              <w:jc w:val="center"/>
              <w:rPr>
                <w:b/>
                <w:bCs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b/>
                <w:bCs/>
                <w:i/>
                <w:iCs/>
                <w:color w:val="000000" w:themeColor="text1"/>
                <w:sz w:val="20"/>
                <w:szCs w:val="20"/>
                <w:lang w:val="en-US"/>
              </w:rPr>
              <w:t>/</w:t>
            </w:r>
          </w:p>
        </w:tc>
        <w:tc>
          <w:tcPr>
            <w:tcW w:w="12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1075C9" w:rsidRPr="00F03169" w:rsidRDefault="00843E19" w:rsidP="00EE4EFB">
            <w:pPr>
              <w:jc w:val="center"/>
              <w:rPr>
                <w:b/>
                <w:bCs/>
                <w:i/>
                <w:i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i/>
                <w:iCs/>
                <w:color w:val="000000" w:themeColor="text1"/>
                <w:sz w:val="20"/>
                <w:szCs w:val="20"/>
              </w:rPr>
              <w:t>/</w:t>
            </w:r>
          </w:p>
        </w:tc>
        <w:tc>
          <w:tcPr>
            <w:tcW w:w="187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1075C9" w:rsidRPr="00F03169" w:rsidRDefault="009A3BBE" w:rsidP="00EE4EFB">
            <w:pPr>
              <w:jc w:val="center"/>
              <w:rPr>
                <w:b/>
                <w:bCs/>
                <w:i/>
                <w:iCs/>
                <w:color w:val="000000" w:themeColor="text1"/>
                <w:sz w:val="20"/>
                <w:szCs w:val="20"/>
              </w:rPr>
            </w:pPr>
            <w:r w:rsidRPr="00F03169">
              <w:rPr>
                <w:b/>
                <w:bCs/>
                <w:i/>
                <w:iCs/>
                <w:color w:val="000000" w:themeColor="text1"/>
                <w:sz w:val="20"/>
                <w:szCs w:val="20"/>
              </w:rPr>
              <w:t>/</w:t>
            </w:r>
          </w:p>
        </w:tc>
      </w:tr>
      <w:tr w:rsidR="00F84CE6" w:rsidRPr="00B256CC" w:rsidTr="00EE4EFB">
        <w:tblPrEx>
          <w:tblBorders>
            <w:insideH w:val="none" w:sz="0" w:space="0" w:color="auto"/>
            <w:insideV w:val="none" w:sz="0" w:space="0" w:color="auto"/>
          </w:tblBorders>
        </w:tblPrEx>
        <w:trPr>
          <w:trHeight w:val="323"/>
        </w:trPr>
        <w:tc>
          <w:tcPr>
            <w:tcW w:w="19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F84CE6" w:rsidRPr="002E3245" w:rsidRDefault="00F84CE6" w:rsidP="00F84CE6">
            <w:pPr>
              <w:rPr>
                <w:b/>
                <w:bCs/>
                <w:i/>
                <w:iCs/>
                <w:color w:val="000000"/>
                <w:sz w:val="20"/>
                <w:szCs w:val="20"/>
              </w:rPr>
            </w:pPr>
            <w:r w:rsidRPr="002E3245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Produits à boue </w:t>
            </w:r>
          </w:p>
        </w:tc>
        <w:tc>
          <w:tcPr>
            <w:tcW w:w="9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4CE6" w:rsidRPr="00D7317A" w:rsidRDefault="00F84CE6" w:rsidP="00EE4EFB">
            <w:pPr>
              <w:jc w:val="center"/>
              <w:rPr>
                <w:b/>
                <w:bCs/>
                <w:i/>
                <w:iCs/>
                <w:color w:val="000000"/>
                <w:sz w:val="16"/>
                <w:szCs w:val="16"/>
              </w:rPr>
            </w:pPr>
          </w:p>
        </w:tc>
        <w:tc>
          <w:tcPr>
            <w:tcW w:w="99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4CE6" w:rsidRPr="00D7317A" w:rsidRDefault="00F84CE6" w:rsidP="00EE4EFB">
            <w:pPr>
              <w:jc w:val="center"/>
              <w:rPr>
                <w:b/>
                <w:bCs/>
                <w:i/>
                <w:iCs/>
                <w:color w:val="000000"/>
                <w:sz w:val="16"/>
                <w:szCs w:val="16"/>
              </w:rPr>
            </w:pPr>
            <w:r w:rsidRPr="00D7317A">
              <w:rPr>
                <w:b/>
                <w:bCs/>
                <w:i/>
                <w:iCs/>
                <w:color w:val="000000"/>
                <w:sz w:val="16"/>
                <w:szCs w:val="16"/>
              </w:rPr>
              <w:t>Barite</w:t>
            </w:r>
          </w:p>
        </w:tc>
        <w:tc>
          <w:tcPr>
            <w:tcW w:w="9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4CE6" w:rsidRPr="00D7317A" w:rsidRDefault="00F84CE6" w:rsidP="00EE4EFB">
            <w:pPr>
              <w:jc w:val="center"/>
              <w:rPr>
                <w:b/>
                <w:bCs/>
                <w:i/>
                <w:iCs/>
                <w:color w:val="000000" w:themeColor="text1"/>
                <w:sz w:val="16"/>
                <w:szCs w:val="16"/>
              </w:rPr>
            </w:pPr>
          </w:p>
          <w:p w:rsidR="00F84CE6" w:rsidRPr="00D7317A" w:rsidRDefault="00F84CE6" w:rsidP="00EE4EFB">
            <w:pPr>
              <w:jc w:val="center"/>
              <w:rPr>
                <w:b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D7317A">
              <w:rPr>
                <w:b/>
                <w:bCs/>
                <w:i/>
                <w:iCs/>
                <w:color w:val="000000" w:themeColor="text1"/>
                <w:sz w:val="16"/>
                <w:szCs w:val="16"/>
              </w:rPr>
              <w:t>Calcium carbonate</w:t>
            </w:r>
          </w:p>
        </w:tc>
        <w:tc>
          <w:tcPr>
            <w:tcW w:w="8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4CE6" w:rsidRPr="00D7317A" w:rsidRDefault="00F84CE6" w:rsidP="00EE4EFB">
            <w:pPr>
              <w:jc w:val="center"/>
              <w:rPr>
                <w:b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D7317A">
              <w:rPr>
                <w:b/>
                <w:bCs/>
                <w:i/>
                <w:iCs/>
                <w:color w:val="000000" w:themeColor="text1"/>
                <w:sz w:val="16"/>
                <w:szCs w:val="16"/>
              </w:rPr>
              <w:t>chaux</w:t>
            </w:r>
          </w:p>
        </w:tc>
        <w:tc>
          <w:tcPr>
            <w:tcW w:w="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4CE6" w:rsidRDefault="001C5A9F" w:rsidP="00EE4EFB">
            <w:pPr>
              <w:jc w:val="center"/>
              <w:rPr>
                <w:b/>
                <w:bCs/>
                <w:i/>
                <w:i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i/>
                <w:iCs/>
                <w:color w:val="000000" w:themeColor="text1"/>
                <w:sz w:val="16"/>
                <w:szCs w:val="16"/>
              </w:rPr>
              <w:t>Sodium</w:t>
            </w:r>
          </w:p>
          <w:p w:rsidR="001C5A9F" w:rsidRPr="00D7317A" w:rsidRDefault="001C5A9F" w:rsidP="00EE4EFB">
            <w:pPr>
              <w:jc w:val="center"/>
              <w:rPr>
                <w:b/>
                <w:bCs/>
                <w:i/>
                <w:i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i/>
                <w:iCs/>
                <w:color w:val="000000" w:themeColor="text1"/>
                <w:sz w:val="16"/>
                <w:szCs w:val="16"/>
              </w:rPr>
              <w:t>Chloride</w:t>
            </w:r>
          </w:p>
        </w:tc>
        <w:tc>
          <w:tcPr>
            <w:tcW w:w="9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4CE6" w:rsidRPr="00D7317A" w:rsidRDefault="00397251" w:rsidP="00EE4EFB">
            <w:pPr>
              <w:jc w:val="center"/>
              <w:rPr>
                <w:b/>
                <w:bCs/>
                <w:i/>
                <w:i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i/>
                <w:iCs/>
                <w:color w:val="000000" w:themeColor="text1"/>
                <w:sz w:val="16"/>
                <w:szCs w:val="16"/>
              </w:rPr>
              <w:t>UD</w:t>
            </w:r>
            <w:r w:rsidR="009A3BBE">
              <w:rPr>
                <w:b/>
                <w:bCs/>
                <w:i/>
                <w:iCs/>
                <w:color w:val="000000" w:themeColor="text1"/>
                <w:sz w:val="16"/>
                <w:szCs w:val="16"/>
              </w:rPr>
              <w:t xml:space="preserve"> MUL</w:t>
            </w: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4CE6" w:rsidRPr="00397251" w:rsidRDefault="00397251" w:rsidP="00EE4EFB">
            <w:pPr>
              <w:jc w:val="center"/>
              <w:rPr>
                <w:b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397251">
              <w:rPr>
                <w:b/>
                <w:bCs/>
                <w:i/>
                <w:iCs/>
                <w:color w:val="000000" w:themeColor="text1"/>
                <w:sz w:val="16"/>
                <w:szCs w:val="16"/>
              </w:rPr>
              <w:t xml:space="preserve">UD </w:t>
            </w:r>
            <w:r w:rsidR="00843E19">
              <w:rPr>
                <w:b/>
                <w:bCs/>
                <w:i/>
                <w:iCs/>
                <w:color w:val="000000" w:themeColor="text1"/>
                <w:sz w:val="16"/>
                <w:szCs w:val="16"/>
              </w:rPr>
              <w:t>COAT</w:t>
            </w:r>
          </w:p>
        </w:tc>
        <w:tc>
          <w:tcPr>
            <w:tcW w:w="12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4CE6" w:rsidRPr="00D7317A" w:rsidRDefault="00397251" w:rsidP="00EE4EFB">
            <w:pPr>
              <w:jc w:val="center"/>
              <w:rPr>
                <w:b/>
                <w:bCs/>
                <w:i/>
                <w:i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i/>
                <w:iCs/>
                <w:color w:val="000000" w:themeColor="text1"/>
                <w:sz w:val="16"/>
                <w:szCs w:val="16"/>
              </w:rPr>
              <w:t>UD</w:t>
            </w:r>
            <w:r w:rsidR="009A3BBE">
              <w:rPr>
                <w:b/>
                <w:bCs/>
                <w:i/>
                <w:iCs/>
                <w:color w:val="000000" w:themeColor="text1"/>
                <w:sz w:val="16"/>
                <w:szCs w:val="16"/>
              </w:rPr>
              <w:t xml:space="preserve"> BEN 38</w:t>
            </w:r>
          </w:p>
        </w:tc>
        <w:tc>
          <w:tcPr>
            <w:tcW w:w="187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4CE6" w:rsidRPr="00D7317A" w:rsidRDefault="009A3BBE" w:rsidP="00EE4EFB">
            <w:pPr>
              <w:jc w:val="center"/>
              <w:rPr>
                <w:b/>
                <w:bCs/>
                <w:i/>
                <w:iCs/>
                <w:color w:val="000000"/>
                <w:sz w:val="16"/>
                <w:szCs w:val="16"/>
              </w:rPr>
            </w:pPr>
            <w:r>
              <w:rPr>
                <w:b/>
                <w:bCs/>
                <w:i/>
                <w:iCs/>
                <w:color w:val="000000"/>
                <w:sz w:val="16"/>
                <w:szCs w:val="16"/>
              </w:rPr>
              <w:t xml:space="preserve">UD </w:t>
            </w:r>
            <w:r w:rsidR="00A7145E">
              <w:rPr>
                <w:b/>
                <w:bCs/>
                <w:i/>
                <w:iCs/>
                <w:color w:val="000000"/>
                <w:sz w:val="16"/>
                <w:szCs w:val="16"/>
              </w:rPr>
              <w:t xml:space="preserve">FL </w:t>
            </w:r>
            <w:r w:rsidR="00843E19">
              <w:rPr>
                <w:b/>
                <w:bCs/>
                <w:i/>
                <w:iCs/>
                <w:color w:val="000000"/>
                <w:sz w:val="16"/>
                <w:szCs w:val="16"/>
              </w:rPr>
              <w:t>liq</w:t>
            </w:r>
          </w:p>
        </w:tc>
      </w:tr>
      <w:tr w:rsidR="00F84CE6" w:rsidRPr="00B256CC" w:rsidTr="00EE4EFB">
        <w:tblPrEx>
          <w:tblBorders>
            <w:insideH w:val="none" w:sz="0" w:space="0" w:color="auto"/>
            <w:insideV w:val="none" w:sz="0" w:space="0" w:color="auto"/>
          </w:tblBorders>
        </w:tblPrEx>
        <w:trPr>
          <w:trHeight w:val="323"/>
        </w:trPr>
        <w:tc>
          <w:tcPr>
            <w:tcW w:w="19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F84CE6" w:rsidRDefault="00F84CE6" w:rsidP="00F84CE6">
            <w:pPr>
              <w:rPr>
                <w:b/>
                <w:bCs/>
                <w:i/>
                <w:iCs/>
                <w:color w:val="000000"/>
                <w:sz w:val="20"/>
                <w:szCs w:val="20"/>
              </w:rPr>
            </w:pP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Vol Produits : </w:t>
            </w:r>
            <w:r w:rsidRPr="00B256CC">
              <w:rPr>
                <w:b/>
                <w:bCs/>
                <w:i/>
                <w:iCs/>
                <w:color w:val="000000"/>
                <w:sz w:val="20"/>
                <w:szCs w:val="20"/>
              </w:rPr>
              <w:t>(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T</w:t>
            </w:r>
            <w:r w:rsidRPr="00B256CC">
              <w:rPr>
                <w:b/>
                <w:bCs/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9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4CE6" w:rsidRPr="005804FE" w:rsidRDefault="00F84CE6" w:rsidP="00EE4EFB">
            <w:pPr>
              <w:jc w:val="center"/>
              <w:rPr>
                <w:i/>
                <w:iCs/>
              </w:rPr>
            </w:pPr>
          </w:p>
        </w:tc>
        <w:tc>
          <w:tcPr>
            <w:tcW w:w="99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4CE6" w:rsidRPr="005804FE" w:rsidRDefault="00843E19" w:rsidP="00EE4EFB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30</w:t>
            </w:r>
          </w:p>
        </w:tc>
        <w:tc>
          <w:tcPr>
            <w:tcW w:w="9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4CE6" w:rsidRPr="005804FE" w:rsidRDefault="00C9234F" w:rsidP="00EE4EFB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30</w:t>
            </w:r>
          </w:p>
        </w:tc>
        <w:tc>
          <w:tcPr>
            <w:tcW w:w="8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4CE6" w:rsidRPr="005804FE" w:rsidRDefault="00843E19" w:rsidP="00EE4EFB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6</w:t>
            </w:r>
          </w:p>
        </w:tc>
        <w:tc>
          <w:tcPr>
            <w:tcW w:w="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4CE6" w:rsidRPr="005804FE" w:rsidRDefault="00843E19" w:rsidP="00EE4EFB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12</w:t>
            </w:r>
          </w:p>
        </w:tc>
        <w:tc>
          <w:tcPr>
            <w:tcW w:w="9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4CE6" w:rsidRPr="005804FE" w:rsidRDefault="00843E19" w:rsidP="00EE4EFB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3.040</w:t>
            </w: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4CE6" w:rsidRPr="005804FE" w:rsidRDefault="00843E19" w:rsidP="00EE4EFB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3.230</w:t>
            </w:r>
          </w:p>
        </w:tc>
        <w:tc>
          <w:tcPr>
            <w:tcW w:w="12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43E19" w:rsidRPr="005804FE" w:rsidRDefault="00843E19" w:rsidP="00EE4EFB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4.125</w:t>
            </w:r>
          </w:p>
        </w:tc>
        <w:tc>
          <w:tcPr>
            <w:tcW w:w="187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37A1" w:rsidRPr="005804FE" w:rsidRDefault="00843E19" w:rsidP="00EE4EFB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2.544</w:t>
            </w:r>
          </w:p>
        </w:tc>
      </w:tr>
      <w:tr w:rsidR="00F84CE6" w:rsidRPr="00B256CC" w:rsidTr="00EE4EFB">
        <w:tblPrEx>
          <w:tblBorders>
            <w:insideH w:val="none" w:sz="0" w:space="0" w:color="auto"/>
            <w:insideV w:val="none" w:sz="0" w:space="0" w:color="auto"/>
          </w:tblBorders>
        </w:tblPrEx>
        <w:trPr>
          <w:trHeight w:val="323"/>
        </w:trPr>
        <w:tc>
          <w:tcPr>
            <w:tcW w:w="19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F84CE6" w:rsidRDefault="00F84CE6" w:rsidP="00F84CE6">
            <w:pPr>
              <w:rPr>
                <w:b/>
                <w:bCs/>
                <w:i/>
                <w:iCs/>
                <w:color w:val="000000"/>
                <w:sz w:val="20"/>
                <w:szCs w:val="20"/>
              </w:rPr>
            </w:pP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Vol D’eau</w:t>
            </w:r>
            <w:r w:rsidRPr="00B256CC">
              <w:rPr>
                <w:b/>
                <w:bCs/>
                <w:i/>
                <w:iCs/>
                <w:color w:val="000000"/>
                <w:sz w:val="20"/>
                <w:szCs w:val="20"/>
              </w:rPr>
              <w:t> :(m³)</w:t>
            </w:r>
          </w:p>
        </w:tc>
        <w:tc>
          <w:tcPr>
            <w:tcW w:w="9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4CE6" w:rsidRPr="00C77E5A" w:rsidRDefault="00F84CE6" w:rsidP="00EE4EFB">
            <w:pPr>
              <w:jc w:val="center"/>
              <w:rPr>
                <w:b/>
                <w:bCs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99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4CE6" w:rsidRDefault="00F84CE6" w:rsidP="00EE4EFB">
            <w:pPr>
              <w:jc w:val="center"/>
              <w:rPr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9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4CE6" w:rsidRDefault="00F84CE6" w:rsidP="00EE4EFB">
            <w:pPr>
              <w:jc w:val="center"/>
              <w:rPr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4CE6" w:rsidRPr="00A327CF" w:rsidRDefault="00F84CE6" w:rsidP="00EE4EFB">
            <w:pPr>
              <w:jc w:val="center"/>
              <w:rPr>
                <w:b/>
                <w:bCs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4CE6" w:rsidRDefault="00F84CE6" w:rsidP="00EE4EFB">
            <w:pPr>
              <w:jc w:val="center"/>
              <w:rPr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9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4CE6" w:rsidRPr="00E95743" w:rsidRDefault="00F84CE6" w:rsidP="00EE4EFB">
            <w:pPr>
              <w:jc w:val="center"/>
              <w:rPr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4CE6" w:rsidRPr="00B256CC" w:rsidRDefault="00F84CE6" w:rsidP="00EE4EFB">
            <w:pPr>
              <w:jc w:val="center"/>
              <w:rPr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12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4CE6" w:rsidRPr="00B256CC" w:rsidRDefault="00F84CE6" w:rsidP="00EE4EFB">
            <w:pPr>
              <w:jc w:val="center"/>
              <w:rPr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187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4CE6" w:rsidRPr="00B256CC" w:rsidRDefault="00F84CE6" w:rsidP="00EE4EFB">
            <w:pPr>
              <w:jc w:val="center"/>
              <w:rPr>
                <w:i/>
                <w:iCs/>
                <w:color w:val="000000"/>
                <w:sz w:val="20"/>
                <w:szCs w:val="20"/>
              </w:rPr>
            </w:pPr>
          </w:p>
        </w:tc>
      </w:tr>
    </w:tbl>
    <w:p w:rsidR="005D7AF3" w:rsidRDefault="00CF4129" w:rsidP="00C9234F">
      <w:pPr>
        <w:rPr>
          <w:i/>
          <w:iCs/>
          <w:color w:val="000000"/>
          <w:sz w:val="12"/>
          <w:szCs w:val="12"/>
        </w:rPr>
      </w:pPr>
      <w:r>
        <w:rPr>
          <w:i/>
          <w:iCs/>
          <w:color w:val="000000"/>
          <w:sz w:val="12"/>
          <w:szCs w:val="12"/>
        </w:rPr>
        <w:t xml:space="preserve"> </w:t>
      </w:r>
      <w:r w:rsidR="00AC5A57">
        <w:rPr>
          <w:i/>
          <w:iCs/>
          <w:color w:val="000000"/>
          <w:sz w:val="12"/>
          <w:szCs w:val="12"/>
        </w:rPr>
        <w:t xml:space="preserve"> </w:t>
      </w:r>
    </w:p>
    <w:tbl>
      <w:tblPr>
        <w:tblStyle w:val="Grilledutableau"/>
        <w:tblpPr w:leftFromText="141" w:rightFromText="141" w:vertAnchor="text" w:horzAnchor="margin" w:tblpX="131" w:tblpY="138"/>
        <w:tblW w:w="11194" w:type="dxa"/>
        <w:tblLayout w:type="fixed"/>
        <w:tblLook w:val="04A0" w:firstRow="1" w:lastRow="0" w:firstColumn="1" w:lastColumn="0" w:noHBand="0" w:noVBand="1"/>
      </w:tblPr>
      <w:tblGrid>
        <w:gridCol w:w="988"/>
        <w:gridCol w:w="992"/>
        <w:gridCol w:w="850"/>
        <w:gridCol w:w="8364"/>
      </w:tblGrid>
      <w:tr w:rsidR="00100C80" w:rsidRPr="00E06754" w:rsidTr="00D27B02">
        <w:trPr>
          <w:trHeight w:val="415"/>
        </w:trPr>
        <w:tc>
          <w:tcPr>
            <w:tcW w:w="11194" w:type="dxa"/>
            <w:gridSpan w:val="4"/>
          </w:tcPr>
          <w:p w:rsidR="00100C80" w:rsidRPr="00E06754" w:rsidRDefault="00100C80" w:rsidP="001C3F4F">
            <w:pPr>
              <w:ind w:left="-113"/>
              <w:jc w:val="center"/>
              <w:rPr>
                <w:rFonts w:asciiTheme="majorBidi" w:hAnsiTheme="majorBidi" w:cstheme="majorBidi"/>
                <w:caps/>
                <w:color w:val="000000"/>
                <w:sz w:val="28"/>
                <w:szCs w:val="28"/>
              </w:rPr>
            </w:pPr>
            <w:r w:rsidRPr="00E06754">
              <w:rPr>
                <w:rFonts w:asciiTheme="majorBidi" w:hAnsiTheme="majorBidi" w:cstheme="majorBidi"/>
                <w:caps/>
                <w:color w:val="000000"/>
                <w:sz w:val="28"/>
                <w:szCs w:val="28"/>
              </w:rPr>
              <w:t>Déroulement des opérations</w:t>
            </w:r>
          </w:p>
        </w:tc>
      </w:tr>
      <w:tr w:rsidR="00100C80" w:rsidRPr="00E06754" w:rsidTr="00FA7A3A">
        <w:trPr>
          <w:trHeight w:val="427"/>
        </w:trPr>
        <w:tc>
          <w:tcPr>
            <w:tcW w:w="1980" w:type="dxa"/>
            <w:gridSpan w:val="2"/>
            <w:vAlign w:val="center"/>
          </w:tcPr>
          <w:p w:rsidR="00100C80" w:rsidRPr="00E06754" w:rsidRDefault="00100C80" w:rsidP="00871F57">
            <w:pPr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  <w:r w:rsidRPr="00E06754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Timing</w:t>
            </w:r>
          </w:p>
        </w:tc>
        <w:tc>
          <w:tcPr>
            <w:tcW w:w="850" w:type="dxa"/>
            <w:vAlign w:val="center"/>
          </w:tcPr>
          <w:p w:rsidR="00100C80" w:rsidRPr="00E06754" w:rsidRDefault="00100C80" w:rsidP="00871F57">
            <w:pPr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  <w:r w:rsidRPr="00E06754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Tarif</w:t>
            </w:r>
          </w:p>
        </w:tc>
        <w:tc>
          <w:tcPr>
            <w:tcW w:w="8364" w:type="dxa"/>
            <w:vAlign w:val="center"/>
          </w:tcPr>
          <w:p w:rsidR="00100C80" w:rsidRPr="00E06754" w:rsidRDefault="00100C80" w:rsidP="00871F57">
            <w:pPr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DZ"/>
              </w:rPr>
            </w:pPr>
            <w:r w:rsidRPr="00E06754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Opérations</w:t>
            </w:r>
          </w:p>
        </w:tc>
      </w:tr>
      <w:tr w:rsidR="005176F1" w:rsidRPr="00E06754" w:rsidTr="00A779F5">
        <w:trPr>
          <w:trHeight w:val="70"/>
        </w:trPr>
        <w:tc>
          <w:tcPr>
            <w:tcW w:w="988" w:type="dxa"/>
            <w:shd w:val="clear" w:color="000000" w:fill="FFFFFF"/>
            <w:vAlign w:val="center"/>
          </w:tcPr>
          <w:p w:rsidR="005176F1" w:rsidRPr="00336733" w:rsidRDefault="005176F1" w:rsidP="00A779F5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336733">
              <w:rPr>
                <w:rFonts w:asciiTheme="majorBidi" w:hAnsiTheme="majorBidi" w:cstheme="majorBidi"/>
                <w:sz w:val="28"/>
                <w:szCs w:val="28"/>
              </w:rPr>
              <w:t>00 :00</w:t>
            </w:r>
          </w:p>
        </w:tc>
        <w:tc>
          <w:tcPr>
            <w:tcW w:w="992" w:type="dxa"/>
            <w:shd w:val="clear" w:color="000000" w:fill="FFFFFF"/>
            <w:vAlign w:val="center"/>
          </w:tcPr>
          <w:p w:rsidR="005176F1" w:rsidRPr="00336733" w:rsidRDefault="003B0DEA" w:rsidP="00A779F5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0</w:t>
            </w:r>
            <w:r w:rsidR="00A44F05">
              <w:rPr>
                <w:rFonts w:asciiTheme="majorBidi" w:hAnsiTheme="majorBidi" w:cstheme="majorBidi"/>
                <w:sz w:val="28"/>
                <w:szCs w:val="28"/>
              </w:rPr>
              <w:t>1</w:t>
            </w:r>
            <w:r w:rsidR="005176F1" w:rsidRPr="004B074D">
              <w:rPr>
                <w:rFonts w:asciiTheme="majorBidi" w:hAnsiTheme="majorBidi" w:cstheme="majorBidi"/>
                <w:sz w:val="28"/>
                <w:szCs w:val="28"/>
              </w:rPr>
              <w:t> :00</w:t>
            </w:r>
          </w:p>
        </w:tc>
        <w:tc>
          <w:tcPr>
            <w:tcW w:w="850" w:type="dxa"/>
            <w:shd w:val="clear" w:color="000000" w:fill="FFFFFF"/>
            <w:vAlign w:val="center"/>
          </w:tcPr>
          <w:p w:rsidR="005176F1" w:rsidRPr="00336733" w:rsidRDefault="00753F88" w:rsidP="003D56EF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T1</w:t>
            </w:r>
          </w:p>
        </w:tc>
        <w:tc>
          <w:tcPr>
            <w:tcW w:w="8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</w:tcPr>
          <w:p w:rsidR="005176F1" w:rsidRPr="00884594" w:rsidRDefault="00A44F05" w:rsidP="00A44F05">
            <w:r>
              <w:t>Suite</w:t>
            </w:r>
            <w:r w:rsidRPr="007E4E0C">
              <w:t xml:space="preserve"> Descente en gerbant DP 3"1/2 @ 2</w:t>
            </w:r>
            <w:r>
              <w:t>623</w:t>
            </w:r>
            <w:r w:rsidRPr="007E4E0C">
              <w:t>m</w:t>
            </w:r>
          </w:p>
        </w:tc>
      </w:tr>
      <w:tr w:rsidR="00F8071C" w:rsidRPr="00D72A25" w:rsidTr="00A779F5">
        <w:trPr>
          <w:trHeight w:val="344"/>
        </w:trPr>
        <w:tc>
          <w:tcPr>
            <w:tcW w:w="988" w:type="dxa"/>
            <w:shd w:val="clear" w:color="000000" w:fill="FFFFFF"/>
            <w:vAlign w:val="center"/>
          </w:tcPr>
          <w:p w:rsidR="00F8071C" w:rsidRDefault="003B0DEA" w:rsidP="00A779F5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0</w:t>
            </w:r>
            <w:r w:rsidR="00A44F05">
              <w:rPr>
                <w:rFonts w:asciiTheme="majorBidi" w:hAnsiTheme="majorBidi" w:cstheme="majorBidi"/>
                <w:sz w:val="28"/>
                <w:szCs w:val="28"/>
              </w:rPr>
              <w:t>1</w:t>
            </w:r>
            <w:r>
              <w:rPr>
                <w:rFonts w:asciiTheme="majorBidi" w:hAnsiTheme="majorBidi" w:cstheme="majorBidi"/>
                <w:sz w:val="28"/>
                <w:szCs w:val="28"/>
              </w:rPr>
              <w:t> :00</w:t>
            </w:r>
          </w:p>
        </w:tc>
        <w:tc>
          <w:tcPr>
            <w:tcW w:w="992" w:type="dxa"/>
            <w:shd w:val="clear" w:color="000000" w:fill="FFFFFF"/>
            <w:vAlign w:val="center"/>
          </w:tcPr>
          <w:p w:rsidR="00F8071C" w:rsidRDefault="00A44F05" w:rsidP="00A779F5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01 :3</w:t>
            </w:r>
            <w:r w:rsidR="003B0DEA">
              <w:rPr>
                <w:rFonts w:asciiTheme="majorBidi" w:hAnsiTheme="majorBidi" w:cstheme="majorBidi"/>
                <w:sz w:val="28"/>
                <w:szCs w:val="28"/>
              </w:rPr>
              <w:t>0</w:t>
            </w:r>
          </w:p>
        </w:tc>
        <w:tc>
          <w:tcPr>
            <w:tcW w:w="850" w:type="dxa"/>
            <w:shd w:val="clear" w:color="000000" w:fill="FFFFFF"/>
            <w:vAlign w:val="center"/>
          </w:tcPr>
          <w:p w:rsidR="00F8071C" w:rsidRDefault="00753F88" w:rsidP="003D56EF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T1</w:t>
            </w:r>
          </w:p>
        </w:tc>
        <w:tc>
          <w:tcPr>
            <w:tcW w:w="8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</w:tcPr>
          <w:p w:rsidR="00F8071C" w:rsidRPr="00884594" w:rsidRDefault="00A44F05" w:rsidP="00A44F05">
            <w:r>
              <w:t>Circulation</w:t>
            </w:r>
          </w:p>
        </w:tc>
      </w:tr>
      <w:tr w:rsidR="00A44F05" w:rsidRPr="00D72A25" w:rsidTr="00A779F5">
        <w:trPr>
          <w:trHeight w:val="70"/>
        </w:trPr>
        <w:tc>
          <w:tcPr>
            <w:tcW w:w="988" w:type="dxa"/>
            <w:shd w:val="clear" w:color="000000" w:fill="FFFFFF"/>
            <w:vAlign w:val="center"/>
          </w:tcPr>
          <w:p w:rsidR="00A44F05" w:rsidRPr="00336733" w:rsidRDefault="00A44F05" w:rsidP="00A779F5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01 :</w:t>
            </w:r>
            <w:r w:rsidR="00DC43BC">
              <w:rPr>
                <w:rFonts w:asciiTheme="majorBidi" w:hAnsiTheme="majorBidi" w:cstheme="majorBidi"/>
                <w:sz w:val="28"/>
                <w:szCs w:val="28"/>
              </w:rPr>
              <w:t>3</w:t>
            </w:r>
            <w:r>
              <w:rPr>
                <w:rFonts w:asciiTheme="majorBidi" w:hAnsiTheme="majorBidi" w:cstheme="majorBidi"/>
                <w:sz w:val="28"/>
                <w:szCs w:val="28"/>
              </w:rPr>
              <w:t>0</w:t>
            </w:r>
          </w:p>
        </w:tc>
        <w:tc>
          <w:tcPr>
            <w:tcW w:w="992" w:type="dxa"/>
            <w:shd w:val="clear" w:color="000000" w:fill="FFFFFF"/>
            <w:vAlign w:val="center"/>
          </w:tcPr>
          <w:p w:rsidR="00A44F05" w:rsidRPr="00336733" w:rsidRDefault="00DC43BC" w:rsidP="00A779F5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02</w:t>
            </w:r>
            <w:r w:rsidR="00A44F05">
              <w:rPr>
                <w:rFonts w:asciiTheme="majorBidi" w:hAnsiTheme="majorBidi" w:cstheme="majorBidi"/>
                <w:sz w:val="28"/>
                <w:szCs w:val="28"/>
              </w:rPr>
              <w:t> :</w:t>
            </w:r>
            <w:r>
              <w:rPr>
                <w:rFonts w:asciiTheme="majorBidi" w:hAnsiTheme="majorBidi" w:cstheme="majorBidi"/>
                <w:sz w:val="28"/>
                <w:szCs w:val="28"/>
              </w:rPr>
              <w:t>3</w:t>
            </w:r>
            <w:r w:rsidR="00A44F05">
              <w:rPr>
                <w:rFonts w:asciiTheme="majorBidi" w:hAnsiTheme="majorBidi" w:cstheme="majorBidi"/>
                <w:sz w:val="28"/>
                <w:szCs w:val="28"/>
              </w:rPr>
              <w:t>0</w:t>
            </w:r>
          </w:p>
        </w:tc>
        <w:tc>
          <w:tcPr>
            <w:tcW w:w="850" w:type="dxa"/>
            <w:shd w:val="clear" w:color="000000" w:fill="FFFFFF"/>
            <w:vAlign w:val="center"/>
          </w:tcPr>
          <w:p w:rsidR="00A44F05" w:rsidRPr="00336733" w:rsidRDefault="00753F88" w:rsidP="003D56EF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T1</w:t>
            </w:r>
          </w:p>
        </w:tc>
        <w:tc>
          <w:tcPr>
            <w:tcW w:w="8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</w:tcPr>
          <w:p w:rsidR="00A44F05" w:rsidRDefault="00A44F05" w:rsidP="00A44F05">
            <w:r>
              <w:t xml:space="preserve">Tentative de repêcher (Junk Mill 5"7/8 +02 Junk Basket +01 DC 4 3/4) </w:t>
            </w:r>
          </w:p>
          <w:p w:rsidR="00A44F05" w:rsidRPr="00884594" w:rsidRDefault="00A44F05" w:rsidP="00A44F05">
            <w:r>
              <w:t>(Signes positives)</w:t>
            </w:r>
          </w:p>
        </w:tc>
      </w:tr>
      <w:tr w:rsidR="00A44F05" w:rsidRPr="00D72A25" w:rsidTr="00A779F5">
        <w:trPr>
          <w:trHeight w:val="70"/>
        </w:trPr>
        <w:tc>
          <w:tcPr>
            <w:tcW w:w="988" w:type="dxa"/>
            <w:shd w:val="clear" w:color="000000" w:fill="FFFFFF"/>
            <w:vAlign w:val="center"/>
          </w:tcPr>
          <w:p w:rsidR="00A44F05" w:rsidRPr="00D72A25" w:rsidRDefault="00DC43BC" w:rsidP="00A779F5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02</w:t>
            </w:r>
            <w:r w:rsidR="00A44F05">
              <w:rPr>
                <w:rFonts w:asciiTheme="majorBidi" w:hAnsiTheme="majorBidi" w:cstheme="majorBidi"/>
                <w:sz w:val="28"/>
                <w:szCs w:val="28"/>
              </w:rPr>
              <w:t> :</w:t>
            </w:r>
            <w:r>
              <w:rPr>
                <w:rFonts w:asciiTheme="majorBidi" w:hAnsiTheme="majorBidi" w:cstheme="majorBidi"/>
                <w:sz w:val="28"/>
                <w:szCs w:val="28"/>
              </w:rPr>
              <w:t>3</w:t>
            </w:r>
            <w:r w:rsidR="00A44F05">
              <w:rPr>
                <w:rFonts w:asciiTheme="majorBidi" w:hAnsiTheme="majorBidi" w:cstheme="majorBidi"/>
                <w:sz w:val="28"/>
                <w:szCs w:val="28"/>
              </w:rPr>
              <w:t>0</w:t>
            </w:r>
          </w:p>
        </w:tc>
        <w:tc>
          <w:tcPr>
            <w:tcW w:w="992" w:type="dxa"/>
            <w:shd w:val="clear" w:color="000000" w:fill="FFFFFF"/>
            <w:vAlign w:val="center"/>
          </w:tcPr>
          <w:p w:rsidR="00A44F05" w:rsidRPr="00D72A25" w:rsidRDefault="00DC43BC" w:rsidP="00A779F5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04</w:t>
            </w:r>
            <w:r w:rsidR="00A44F05">
              <w:rPr>
                <w:rFonts w:asciiTheme="majorBidi" w:hAnsiTheme="majorBidi" w:cstheme="majorBidi"/>
                <w:sz w:val="28"/>
                <w:szCs w:val="28"/>
              </w:rPr>
              <w:t> :00</w:t>
            </w:r>
          </w:p>
        </w:tc>
        <w:tc>
          <w:tcPr>
            <w:tcW w:w="850" w:type="dxa"/>
            <w:shd w:val="clear" w:color="000000" w:fill="FFFFFF"/>
            <w:vAlign w:val="center"/>
          </w:tcPr>
          <w:p w:rsidR="00A44F05" w:rsidRPr="00D72A25" w:rsidRDefault="00753F88" w:rsidP="003D56EF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T1</w:t>
            </w:r>
          </w:p>
        </w:tc>
        <w:tc>
          <w:tcPr>
            <w:tcW w:w="8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</w:tcPr>
          <w:p w:rsidR="00A44F05" w:rsidRDefault="00A44F05" w:rsidP="00A44F05">
            <w:r>
              <w:t xml:space="preserve">Circulation </w:t>
            </w:r>
          </w:p>
        </w:tc>
      </w:tr>
      <w:tr w:rsidR="00A44F05" w:rsidRPr="00BF09BF" w:rsidTr="00A779F5">
        <w:trPr>
          <w:trHeight w:val="70"/>
        </w:trPr>
        <w:tc>
          <w:tcPr>
            <w:tcW w:w="988" w:type="dxa"/>
            <w:shd w:val="clear" w:color="000000" w:fill="FFFFFF"/>
            <w:vAlign w:val="center"/>
          </w:tcPr>
          <w:p w:rsidR="00A44F05" w:rsidRPr="00D72A25" w:rsidRDefault="00DC43BC" w:rsidP="00A779F5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04</w:t>
            </w:r>
            <w:r w:rsidR="00A44F05">
              <w:rPr>
                <w:rFonts w:asciiTheme="majorBidi" w:hAnsiTheme="majorBidi" w:cstheme="majorBidi"/>
                <w:sz w:val="28"/>
                <w:szCs w:val="28"/>
              </w:rPr>
              <w:t> :00</w:t>
            </w:r>
          </w:p>
        </w:tc>
        <w:tc>
          <w:tcPr>
            <w:tcW w:w="992" w:type="dxa"/>
            <w:shd w:val="clear" w:color="000000" w:fill="FFFFFF"/>
            <w:vAlign w:val="center"/>
          </w:tcPr>
          <w:p w:rsidR="00A44F05" w:rsidRPr="00D72A25" w:rsidRDefault="00DC43BC" w:rsidP="00A779F5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11</w:t>
            </w:r>
            <w:r w:rsidR="00A44F05">
              <w:rPr>
                <w:rFonts w:asciiTheme="majorBidi" w:hAnsiTheme="majorBidi" w:cstheme="majorBidi"/>
                <w:sz w:val="28"/>
                <w:szCs w:val="28"/>
              </w:rPr>
              <w:t> :</w:t>
            </w:r>
            <w:r>
              <w:rPr>
                <w:rFonts w:asciiTheme="majorBidi" w:hAnsiTheme="majorBidi" w:cstheme="majorBidi"/>
                <w:sz w:val="28"/>
                <w:szCs w:val="28"/>
              </w:rPr>
              <w:t>3</w:t>
            </w:r>
            <w:r w:rsidR="00A44F05">
              <w:rPr>
                <w:rFonts w:asciiTheme="majorBidi" w:hAnsiTheme="majorBidi" w:cstheme="majorBidi"/>
                <w:sz w:val="28"/>
                <w:szCs w:val="28"/>
              </w:rPr>
              <w:t>0</w:t>
            </w:r>
          </w:p>
        </w:tc>
        <w:tc>
          <w:tcPr>
            <w:tcW w:w="850" w:type="dxa"/>
            <w:shd w:val="clear" w:color="000000" w:fill="FFFFFF"/>
            <w:vAlign w:val="center"/>
          </w:tcPr>
          <w:p w:rsidR="00A44F05" w:rsidRPr="00D72A25" w:rsidRDefault="00753F88" w:rsidP="003D56EF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T1</w:t>
            </w:r>
          </w:p>
        </w:tc>
        <w:tc>
          <w:tcPr>
            <w:tcW w:w="8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</w:tcPr>
          <w:p w:rsidR="00A44F05" w:rsidRDefault="00A44F05" w:rsidP="00F94AB4">
            <w:r>
              <w:t xml:space="preserve">Remonter (Junk Mill 5"7/8 +02 Junk Basket +01 DC 4 3/4) </w:t>
            </w:r>
            <w:r w:rsidR="00DC43BC">
              <w:t xml:space="preserve">au jour ( </w:t>
            </w:r>
            <w:r w:rsidR="00F94AB4">
              <w:t>repêchage</w:t>
            </w:r>
            <w:r w:rsidR="00DC43BC">
              <w:t xml:space="preserve"> </w:t>
            </w:r>
            <w:r w:rsidR="00F94AB4">
              <w:t>positive</w:t>
            </w:r>
            <w:r w:rsidR="00DC43BC">
              <w:t>)</w:t>
            </w:r>
          </w:p>
        </w:tc>
      </w:tr>
      <w:tr w:rsidR="00A44F05" w:rsidRPr="006A3453" w:rsidTr="00A779F5">
        <w:trPr>
          <w:trHeight w:val="70"/>
        </w:trPr>
        <w:tc>
          <w:tcPr>
            <w:tcW w:w="988" w:type="dxa"/>
            <w:shd w:val="clear" w:color="000000" w:fill="FFFFFF"/>
            <w:vAlign w:val="center"/>
          </w:tcPr>
          <w:p w:rsidR="00A44F05" w:rsidRPr="006A3453" w:rsidRDefault="00DC43BC" w:rsidP="00A779F5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val="en-US"/>
              </w:rPr>
              <w:t>11:30</w:t>
            </w:r>
          </w:p>
        </w:tc>
        <w:tc>
          <w:tcPr>
            <w:tcW w:w="992" w:type="dxa"/>
            <w:shd w:val="clear" w:color="000000" w:fill="FFFFFF"/>
            <w:vAlign w:val="center"/>
          </w:tcPr>
          <w:p w:rsidR="00A44F05" w:rsidRPr="006A3453" w:rsidRDefault="00DC43BC" w:rsidP="00A779F5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val="en-US"/>
              </w:rPr>
              <w:t>12:30</w:t>
            </w:r>
          </w:p>
        </w:tc>
        <w:tc>
          <w:tcPr>
            <w:tcW w:w="850" w:type="dxa"/>
            <w:shd w:val="clear" w:color="000000" w:fill="FFFFFF"/>
            <w:vAlign w:val="center"/>
          </w:tcPr>
          <w:p w:rsidR="00A44F05" w:rsidRPr="006A3453" w:rsidRDefault="00753F88" w:rsidP="003D56EF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val="en-US"/>
              </w:rPr>
              <w:t>T1</w:t>
            </w:r>
          </w:p>
        </w:tc>
        <w:tc>
          <w:tcPr>
            <w:tcW w:w="8364" w:type="dxa"/>
            <w:shd w:val="clear" w:color="000000" w:fill="FFFFFF"/>
          </w:tcPr>
          <w:p w:rsidR="00A44F05" w:rsidRPr="00F94AB4" w:rsidRDefault="00DC43BC" w:rsidP="00A44F05">
            <w:r w:rsidRPr="00F94AB4">
              <w:t>Pose RBP</w:t>
            </w:r>
            <w:r w:rsidR="00F94AB4" w:rsidRPr="00F94AB4">
              <w:t xml:space="preserve"> à 18m</w:t>
            </w:r>
          </w:p>
        </w:tc>
      </w:tr>
      <w:tr w:rsidR="00DC43BC" w:rsidRPr="006A3453" w:rsidTr="00A779F5">
        <w:trPr>
          <w:trHeight w:val="69"/>
        </w:trPr>
        <w:tc>
          <w:tcPr>
            <w:tcW w:w="988" w:type="dxa"/>
            <w:vAlign w:val="center"/>
          </w:tcPr>
          <w:p w:rsidR="00DC43BC" w:rsidRPr="006A3453" w:rsidRDefault="00DC43BC" w:rsidP="00A779F5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12 :30</w:t>
            </w:r>
          </w:p>
        </w:tc>
        <w:tc>
          <w:tcPr>
            <w:tcW w:w="992" w:type="dxa"/>
            <w:shd w:val="clear" w:color="000000" w:fill="FFFFFF"/>
            <w:vAlign w:val="center"/>
          </w:tcPr>
          <w:p w:rsidR="00DC43BC" w:rsidRPr="006A3453" w:rsidRDefault="00EB4918" w:rsidP="00A779F5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16 :00</w:t>
            </w:r>
          </w:p>
        </w:tc>
        <w:tc>
          <w:tcPr>
            <w:tcW w:w="850" w:type="dxa"/>
            <w:shd w:val="clear" w:color="000000" w:fill="FFFFFF"/>
            <w:vAlign w:val="center"/>
          </w:tcPr>
          <w:p w:rsidR="00DC43BC" w:rsidRPr="006A3453" w:rsidRDefault="00753F88" w:rsidP="003D56EF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T2</w:t>
            </w:r>
          </w:p>
        </w:tc>
        <w:tc>
          <w:tcPr>
            <w:tcW w:w="8364" w:type="dxa"/>
            <w:shd w:val="clear" w:color="000000" w:fill="FFFFFF"/>
          </w:tcPr>
          <w:p w:rsidR="00DC43BC" w:rsidRPr="00F94AB4" w:rsidRDefault="00DC43BC" w:rsidP="00F94AB4">
            <w:r w:rsidRPr="00F94AB4">
              <w:t>'Démontage tub</w:t>
            </w:r>
            <w:r w:rsidR="00F94AB4">
              <w:t>e</w:t>
            </w:r>
            <w:r w:rsidRPr="00F94AB4">
              <w:t xml:space="preserve"> fontaine  et suspension  BOP 7'' 1/16 10k </w:t>
            </w:r>
          </w:p>
        </w:tc>
      </w:tr>
      <w:tr w:rsidR="00DC43BC" w:rsidRPr="006A3453" w:rsidTr="00A779F5">
        <w:trPr>
          <w:trHeight w:val="390"/>
        </w:trPr>
        <w:tc>
          <w:tcPr>
            <w:tcW w:w="988" w:type="dxa"/>
            <w:vAlign w:val="center"/>
          </w:tcPr>
          <w:p w:rsidR="00DC43BC" w:rsidRDefault="00EB4918" w:rsidP="00A779F5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16</w:t>
            </w:r>
            <w:r w:rsidR="00E50199">
              <w:rPr>
                <w:rFonts w:asciiTheme="majorBidi" w:hAnsiTheme="majorBidi" w:cstheme="majorBidi"/>
                <w:sz w:val="28"/>
                <w:szCs w:val="28"/>
              </w:rPr>
              <w:t> :00</w:t>
            </w:r>
          </w:p>
        </w:tc>
        <w:tc>
          <w:tcPr>
            <w:tcW w:w="992" w:type="dxa"/>
            <w:shd w:val="clear" w:color="000000" w:fill="FFFFFF"/>
            <w:vAlign w:val="center"/>
          </w:tcPr>
          <w:p w:rsidR="00DC43BC" w:rsidRDefault="00F94AB4" w:rsidP="00A779F5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19 :00</w:t>
            </w:r>
          </w:p>
        </w:tc>
        <w:tc>
          <w:tcPr>
            <w:tcW w:w="850" w:type="dxa"/>
            <w:shd w:val="clear" w:color="000000" w:fill="FFFFFF"/>
            <w:vAlign w:val="center"/>
          </w:tcPr>
          <w:p w:rsidR="00DC43BC" w:rsidRPr="006A3453" w:rsidRDefault="00753F88" w:rsidP="003D56EF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T2</w:t>
            </w:r>
          </w:p>
        </w:tc>
        <w:tc>
          <w:tcPr>
            <w:tcW w:w="8364" w:type="dxa"/>
            <w:shd w:val="clear" w:color="000000" w:fill="FFFFFF"/>
          </w:tcPr>
          <w:p w:rsidR="00DC43BC" w:rsidRPr="00F94AB4" w:rsidRDefault="00DC43BC" w:rsidP="00F94AB4">
            <w:r w:rsidRPr="00F94AB4">
              <w:t>Démontage Tubing Head 7</w:t>
            </w:r>
            <w:r w:rsidR="00E50199" w:rsidRPr="00F94AB4">
              <w:t>"</w:t>
            </w:r>
            <w:r w:rsidRPr="00F94AB4">
              <w:t xml:space="preserve"> 1/16 * 11</w:t>
            </w:r>
            <w:r w:rsidR="00E50199" w:rsidRPr="00F94AB4">
              <w:t>"</w:t>
            </w:r>
            <w:r w:rsidRPr="00F94AB4">
              <w:t xml:space="preserve"> 5k et </w:t>
            </w:r>
            <w:r w:rsidR="00E50199" w:rsidRPr="00F94AB4">
              <w:t>montage une autre Tubing head usagée.</w:t>
            </w:r>
          </w:p>
        </w:tc>
      </w:tr>
      <w:tr w:rsidR="00DC43BC" w:rsidRPr="006A3453" w:rsidTr="00A779F5">
        <w:trPr>
          <w:trHeight w:val="346"/>
        </w:trPr>
        <w:tc>
          <w:tcPr>
            <w:tcW w:w="988" w:type="dxa"/>
            <w:vAlign w:val="center"/>
          </w:tcPr>
          <w:p w:rsidR="00DC43BC" w:rsidRDefault="00F94AB4" w:rsidP="00A779F5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19 :00</w:t>
            </w:r>
          </w:p>
        </w:tc>
        <w:tc>
          <w:tcPr>
            <w:tcW w:w="992" w:type="dxa"/>
            <w:shd w:val="clear" w:color="000000" w:fill="FFFFFF"/>
            <w:vAlign w:val="center"/>
          </w:tcPr>
          <w:p w:rsidR="00DC43BC" w:rsidRDefault="00782346" w:rsidP="00A779F5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20</w:t>
            </w:r>
            <w:r w:rsidR="00BD3DC9">
              <w:rPr>
                <w:rFonts w:asciiTheme="majorBidi" w:hAnsiTheme="majorBidi" w:cstheme="majorBidi"/>
                <w:sz w:val="28"/>
                <w:szCs w:val="28"/>
              </w:rPr>
              <w:t> :</w:t>
            </w:r>
            <w:r>
              <w:rPr>
                <w:rFonts w:asciiTheme="majorBidi" w:hAnsiTheme="majorBidi" w:cstheme="majorBidi"/>
                <w:sz w:val="28"/>
                <w:szCs w:val="28"/>
              </w:rPr>
              <w:t>3</w:t>
            </w:r>
            <w:r w:rsidR="00BD3DC9">
              <w:rPr>
                <w:rFonts w:asciiTheme="majorBidi" w:hAnsiTheme="majorBidi" w:cstheme="majorBidi"/>
                <w:sz w:val="28"/>
                <w:szCs w:val="28"/>
              </w:rPr>
              <w:t>0</w:t>
            </w:r>
          </w:p>
        </w:tc>
        <w:tc>
          <w:tcPr>
            <w:tcW w:w="850" w:type="dxa"/>
            <w:shd w:val="clear" w:color="000000" w:fill="FFFFFF"/>
            <w:vAlign w:val="center"/>
          </w:tcPr>
          <w:p w:rsidR="00DC43BC" w:rsidRPr="006A3453" w:rsidRDefault="00753F88" w:rsidP="003D56EF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T2</w:t>
            </w:r>
          </w:p>
        </w:tc>
        <w:tc>
          <w:tcPr>
            <w:tcW w:w="8364" w:type="dxa"/>
            <w:shd w:val="clear" w:color="000000" w:fill="FFFFFF"/>
          </w:tcPr>
          <w:p w:rsidR="00DC43BC" w:rsidRPr="00F94AB4" w:rsidRDefault="00E50199" w:rsidP="00F94AB4">
            <w:r w:rsidRPr="00F94AB4">
              <w:t>Montage BOP 7 1/16 10k</w:t>
            </w:r>
          </w:p>
        </w:tc>
      </w:tr>
      <w:tr w:rsidR="00DC43BC" w:rsidRPr="00E06754" w:rsidTr="00A779F5">
        <w:trPr>
          <w:trHeight w:val="1194"/>
        </w:trPr>
        <w:tc>
          <w:tcPr>
            <w:tcW w:w="988" w:type="dxa"/>
            <w:tcBorders>
              <w:top w:val="single" w:sz="12" w:space="0" w:color="auto"/>
            </w:tcBorders>
            <w:vAlign w:val="center"/>
          </w:tcPr>
          <w:p w:rsidR="00DC43BC" w:rsidRPr="00E06754" w:rsidRDefault="00782346" w:rsidP="00A779F5">
            <w:pPr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  <w:r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20</w:t>
            </w:r>
            <w:r w:rsidR="00BD3DC9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 :</w:t>
            </w:r>
            <w:r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3</w:t>
            </w:r>
            <w:r w:rsidR="00BD3DC9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0</w:t>
            </w:r>
          </w:p>
        </w:tc>
        <w:tc>
          <w:tcPr>
            <w:tcW w:w="992" w:type="dxa"/>
            <w:tcBorders>
              <w:top w:val="single" w:sz="12" w:space="0" w:color="auto"/>
            </w:tcBorders>
            <w:vAlign w:val="center"/>
          </w:tcPr>
          <w:p w:rsidR="00DC43BC" w:rsidRPr="00BD3DC9" w:rsidRDefault="00BD3DC9" w:rsidP="00DA781A">
            <w:pPr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23 :00</w:t>
            </w:r>
          </w:p>
        </w:tc>
        <w:tc>
          <w:tcPr>
            <w:tcW w:w="850" w:type="dxa"/>
            <w:tcBorders>
              <w:top w:val="single" w:sz="12" w:space="0" w:color="auto"/>
            </w:tcBorders>
            <w:shd w:val="clear" w:color="000000" w:fill="FFFFFF"/>
            <w:vAlign w:val="center"/>
          </w:tcPr>
          <w:p w:rsidR="00DC43BC" w:rsidRPr="00E06754" w:rsidRDefault="00753F88" w:rsidP="003D56EF">
            <w:pPr>
              <w:ind w:left="708" w:hanging="708"/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  <w:r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T2</w:t>
            </w:r>
          </w:p>
        </w:tc>
        <w:tc>
          <w:tcPr>
            <w:tcW w:w="8364" w:type="dxa"/>
            <w:tcBorders>
              <w:top w:val="single" w:sz="12" w:space="0" w:color="auto"/>
            </w:tcBorders>
            <w:shd w:val="clear" w:color="000000" w:fill="FFFFFF"/>
          </w:tcPr>
          <w:p w:rsidR="009A576E" w:rsidRDefault="009A576E" w:rsidP="009A576E">
            <w:pPr>
              <w:tabs>
                <w:tab w:val="left" w:pos="3120"/>
              </w:tabs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Test BOP :</w:t>
            </w:r>
          </w:p>
          <w:p w:rsidR="009A576E" w:rsidRDefault="00BD3DC9" w:rsidP="009A576E">
            <w:pPr>
              <w:tabs>
                <w:tab w:val="left" w:pos="3120"/>
              </w:tabs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Annulaire @ 500 Psi et 18</w:t>
            </w:r>
            <w:r w:rsidR="009A576E">
              <w:rPr>
                <w:rFonts w:asciiTheme="majorBidi" w:hAnsiTheme="majorBidi" w:cstheme="majorBidi"/>
              </w:rPr>
              <w:t>00 Psi (ok)</w:t>
            </w:r>
          </w:p>
          <w:p w:rsidR="009A576E" w:rsidRDefault="009A576E" w:rsidP="009A576E">
            <w:pPr>
              <w:tabs>
                <w:tab w:val="left" w:pos="3120"/>
              </w:tabs>
              <w:rPr>
                <w:rFonts w:asciiTheme="majorBidi" w:hAnsiTheme="majorBidi" w:cstheme="majorBidi"/>
                <w:lang w:val="en-GB"/>
              </w:rPr>
            </w:pPr>
            <w:r>
              <w:rPr>
                <w:rFonts w:asciiTheme="majorBidi" w:hAnsiTheme="majorBidi" w:cstheme="majorBidi"/>
                <w:lang w:val="en-GB"/>
              </w:rPr>
              <w:t xml:space="preserve">Pipe Rams + Clapet anti retour+ Kill </w:t>
            </w:r>
            <w:r w:rsidR="00BD3DC9">
              <w:rPr>
                <w:rFonts w:asciiTheme="majorBidi" w:hAnsiTheme="majorBidi" w:cstheme="majorBidi"/>
                <w:lang w:val="en-GB"/>
              </w:rPr>
              <w:t>line + Chock Line @ 500 Psi et 3</w:t>
            </w:r>
            <w:r>
              <w:rPr>
                <w:rFonts w:asciiTheme="majorBidi" w:hAnsiTheme="majorBidi" w:cstheme="majorBidi"/>
                <w:lang w:val="en-GB"/>
              </w:rPr>
              <w:t>500 Psi (ok)</w:t>
            </w:r>
          </w:p>
          <w:p w:rsidR="00DC43BC" w:rsidRPr="00F94AB4" w:rsidRDefault="009A576E" w:rsidP="00BD3DC9">
            <w:r>
              <w:rPr>
                <w:rFonts w:asciiTheme="majorBidi" w:hAnsiTheme="majorBidi" w:cstheme="majorBidi"/>
                <w:lang w:val="en-GB"/>
              </w:rPr>
              <w:t>Test Va</w:t>
            </w:r>
            <w:r w:rsidR="00BD3DC9">
              <w:rPr>
                <w:rFonts w:asciiTheme="majorBidi" w:hAnsiTheme="majorBidi" w:cstheme="majorBidi"/>
                <w:lang w:val="en-GB"/>
              </w:rPr>
              <w:t>nne Manifold vanne par vanne @ 35</w:t>
            </w:r>
            <w:r>
              <w:rPr>
                <w:rFonts w:asciiTheme="majorBidi" w:hAnsiTheme="majorBidi" w:cstheme="majorBidi"/>
                <w:lang w:val="en-GB"/>
              </w:rPr>
              <w:t>00 psi (ok</w:t>
            </w:r>
            <w:r w:rsidR="00BD3DC9">
              <w:rPr>
                <w:rFonts w:asciiTheme="majorBidi" w:hAnsiTheme="majorBidi" w:cstheme="majorBidi"/>
                <w:lang w:val="en-GB"/>
              </w:rPr>
              <w:t>)</w:t>
            </w:r>
          </w:p>
        </w:tc>
      </w:tr>
      <w:tr w:rsidR="00E50199" w:rsidRPr="00E06754" w:rsidTr="00F55006">
        <w:trPr>
          <w:trHeight w:val="687"/>
        </w:trPr>
        <w:tc>
          <w:tcPr>
            <w:tcW w:w="988" w:type="dxa"/>
            <w:tcBorders>
              <w:top w:val="single" w:sz="12" w:space="0" w:color="auto"/>
            </w:tcBorders>
            <w:vAlign w:val="center"/>
          </w:tcPr>
          <w:p w:rsidR="00E50199" w:rsidRPr="00E06754" w:rsidRDefault="00BD3DC9" w:rsidP="00A779F5">
            <w:pPr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  <w:r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23 :00</w:t>
            </w:r>
          </w:p>
        </w:tc>
        <w:tc>
          <w:tcPr>
            <w:tcW w:w="992" w:type="dxa"/>
            <w:tcBorders>
              <w:top w:val="single" w:sz="12" w:space="0" w:color="auto"/>
            </w:tcBorders>
            <w:vAlign w:val="center"/>
          </w:tcPr>
          <w:p w:rsidR="00E50199" w:rsidRPr="00E06754" w:rsidRDefault="00BD3DC9" w:rsidP="00A779F5">
            <w:pPr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  <w:r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24 :00</w:t>
            </w:r>
          </w:p>
        </w:tc>
        <w:tc>
          <w:tcPr>
            <w:tcW w:w="850" w:type="dxa"/>
            <w:tcBorders>
              <w:top w:val="single" w:sz="12" w:space="0" w:color="auto"/>
            </w:tcBorders>
            <w:shd w:val="clear" w:color="000000" w:fill="FFFFFF"/>
            <w:vAlign w:val="center"/>
          </w:tcPr>
          <w:p w:rsidR="00E50199" w:rsidRPr="00E06754" w:rsidRDefault="00753F88" w:rsidP="003D56EF">
            <w:pPr>
              <w:ind w:left="708" w:hanging="708"/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  <w:r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T1</w:t>
            </w:r>
          </w:p>
        </w:tc>
        <w:tc>
          <w:tcPr>
            <w:tcW w:w="8364" w:type="dxa"/>
            <w:tcBorders>
              <w:top w:val="single" w:sz="12" w:space="0" w:color="auto"/>
            </w:tcBorders>
            <w:shd w:val="clear" w:color="000000" w:fill="FFFFFF"/>
            <w:vAlign w:val="center"/>
          </w:tcPr>
          <w:p w:rsidR="00E50199" w:rsidRPr="00F94AB4" w:rsidRDefault="00E50199" w:rsidP="00F55006">
            <w:r w:rsidRPr="00F94AB4">
              <w:t>Repêchage  RBP à 18m</w:t>
            </w:r>
          </w:p>
        </w:tc>
      </w:tr>
      <w:tr w:rsidR="0006794E" w:rsidRPr="00E06754" w:rsidTr="00041242">
        <w:trPr>
          <w:trHeight w:val="1112"/>
        </w:trPr>
        <w:tc>
          <w:tcPr>
            <w:tcW w:w="988" w:type="dxa"/>
            <w:tcBorders>
              <w:top w:val="single" w:sz="12" w:space="0" w:color="auto"/>
            </w:tcBorders>
            <w:vAlign w:val="center"/>
          </w:tcPr>
          <w:p w:rsidR="0006794E" w:rsidRDefault="0006794E" w:rsidP="005D2FD2">
            <w:pPr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  <w:r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00 :00</w:t>
            </w:r>
          </w:p>
        </w:tc>
        <w:tc>
          <w:tcPr>
            <w:tcW w:w="992" w:type="dxa"/>
            <w:tcBorders>
              <w:top w:val="single" w:sz="12" w:space="0" w:color="auto"/>
            </w:tcBorders>
            <w:vAlign w:val="center"/>
          </w:tcPr>
          <w:p w:rsidR="0006794E" w:rsidRDefault="0006794E" w:rsidP="00A723EB">
            <w:pPr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  <w:r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06 :00</w:t>
            </w:r>
          </w:p>
        </w:tc>
        <w:tc>
          <w:tcPr>
            <w:tcW w:w="850" w:type="dxa"/>
            <w:tcBorders>
              <w:top w:val="single" w:sz="12" w:space="0" w:color="auto"/>
            </w:tcBorders>
            <w:shd w:val="clear" w:color="000000" w:fill="FFFFFF"/>
            <w:vAlign w:val="center"/>
          </w:tcPr>
          <w:p w:rsidR="0006794E" w:rsidRPr="00E06754" w:rsidRDefault="0006794E" w:rsidP="00DC43BC">
            <w:pPr>
              <w:ind w:left="708" w:hanging="708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</w:p>
        </w:tc>
        <w:tc>
          <w:tcPr>
            <w:tcW w:w="8364" w:type="dxa"/>
            <w:tcBorders>
              <w:top w:val="single" w:sz="12" w:space="0" w:color="auto"/>
            </w:tcBorders>
            <w:shd w:val="clear" w:color="000000" w:fill="FFFFFF"/>
            <w:vAlign w:val="center"/>
          </w:tcPr>
          <w:p w:rsidR="0006794E" w:rsidRDefault="0006794E" w:rsidP="00D12BD1">
            <w:r>
              <w:t>M</w:t>
            </w:r>
            <w:r w:rsidRPr="0006794E">
              <w:t xml:space="preserve">ontage tube fontaine  </w:t>
            </w:r>
          </w:p>
          <w:p w:rsidR="00D12BD1" w:rsidRDefault="00D12BD1" w:rsidP="00D12BD1"/>
          <w:p w:rsidR="0006794E" w:rsidRPr="00F94AB4" w:rsidRDefault="00DE5B61" w:rsidP="00041242">
            <w:r w:rsidRPr="00DE5B61">
              <w:t xml:space="preserve">Assemblage Junk Mill 5"7/8 et descente en gerbant 12 DC 4"3/4 et Suite descente DP3"1/2 </w:t>
            </w:r>
            <w:r w:rsidR="00794115">
              <w:t>@ 1406 m</w:t>
            </w:r>
          </w:p>
        </w:tc>
      </w:tr>
    </w:tbl>
    <w:p w:rsidR="00CD57C0" w:rsidRDefault="00CD57C0" w:rsidP="00C573BA">
      <w:pPr>
        <w:tabs>
          <w:tab w:val="left" w:pos="7004"/>
        </w:tabs>
      </w:pPr>
    </w:p>
    <w:p w:rsidR="004C3381" w:rsidRPr="00236C99" w:rsidRDefault="007814D3" w:rsidP="00236C99">
      <w:r w:rsidRPr="007814D3">
        <w:t xml:space="preserve">      </w:t>
      </w:r>
    </w:p>
    <w:p w:rsidR="00450ED5" w:rsidRDefault="00191001" w:rsidP="004D097A">
      <w:pPr>
        <w:ind w:left="5664"/>
        <w:jc w:val="right"/>
      </w:pPr>
      <w:r w:rsidRPr="00EE029D">
        <w:rPr>
          <w:u w:val="single"/>
        </w:rPr>
        <w:t>Superviseur</w:t>
      </w:r>
      <w:r w:rsidRPr="00EE029D">
        <w:t xml:space="preserve"> :</w:t>
      </w:r>
      <w:r w:rsidR="00B101FF" w:rsidRPr="00EE029D">
        <w:t xml:space="preserve"> </w:t>
      </w:r>
    </w:p>
    <w:p w:rsidR="00191001" w:rsidRDefault="00191001" w:rsidP="00490691"/>
    <w:p w:rsidR="00191001" w:rsidRPr="00EE029D" w:rsidRDefault="00191001" w:rsidP="00E543D3">
      <w:pPr>
        <w:ind w:left="7080"/>
        <w:jc w:val="right"/>
      </w:pPr>
      <w:r>
        <w:t xml:space="preserve">  Y. BOULEBBINA</w:t>
      </w:r>
    </w:p>
    <w:sectPr w:rsidR="00191001" w:rsidRPr="00EE029D" w:rsidSect="006818F4">
      <w:pgSz w:w="12240" w:h="15840"/>
      <w:pgMar w:top="357" w:right="900" w:bottom="539" w:left="426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F6F33" w:rsidRDefault="00AF6F33">
      <w:r>
        <w:separator/>
      </w:r>
    </w:p>
  </w:endnote>
  <w:endnote w:type="continuationSeparator" w:id="0">
    <w:p w:rsidR="00AF6F33" w:rsidRDefault="00AF6F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F6F33" w:rsidRDefault="00AF6F33">
      <w:r>
        <w:separator/>
      </w:r>
    </w:p>
  </w:footnote>
  <w:footnote w:type="continuationSeparator" w:id="0">
    <w:p w:rsidR="00AF6F33" w:rsidRDefault="00AF6F3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FC52E9"/>
    <w:multiLevelType w:val="hybridMultilevel"/>
    <w:tmpl w:val="DD24305E"/>
    <w:lvl w:ilvl="0" w:tplc="16342766">
      <w:start w:val="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972FC8"/>
    <w:multiLevelType w:val="hybridMultilevel"/>
    <w:tmpl w:val="0F46374C"/>
    <w:lvl w:ilvl="0" w:tplc="939400CC">
      <w:numFmt w:val="bullet"/>
      <w:lvlText w:val="-"/>
      <w:lvlJc w:val="left"/>
      <w:pPr>
        <w:ind w:left="1875" w:hanging="360"/>
      </w:pPr>
      <w:rPr>
        <w:rFonts w:ascii="Arial" w:eastAsia="Times New Roman" w:hAnsi="Arial" w:hint="default"/>
      </w:rPr>
    </w:lvl>
    <w:lvl w:ilvl="1" w:tplc="040C0003" w:tentative="1">
      <w:start w:val="1"/>
      <w:numFmt w:val="bullet"/>
      <w:lvlText w:val="o"/>
      <w:lvlJc w:val="left"/>
      <w:pPr>
        <w:ind w:left="2595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331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3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755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547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9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915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7635" w:hanging="360"/>
      </w:pPr>
      <w:rPr>
        <w:rFonts w:ascii="Wingdings" w:hAnsi="Wingdings" w:hint="default"/>
      </w:rPr>
    </w:lvl>
  </w:abstractNum>
  <w:abstractNum w:abstractNumId="2" w15:restartNumberingAfterBreak="0">
    <w:nsid w:val="1CEF2123"/>
    <w:multiLevelType w:val="hybridMultilevel"/>
    <w:tmpl w:val="6B9E22EC"/>
    <w:lvl w:ilvl="0" w:tplc="9E9A251E">
      <w:start w:val="1"/>
      <w:numFmt w:val="upperLetter"/>
      <w:lvlText w:val="%1."/>
      <w:lvlJc w:val="left"/>
      <w:pPr>
        <w:ind w:left="78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8520" w:hanging="360"/>
      </w:pPr>
    </w:lvl>
    <w:lvl w:ilvl="2" w:tplc="040C001B" w:tentative="1">
      <w:start w:val="1"/>
      <w:numFmt w:val="lowerRoman"/>
      <w:lvlText w:val="%3."/>
      <w:lvlJc w:val="right"/>
      <w:pPr>
        <w:ind w:left="9240" w:hanging="180"/>
      </w:pPr>
    </w:lvl>
    <w:lvl w:ilvl="3" w:tplc="040C000F" w:tentative="1">
      <w:start w:val="1"/>
      <w:numFmt w:val="decimal"/>
      <w:lvlText w:val="%4."/>
      <w:lvlJc w:val="left"/>
      <w:pPr>
        <w:ind w:left="9960" w:hanging="360"/>
      </w:pPr>
    </w:lvl>
    <w:lvl w:ilvl="4" w:tplc="040C0019" w:tentative="1">
      <w:start w:val="1"/>
      <w:numFmt w:val="lowerLetter"/>
      <w:lvlText w:val="%5."/>
      <w:lvlJc w:val="left"/>
      <w:pPr>
        <w:ind w:left="10680" w:hanging="360"/>
      </w:pPr>
    </w:lvl>
    <w:lvl w:ilvl="5" w:tplc="040C001B" w:tentative="1">
      <w:start w:val="1"/>
      <w:numFmt w:val="lowerRoman"/>
      <w:lvlText w:val="%6."/>
      <w:lvlJc w:val="right"/>
      <w:pPr>
        <w:ind w:left="11400" w:hanging="180"/>
      </w:pPr>
    </w:lvl>
    <w:lvl w:ilvl="6" w:tplc="040C000F" w:tentative="1">
      <w:start w:val="1"/>
      <w:numFmt w:val="decimal"/>
      <w:lvlText w:val="%7."/>
      <w:lvlJc w:val="left"/>
      <w:pPr>
        <w:ind w:left="12120" w:hanging="360"/>
      </w:pPr>
    </w:lvl>
    <w:lvl w:ilvl="7" w:tplc="040C0019" w:tentative="1">
      <w:start w:val="1"/>
      <w:numFmt w:val="lowerLetter"/>
      <w:lvlText w:val="%8."/>
      <w:lvlJc w:val="left"/>
      <w:pPr>
        <w:ind w:left="12840" w:hanging="360"/>
      </w:pPr>
    </w:lvl>
    <w:lvl w:ilvl="8" w:tplc="040C001B" w:tentative="1">
      <w:start w:val="1"/>
      <w:numFmt w:val="lowerRoman"/>
      <w:lvlText w:val="%9."/>
      <w:lvlJc w:val="right"/>
      <w:pPr>
        <w:ind w:left="13560" w:hanging="180"/>
      </w:pPr>
    </w:lvl>
  </w:abstractNum>
  <w:abstractNum w:abstractNumId="3" w15:restartNumberingAfterBreak="0">
    <w:nsid w:val="2365212A"/>
    <w:multiLevelType w:val="hybridMultilevel"/>
    <w:tmpl w:val="EC24DD6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456CCF"/>
    <w:multiLevelType w:val="hybridMultilevel"/>
    <w:tmpl w:val="DB0ACA62"/>
    <w:lvl w:ilvl="0" w:tplc="C660E578">
      <w:start w:val="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C1557F"/>
    <w:multiLevelType w:val="hybridMultilevel"/>
    <w:tmpl w:val="50983208"/>
    <w:lvl w:ilvl="0" w:tplc="040C0001">
      <w:start w:val="1"/>
      <w:numFmt w:val="bullet"/>
      <w:lvlText w:val=""/>
      <w:lvlJc w:val="left"/>
      <w:pPr>
        <w:ind w:left="169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41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13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85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57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29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1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73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457" w:hanging="360"/>
      </w:pPr>
      <w:rPr>
        <w:rFonts w:ascii="Wingdings" w:hAnsi="Wingdings" w:hint="default"/>
      </w:rPr>
    </w:lvl>
  </w:abstractNum>
  <w:abstractNum w:abstractNumId="6" w15:restartNumberingAfterBreak="0">
    <w:nsid w:val="3AEA6AF6"/>
    <w:multiLevelType w:val="hybridMultilevel"/>
    <w:tmpl w:val="21541314"/>
    <w:lvl w:ilvl="0" w:tplc="9B2457A0">
      <w:numFmt w:val="bullet"/>
      <w:lvlText w:val=""/>
      <w:lvlJc w:val="left"/>
      <w:pPr>
        <w:ind w:left="1875" w:hanging="360"/>
      </w:pPr>
      <w:rPr>
        <w:rFonts w:ascii="Wingdings" w:eastAsia="Times New Roman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595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331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3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755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547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9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915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7635" w:hanging="360"/>
      </w:pPr>
      <w:rPr>
        <w:rFonts w:ascii="Wingdings" w:hAnsi="Wingdings" w:hint="default"/>
      </w:rPr>
    </w:lvl>
  </w:abstractNum>
  <w:abstractNum w:abstractNumId="7" w15:restartNumberingAfterBreak="0">
    <w:nsid w:val="414D6E99"/>
    <w:multiLevelType w:val="hybridMultilevel"/>
    <w:tmpl w:val="4786748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93470D"/>
    <w:multiLevelType w:val="hybridMultilevel"/>
    <w:tmpl w:val="C0CCEE86"/>
    <w:lvl w:ilvl="0" w:tplc="040C0015">
      <w:start w:val="1"/>
      <w:numFmt w:val="upperLetter"/>
      <w:lvlText w:val="%1."/>
      <w:lvlJc w:val="left"/>
      <w:pPr>
        <w:ind w:left="7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8160" w:hanging="360"/>
      </w:pPr>
    </w:lvl>
    <w:lvl w:ilvl="2" w:tplc="040C001B" w:tentative="1">
      <w:start w:val="1"/>
      <w:numFmt w:val="lowerRoman"/>
      <w:lvlText w:val="%3."/>
      <w:lvlJc w:val="right"/>
      <w:pPr>
        <w:ind w:left="8880" w:hanging="180"/>
      </w:pPr>
    </w:lvl>
    <w:lvl w:ilvl="3" w:tplc="040C000F" w:tentative="1">
      <w:start w:val="1"/>
      <w:numFmt w:val="decimal"/>
      <w:lvlText w:val="%4."/>
      <w:lvlJc w:val="left"/>
      <w:pPr>
        <w:ind w:left="9600" w:hanging="360"/>
      </w:pPr>
    </w:lvl>
    <w:lvl w:ilvl="4" w:tplc="040C0019" w:tentative="1">
      <w:start w:val="1"/>
      <w:numFmt w:val="lowerLetter"/>
      <w:lvlText w:val="%5."/>
      <w:lvlJc w:val="left"/>
      <w:pPr>
        <w:ind w:left="10320" w:hanging="360"/>
      </w:pPr>
    </w:lvl>
    <w:lvl w:ilvl="5" w:tplc="040C001B" w:tentative="1">
      <w:start w:val="1"/>
      <w:numFmt w:val="lowerRoman"/>
      <w:lvlText w:val="%6."/>
      <w:lvlJc w:val="right"/>
      <w:pPr>
        <w:ind w:left="11040" w:hanging="180"/>
      </w:pPr>
    </w:lvl>
    <w:lvl w:ilvl="6" w:tplc="040C000F" w:tentative="1">
      <w:start w:val="1"/>
      <w:numFmt w:val="decimal"/>
      <w:lvlText w:val="%7."/>
      <w:lvlJc w:val="left"/>
      <w:pPr>
        <w:ind w:left="11760" w:hanging="360"/>
      </w:pPr>
    </w:lvl>
    <w:lvl w:ilvl="7" w:tplc="040C0019" w:tentative="1">
      <w:start w:val="1"/>
      <w:numFmt w:val="lowerLetter"/>
      <w:lvlText w:val="%8."/>
      <w:lvlJc w:val="left"/>
      <w:pPr>
        <w:ind w:left="12480" w:hanging="360"/>
      </w:pPr>
    </w:lvl>
    <w:lvl w:ilvl="8" w:tplc="040C001B" w:tentative="1">
      <w:start w:val="1"/>
      <w:numFmt w:val="lowerRoman"/>
      <w:lvlText w:val="%9."/>
      <w:lvlJc w:val="right"/>
      <w:pPr>
        <w:ind w:left="13200" w:hanging="180"/>
      </w:pPr>
    </w:lvl>
  </w:abstractNum>
  <w:abstractNum w:abstractNumId="9" w15:restartNumberingAfterBreak="0">
    <w:nsid w:val="44B34151"/>
    <w:multiLevelType w:val="hybridMultilevel"/>
    <w:tmpl w:val="F796F1C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074E60"/>
    <w:multiLevelType w:val="hybridMultilevel"/>
    <w:tmpl w:val="65F4C0E6"/>
    <w:lvl w:ilvl="0" w:tplc="D2B068F8">
      <w:numFmt w:val="bullet"/>
      <w:lvlText w:val="-"/>
      <w:lvlJc w:val="left"/>
      <w:pPr>
        <w:tabs>
          <w:tab w:val="num" w:pos="975"/>
        </w:tabs>
        <w:ind w:left="975" w:hanging="360"/>
      </w:pPr>
      <w:rPr>
        <w:rFonts w:ascii="Times New Roman" w:eastAsia="Times New Roman" w:hAnsi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695"/>
        </w:tabs>
        <w:ind w:left="1695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415"/>
        </w:tabs>
        <w:ind w:left="241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135"/>
        </w:tabs>
        <w:ind w:left="313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855"/>
        </w:tabs>
        <w:ind w:left="3855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575"/>
        </w:tabs>
        <w:ind w:left="457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295"/>
        </w:tabs>
        <w:ind w:left="529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015"/>
        </w:tabs>
        <w:ind w:left="6015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735"/>
        </w:tabs>
        <w:ind w:left="6735" w:hanging="360"/>
      </w:pPr>
      <w:rPr>
        <w:rFonts w:ascii="Wingdings" w:hAnsi="Wingdings" w:hint="default"/>
      </w:rPr>
    </w:lvl>
  </w:abstractNum>
  <w:abstractNum w:abstractNumId="11" w15:restartNumberingAfterBreak="0">
    <w:nsid w:val="4E130017"/>
    <w:multiLevelType w:val="hybridMultilevel"/>
    <w:tmpl w:val="55BEDA6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1317FFD"/>
    <w:multiLevelType w:val="hybridMultilevel"/>
    <w:tmpl w:val="D0FCF89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CD23C54"/>
    <w:multiLevelType w:val="hybridMultilevel"/>
    <w:tmpl w:val="6CD4868A"/>
    <w:lvl w:ilvl="0" w:tplc="5CFCC830">
      <w:start w:val="1"/>
      <w:numFmt w:val="upperLetter"/>
      <w:lvlText w:val="%1."/>
      <w:lvlJc w:val="left"/>
      <w:pPr>
        <w:ind w:left="814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8868" w:hanging="360"/>
      </w:pPr>
    </w:lvl>
    <w:lvl w:ilvl="2" w:tplc="040C001B" w:tentative="1">
      <w:start w:val="1"/>
      <w:numFmt w:val="lowerRoman"/>
      <w:lvlText w:val="%3."/>
      <w:lvlJc w:val="right"/>
      <w:pPr>
        <w:ind w:left="9588" w:hanging="180"/>
      </w:pPr>
    </w:lvl>
    <w:lvl w:ilvl="3" w:tplc="040C000F" w:tentative="1">
      <w:start w:val="1"/>
      <w:numFmt w:val="decimal"/>
      <w:lvlText w:val="%4."/>
      <w:lvlJc w:val="left"/>
      <w:pPr>
        <w:ind w:left="10308" w:hanging="360"/>
      </w:pPr>
    </w:lvl>
    <w:lvl w:ilvl="4" w:tplc="040C0019" w:tentative="1">
      <w:start w:val="1"/>
      <w:numFmt w:val="lowerLetter"/>
      <w:lvlText w:val="%5."/>
      <w:lvlJc w:val="left"/>
      <w:pPr>
        <w:ind w:left="11028" w:hanging="360"/>
      </w:pPr>
    </w:lvl>
    <w:lvl w:ilvl="5" w:tplc="040C001B" w:tentative="1">
      <w:start w:val="1"/>
      <w:numFmt w:val="lowerRoman"/>
      <w:lvlText w:val="%6."/>
      <w:lvlJc w:val="right"/>
      <w:pPr>
        <w:ind w:left="11748" w:hanging="180"/>
      </w:pPr>
    </w:lvl>
    <w:lvl w:ilvl="6" w:tplc="040C000F" w:tentative="1">
      <w:start w:val="1"/>
      <w:numFmt w:val="decimal"/>
      <w:lvlText w:val="%7."/>
      <w:lvlJc w:val="left"/>
      <w:pPr>
        <w:ind w:left="12468" w:hanging="360"/>
      </w:pPr>
    </w:lvl>
    <w:lvl w:ilvl="7" w:tplc="040C0019" w:tentative="1">
      <w:start w:val="1"/>
      <w:numFmt w:val="lowerLetter"/>
      <w:lvlText w:val="%8."/>
      <w:lvlJc w:val="left"/>
      <w:pPr>
        <w:ind w:left="13188" w:hanging="360"/>
      </w:pPr>
    </w:lvl>
    <w:lvl w:ilvl="8" w:tplc="040C001B" w:tentative="1">
      <w:start w:val="1"/>
      <w:numFmt w:val="lowerRoman"/>
      <w:lvlText w:val="%9."/>
      <w:lvlJc w:val="right"/>
      <w:pPr>
        <w:ind w:left="13908" w:hanging="180"/>
      </w:pPr>
    </w:lvl>
  </w:abstractNum>
  <w:abstractNum w:abstractNumId="14" w15:restartNumberingAfterBreak="0">
    <w:nsid w:val="5E1B0AAA"/>
    <w:multiLevelType w:val="hybridMultilevel"/>
    <w:tmpl w:val="7C52C24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36A2A53"/>
    <w:multiLevelType w:val="hybridMultilevel"/>
    <w:tmpl w:val="F7E6E810"/>
    <w:lvl w:ilvl="0" w:tplc="CC160026">
      <w:numFmt w:val="bullet"/>
      <w:lvlText w:val="-"/>
      <w:lvlJc w:val="left"/>
      <w:pPr>
        <w:ind w:left="1965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26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4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1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8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5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2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0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725" w:hanging="360"/>
      </w:pPr>
      <w:rPr>
        <w:rFonts w:ascii="Wingdings" w:hAnsi="Wingdings" w:hint="default"/>
      </w:rPr>
    </w:lvl>
  </w:abstractNum>
  <w:abstractNum w:abstractNumId="16" w15:restartNumberingAfterBreak="0">
    <w:nsid w:val="63E927B3"/>
    <w:multiLevelType w:val="hybridMultilevel"/>
    <w:tmpl w:val="646A9664"/>
    <w:lvl w:ilvl="0" w:tplc="04D48CA0">
      <w:numFmt w:val="bullet"/>
      <w:lvlText w:val="–"/>
      <w:lvlJc w:val="left"/>
      <w:pPr>
        <w:ind w:left="19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17" w15:restartNumberingAfterBreak="0">
    <w:nsid w:val="6B556820"/>
    <w:multiLevelType w:val="hybridMultilevel"/>
    <w:tmpl w:val="E49E0BEC"/>
    <w:lvl w:ilvl="0" w:tplc="9EE420B4">
      <w:numFmt w:val="bullet"/>
      <w:lvlText w:val="-"/>
      <w:lvlJc w:val="left"/>
      <w:pPr>
        <w:ind w:left="204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27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4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9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6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3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0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00" w:hanging="360"/>
      </w:pPr>
      <w:rPr>
        <w:rFonts w:ascii="Wingdings" w:hAnsi="Wingdings" w:hint="default"/>
      </w:rPr>
    </w:lvl>
  </w:abstractNum>
  <w:abstractNum w:abstractNumId="18" w15:restartNumberingAfterBreak="0">
    <w:nsid w:val="6B921787"/>
    <w:multiLevelType w:val="hybridMultilevel"/>
    <w:tmpl w:val="A82897E4"/>
    <w:lvl w:ilvl="0" w:tplc="040C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CF77F47"/>
    <w:multiLevelType w:val="hybridMultilevel"/>
    <w:tmpl w:val="3E84A0E2"/>
    <w:lvl w:ilvl="0" w:tplc="AECC455A">
      <w:start w:val="1"/>
      <w:numFmt w:val="bullet"/>
      <w:lvlText w:val=""/>
      <w:lvlJc w:val="left"/>
      <w:pPr>
        <w:tabs>
          <w:tab w:val="num" w:pos="113"/>
        </w:tabs>
        <w:ind w:left="340" w:hanging="283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0D855F3"/>
    <w:multiLevelType w:val="hybridMultilevel"/>
    <w:tmpl w:val="2E1C3EB4"/>
    <w:lvl w:ilvl="0" w:tplc="F93AF310">
      <w:start w:val="4"/>
      <w:numFmt w:val="bullet"/>
      <w:lvlText w:val="-"/>
      <w:lvlJc w:val="left"/>
      <w:pPr>
        <w:tabs>
          <w:tab w:val="num" w:pos="1140"/>
        </w:tabs>
        <w:ind w:left="1140" w:hanging="360"/>
      </w:pPr>
      <w:rPr>
        <w:rFonts w:ascii="Times New Roman" w:eastAsia="Times New Roman" w:hAnsi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860"/>
        </w:tabs>
        <w:ind w:left="186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580"/>
        </w:tabs>
        <w:ind w:left="25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300"/>
        </w:tabs>
        <w:ind w:left="33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020"/>
        </w:tabs>
        <w:ind w:left="402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740"/>
        </w:tabs>
        <w:ind w:left="47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460"/>
        </w:tabs>
        <w:ind w:left="54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180"/>
        </w:tabs>
        <w:ind w:left="618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900"/>
        </w:tabs>
        <w:ind w:left="6900" w:hanging="360"/>
      </w:pPr>
      <w:rPr>
        <w:rFonts w:ascii="Wingdings" w:hAnsi="Wingdings" w:hint="default"/>
      </w:rPr>
    </w:lvl>
  </w:abstractNum>
  <w:abstractNum w:abstractNumId="21" w15:restartNumberingAfterBreak="0">
    <w:nsid w:val="71730D02"/>
    <w:multiLevelType w:val="hybridMultilevel"/>
    <w:tmpl w:val="57F4BB3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6032048"/>
    <w:multiLevelType w:val="hybridMultilevel"/>
    <w:tmpl w:val="9182C666"/>
    <w:lvl w:ilvl="0" w:tplc="F6D6F29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20"/>
  </w:num>
  <w:num w:numId="3">
    <w:abstractNumId w:val="10"/>
  </w:num>
  <w:num w:numId="4">
    <w:abstractNumId w:val="19"/>
  </w:num>
  <w:num w:numId="5">
    <w:abstractNumId w:val="7"/>
  </w:num>
  <w:num w:numId="6">
    <w:abstractNumId w:val="6"/>
  </w:num>
  <w:num w:numId="7">
    <w:abstractNumId w:val="1"/>
  </w:num>
  <w:num w:numId="8">
    <w:abstractNumId w:val="16"/>
  </w:num>
  <w:num w:numId="9">
    <w:abstractNumId w:val="17"/>
  </w:num>
  <w:num w:numId="10">
    <w:abstractNumId w:val="15"/>
  </w:num>
  <w:num w:numId="11">
    <w:abstractNumId w:val="5"/>
  </w:num>
  <w:num w:numId="12">
    <w:abstractNumId w:val="22"/>
  </w:num>
  <w:num w:numId="13">
    <w:abstractNumId w:val="4"/>
  </w:num>
  <w:num w:numId="14">
    <w:abstractNumId w:val="0"/>
  </w:num>
  <w:num w:numId="15">
    <w:abstractNumId w:val="12"/>
  </w:num>
  <w:num w:numId="16">
    <w:abstractNumId w:val="9"/>
  </w:num>
  <w:num w:numId="17">
    <w:abstractNumId w:val="3"/>
  </w:num>
  <w:num w:numId="18">
    <w:abstractNumId w:val="11"/>
  </w:num>
  <w:num w:numId="19">
    <w:abstractNumId w:val="21"/>
  </w:num>
  <w:num w:numId="20">
    <w:abstractNumId w:val="14"/>
  </w:num>
  <w:num w:numId="21">
    <w:abstractNumId w:val="13"/>
  </w:num>
  <w:num w:numId="22">
    <w:abstractNumId w:val="8"/>
  </w:num>
  <w:num w:numId="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6FDC"/>
    <w:rsid w:val="00000054"/>
    <w:rsid w:val="00000059"/>
    <w:rsid w:val="000000C0"/>
    <w:rsid w:val="0000012F"/>
    <w:rsid w:val="00000181"/>
    <w:rsid w:val="00000242"/>
    <w:rsid w:val="00000657"/>
    <w:rsid w:val="0000069A"/>
    <w:rsid w:val="000006E3"/>
    <w:rsid w:val="00000D99"/>
    <w:rsid w:val="0000106C"/>
    <w:rsid w:val="00001271"/>
    <w:rsid w:val="00001953"/>
    <w:rsid w:val="00001D75"/>
    <w:rsid w:val="00001F28"/>
    <w:rsid w:val="00002123"/>
    <w:rsid w:val="00002150"/>
    <w:rsid w:val="000021A8"/>
    <w:rsid w:val="000021F9"/>
    <w:rsid w:val="0000246D"/>
    <w:rsid w:val="00002614"/>
    <w:rsid w:val="0000266C"/>
    <w:rsid w:val="000027C7"/>
    <w:rsid w:val="00002855"/>
    <w:rsid w:val="00002A48"/>
    <w:rsid w:val="00002F95"/>
    <w:rsid w:val="00003157"/>
    <w:rsid w:val="00003159"/>
    <w:rsid w:val="000032D4"/>
    <w:rsid w:val="000032EA"/>
    <w:rsid w:val="000033B6"/>
    <w:rsid w:val="000033F8"/>
    <w:rsid w:val="00003523"/>
    <w:rsid w:val="000036B4"/>
    <w:rsid w:val="00003961"/>
    <w:rsid w:val="00003D3D"/>
    <w:rsid w:val="00003D63"/>
    <w:rsid w:val="000042D9"/>
    <w:rsid w:val="000045E6"/>
    <w:rsid w:val="000046C6"/>
    <w:rsid w:val="00004AEE"/>
    <w:rsid w:val="00004C03"/>
    <w:rsid w:val="00004C63"/>
    <w:rsid w:val="00004CA5"/>
    <w:rsid w:val="00004FB6"/>
    <w:rsid w:val="00005465"/>
    <w:rsid w:val="000055DF"/>
    <w:rsid w:val="0000572C"/>
    <w:rsid w:val="00005849"/>
    <w:rsid w:val="0000587E"/>
    <w:rsid w:val="00005C3B"/>
    <w:rsid w:val="00005D1B"/>
    <w:rsid w:val="00005D94"/>
    <w:rsid w:val="000065FA"/>
    <w:rsid w:val="00006696"/>
    <w:rsid w:val="00006C40"/>
    <w:rsid w:val="00006CF9"/>
    <w:rsid w:val="0000735F"/>
    <w:rsid w:val="000074F1"/>
    <w:rsid w:val="000075FE"/>
    <w:rsid w:val="00007B76"/>
    <w:rsid w:val="00007FC4"/>
    <w:rsid w:val="00010269"/>
    <w:rsid w:val="00010309"/>
    <w:rsid w:val="00010459"/>
    <w:rsid w:val="00010941"/>
    <w:rsid w:val="00010BD9"/>
    <w:rsid w:val="00010EEE"/>
    <w:rsid w:val="0001115B"/>
    <w:rsid w:val="000111DE"/>
    <w:rsid w:val="0001126D"/>
    <w:rsid w:val="000112CB"/>
    <w:rsid w:val="0001139A"/>
    <w:rsid w:val="000114CA"/>
    <w:rsid w:val="000118F8"/>
    <w:rsid w:val="0001208D"/>
    <w:rsid w:val="00012350"/>
    <w:rsid w:val="000123F9"/>
    <w:rsid w:val="00012621"/>
    <w:rsid w:val="000129FB"/>
    <w:rsid w:val="00012A58"/>
    <w:rsid w:val="00012CC3"/>
    <w:rsid w:val="00012D89"/>
    <w:rsid w:val="00013394"/>
    <w:rsid w:val="0001386B"/>
    <w:rsid w:val="00013BFC"/>
    <w:rsid w:val="00013EC5"/>
    <w:rsid w:val="00013F8A"/>
    <w:rsid w:val="00014084"/>
    <w:rsid w:val="00014684"/>
    <w:rsid w:val="000146AD"/>
    <w:rsid w:val="00014A45"/>
    <w:rsid w:val="00014A73"/>
    <w:rsid w:val="00014AAD"/>
    <w:rsid w:val="00014AF7"/>
    <w:rsid w:val="00014B86"/>
    <w:rsid w:val="00014BDB"/>
    <w:rsid w:val="00014CCA"/>
    <w:rsid w:val="00014D49"/>
    <w:rsid w:val="00014D6F"/>
    <w:rsid w:val="0001512A"/>
    <w:rsid w:val="00015398"/>
    <w:rsid w:val="000156BF"/>
    <w:rsid w:val="00015D3E"/>
    <w:rsid w:val="0001606F"/>
    <w:rsid w:val="0001612A"/>
    <w:rsid w:val="00016131"/>
    <w:rsid w:val="00016301"/>
    <w:rsid w:val="00016371"/>
    <w:rsid w:val="00016510"/>
    <w:rsid w:val="00016927"/>
    <w:rsid w:val="000169E8"/>
    <w:rsid w:val="00016B87"/>
    <w:rsid w:val="00016D9B"/>
    <w:rsid w:val="00017378"/>
    <w:rsid w:val="00017548"/>
    <w:rsid w:val="00017A26"/>
    <w:rsid w:val="00020122"/>
    <w:rsid w:val="0002013D"/>
    <w:rsid w:val="0002046A"/>
    <w:rsid w:val="00020553"/>
    <w:rsid w:val="00020587"/>
    <w:rsid w:val="00020974"/>
    <w:rsid w:val="00020A4A"/>
    <w:rsid w:val="00020D12"/>
    <w:rsid w:val="0002113E"/>
    <w:rsid w:val="0002125D"/>
    <w:rsid w:val="00021388"/>
    <w:rsid w:val="000215AF"/>
    <w:rsid w:val="00021648"/>
    <w:rsid w:val="000217FE"/>
    <w:rsid w:val="00021B85"/>
    <w:rsid w:val="0002204E"/>
    <w:rsid w:val="0002211D"/>
    <w:rsid w:val="00022155"/>
    <w:rsid w:val="000221EF"/>
    <w:rsid w:val="0002244B"/>
    <w:rsid w:val="00022870"/>
    <w:rsid w:val="00023251"/>
    <w:rsid w:val="000235E8"/>
    <w:rsid w:val="0002363E"/>
    <w:rsid w:val="00023858"/>
    <w:rsid w:val="0002402D"/>
    <w:rsid w:val="00024075"/>
    <w:rsid w:val="00024464"/>
    <w:rsid w:val="00024489"/>
    <w:rsid w:val="00024513"/>
    <w:rsid w:val="000248FE"/>
    <w:rsid w:val="00024D52"/>
    <w:rsid w:val="00024D9C"/>
    <w:rsid w:val="00024E6B"/>
    <w:rsid w:val="0002533E"/>
    <w:rsid w:val="00025483"/>
    <w:rsid w:val="0002560C"/>
    <w:rsid w:val="00025909"/>
    <w:rsid w:val="000261C6"/>
    <w:rsid w:val="00026441"/>
    <w:rsid w:val="000264ED"/>
    <w:rsid w:val="000265D1"/>
    <w:rsid w:val="00026E6C"/>
    <w:rsid w:val="000270A9"/>
    <w:rsid w:val="00027644"/>
    <w:rsid w:val="000278AB"/>
    <w:rsid w:val="000278F6"/>
    <w:rsid w:val="000279D1"/>
    <w:rsid w:val="000279F9"/>
    <w:rsid w:val="00027D73"/>
    <w:rsid w:val="000300A5"/>
    <w:rsid w:val="0003054D"/>
    <w:rsid w:val="000305E8"/>
    <w:rsid w:val="00030782"/>
    <w:rsid w:val="0003086E"/>
    <w:rsid w:val="00030AF5"/>
    <w:rsid w:val="00030D9E"/>
    <w:rsid w:val="000310B6"/>
    <w:rsid w:val="00031111"/>
    <w:rsid w:val="000311DB"/>
    <w:rsid w:val="000314DB"/>
    <w:rsid w:val="00031572"/>
    <w:rsid w:val="000318A6"/>
    <w:rsid w:val="00031924"/>
    <w:rsid w:val="00031CB1"/>
    <w:rsid w:val="00031CE9"/>
    <w:rsid w:val="00031DFD"/>
    <w:rsid w:val="00031F13"/>
    <w:rsid w:val="00032042"/>
    <w:rsid w:val="00032305"/>
    <w:rsid w:val="000325C7"/>
    <w:rsid w:val="00032740"/>
    <w:rsid w:val="000329FE"/>
    <w:rsid w:val="00032A2D"/>
    <w:rsid w:val="00032C90"/>
    <w:rsid w:val="00032CBB"/>
    <w:rsid w:val="00032D21"/>
    <w:rsid w:val="00032F77"/>
    <w:rsid w:val="00033091"/>
    <w:rsid w:val="000330EB"/>
    <w:rsid w:val="00033118"/>
    <w:rsid w:val="0003330F"/>
    <w:rsid w:val="000337AA"/>
    <w:rsid w:val="000338A6"/>
    <w:rsid w:val="00033F64"/>
    <w:rsid w:val="0003401F"/>
    <w:rsid w:val="0003403E"/>
    <w:rsid w:val="00034389"/>
    <w:rsid w:val="000343A8"/>
    <w:rsid w:val="00034593"/>
    <w:rsid w:val="00034680"/>
    <w:rsid w:val="00034878"/>
    <w:rsid w:val="00034AC0"/>
    <w:rsid w:val="00034D30"/>
    <w:rsid w:val="00034F95"/>
    <w:rsid w:val="00035464"/>
    <w:rsid w:val="00036021"/>
    <w:rsid w:val="00036326"/>
    <w:rsid w:val="0003667A"/>
    <w:rsid w:val="0003678B"/>
    <w:rsid w:val="000369C8"/>
    <w:rsid w:val="00036EB4"/>
    <w:rsid w:val="00036FFD"/>
    <w:rsid w:val="00037417"/>
    <w:rsid w:val="000376F2"/>
    <w:rsid w:val="0003771A"/>
    <w:rsid w:val="00037917"/>
    <w:rsid w:val="00037A87"/>
    <w:rsid w:val="00037CAF"/>
    <w:rsid w:val="00037F51"/>
    <w:rsid w:val="00037FD3"/>
    <w:rsid w:val="0004018D"/>
    <w:rsid w:val="00040422"/>
    <w:rsid w:val="0004054B"/>
    <w:rsid w:val="00040E57"/>
    <w:rsid w:val="000411E5"/>
    <w:rsid w:val="00041242"/>
    <w:rsid w:val="00041407"/>
    <w:rsid w:val="0004161B"/>
    <w:rsid w:val="00042450"/>
    <w:rsid w:val="000424C0"/>
    <w:rsid w:val="00042B48"/>
    <w:rsid w:val="00042BAA"/>
    <w:rsid w:val="00042F73"/>
    <w:rsid w:val="00043073"/>
    <w:rsid w:val="0004312B"/>
    <w:rsid w:val="00043439"/>
    <w:rsid w:val="00043781"/>
    <w:rsid w:val="00043867"/>
    <w:rsid w:val="00043F55"/>
    <w:rsid w:val="00044212"/>
    <w:rsid w:val="00044633"/>
    <w:rsid w:val="000446C4"/>
    <w:rsid w:val="00044861"/>
    <w:rsid w:val="00045022"/>
    <w:rsid w:val="000451A3"/>
    <w:rsid w:val="0004534C"/>
    <w:rsid w:val="00045388"/>
    <w:rsid w:val="0004538C"/>
    <w:rsid w:val="000456E0"/>
    <w:rsid w:val="000458EE"/>
    <w:rsid w:val="00045EE2"/>
    <w:rsid w:val="000460C2"/>
    <w:rsid w:val="00046251"/>
    <w:rsid w:val="00046252"/>
    <w:rsid w:val="000469BD"/>
    <w:rsid w:val="00046CDF"/>
    <w:rsid w:val="00046F34"/>
    <w:rsid w:val="00047108"/>
    <w:rsid w:val="0004721B"/>
    <w:rsid w:val="0004721F"/>
    <w:rsid w:val="00047296"/>
    <w:rsid w:val="000477A8"/>
    <w:rsid w:val="00047FE0"/>
    <w:rsid w:val="00050280"/>
    <w:rsid w:val="00050369"/>
    <w:rsid w:val="00050951"/>
    <w:rsid w:val="00050AC5"/>
    <w:rsid w:val="00050AE1"/>
    <w:rsid w:val="000511C7"/>
    <w:rsid w:val="00051268"/>
    <w:rsid w:val="00051463"/>
    <w:rsid w:val="00051658"/>
    <w:rsid w:val="00051940"/>
    <w:rsid w:val="00051B87"/>
    <w:rsid w:val="0005225C"/>
    <w:rsid w:val="000524EE"/>
    <w:rsid w:val="00052DCA"/>
    <w:rsid w:val="00052EB0"/>
    <w:rsid w:val="00053283"/>
    <w:rsid w:val="000534A4"/>
    <w:rsid w:val="000535B5"/>
    <w:rsid w:val="000537D7"/>
    <w:rsid w:val="000537DD"/>
    <w:rsid w:val="00053C3D"/>
    <w:rsid w:val="00053D53"/>
    <w:rsid w:val="00053D5D"/>
    <w:rsid w:val="00053FBA"/>
    <w:rsid w:val="00054194"/>
    <w:rsid w:val="000544E4"/>
    <w:rsid w:val="0005481A"/>
    <w:rsid w:val="0005494D"/>
    <w:rsid w:val="00054F5B"/>
    <w:rsid w:val="00055031"/>
    <w:rsid w:val="00055039"/>
    <w:rsid w:val="000557B9"/>
    <w:rsid w:val="000559AF"/>
    <w:rsid w:val="000559C5"/>
    <w:rsid w:val="00055D6E"/>
    <w:rsid w:val="00055D77"/>
    <w:rsid w:val="00055FC4"/>
    <w:rsid w:val="000561C0"/>
    <w:rsid w:val="00056423"/>
    <w:rsid w:val="000567AD"/>
    <w:rsid w:val="00056907"/>
    <w:rsid w:val="000569EF"/>
    <w:rsid w:val="00056F93"/>
    <w:rsid w:val="000574EE"/>
    <w:rsid w:val="000579B2"/>
    <w:rsid w:val="00060085"/>
    <w:rsid w:val="000600F4"/>
    <w:rsid w:val="0006033F"/>
    <w:rsid w:val="000603E6"/>
    <w:rsid w:val="000604E5"/>
    <w:rsid w:val="00060BAE"/>
    <w:rsid w:val="00060C3D"/>
    <w:rsid w:val="00060EBA"/>
    <w:rsid w:val="0006166C"/>
    <w:rsid w:val="000616B1"/>
    <w:rsid w:val="00061988"/>
    <w:rsid w:val="000619DB"/>
    <w:rsid w:val="00061A0A"/>
    <w:rsid w:val="00061C26"/>
    <w:rsid w:val="00061FDC"/>
    <w:rsid w:val="00062219"/>
    <w:rsid w:val="000623AB"/>
    <w:rsid w:val="000626D9"/>
    <w:rsid w:val="00062844"/>
    <w:rsid w:val="00062E58"/>
    <w:rsid w:val="0006310B"/>
    <w:rsid w:val="0006367D"/>
    <w:rsid w:val="00063962"/>
    <w:rsid w:val="00063B09"/>
    <w:rsid w:val="00063C6E"/>
    <w:rsid w:val="00063EBF"/>
    <w:rsid w:val="00063FF7"/>
    <w:rsid w:val="000641EA"/>
    <w:rsid w:val="000643C4"/>
    <w:rsid w:val="00064551"/>
    <w:rsid w:val="0006475A"/>
    <w:rsid w:val="000649AD"/>
    <w:rsid w:val="00064A58"/>
    <w:rsid w:val="00064DA2"/>
    <w:rsid w:val="00064EC5"/>
    <w:rsid w:val="0006538A"/>
    <w:rsid w:val="0006586D"/>
    <w:rsid w:val="00065FD2"/>
    <w:rsid w:val="00066274"/>
    <w:rsid w:val="00066334"/>
    <w:rsid w:val="00066498"/>
    <w:rsid w:val="000668B1"/>
    <w:rsid w:val="00066E33"/>
    <w:rsid w:val="000670AD"/>
    <w:rsid w:val="000670B5"/>
    <w:rsid w:val="00067144"/>
    <w:rsid w:val="000672BA"/>
    <w:rsid w:val="000678BC"/>
    <w:rsid w:val="0006794E"/>
    <w:rsid w:val="00067BE2"/>
    <w:rsid w:val="00067CC0"/>
    <w:rsid w:val="00067F2C"/>
    <w:rsid w:val="00067FD5"/>
    <w:rsid w:val="00070138"/>
    <w:rsid w:val="0007033A"/>
    <w:rsid w:val="00070638"/>
    <w:rsid w:val="00070769"/>
    <w:rsid w:val="00070A3F"/>
    <w:rsid w:val="00070B1D"/>
    <w:rsid w:val="00070EE9"/>
    <w:rsid w:val="0007153A"/>
    <w:rsid w:val="000717A8"/>
    <w:rsid w:val="00071E7D"/>
    <w:rsid w:val="00071F74"/>
    <w:rsid w:val="0007263D"/>
    <w:rsid w:val="000726A5"/>
    <w:rsid w:val="00072722"/>
    <w:rsid w:val="00072D6D"/>
    <w:rsid w:val="00073447"/>
    <w:rsid w:val="0007368D"/>
    <w:rsid w:val="00073A46"/>
    <w:rsid w:val="00073A67"/>
    <w:rsid w:val="00073CC3"/>
    <w:rsid w:val="00073D97"/>
    <w:rsid w:val="00073E61"/>
    <w:rsid w:val="00073E8F"/>
    <w:rsid w:val="00073EE8"/>
    <w:rsid w:val="000740EA"/>
    <w:rsid w:val="00074145"/>
    <w:rsid w:val="00074359"/>
    <w:rsid w:val="00074AA7"/>
    <w:rsid w:val="00074F80"/>
    <w:rsid w:val="0007514F"/>
    <w:rsid w:val="00075222"/>
    <w:rsid w:val="00075406"/>
    <w:rsid w:val="00075567"/>
    <w:rsid w:val="000758FD"/>
    <w:rsid w:val="00075A4D"/>
    <w:rsid w:val="00075ABD"/>
    <w:rsid w:val="00075BD7"/>
    <w:rsid w:val="00075DE2"/>
    <w:rsid w:val="00076113"/>
    <w:rsid w:val="000761BF"/>
    <w:rsid w:val="00076295"/>
    <w:rsid w:val="00076495"/>
    <w:rsid w:val="000764BF"/>
    <w:rsid w:val="000766D1"/>
    <w:rsid w:val="00076791"/>
    <w:rsid w:val="000767E4"/>
    <w:rsid w:val="00076B38"/>
    <w:rsid w:val="00076DF9"/>
    <w:rsid w:val="000776BD"/>
    <w:rsid w:val="00077B00"/>
    <w:rsid w:val="00077B0B"/>
    <w:rsid w:val="00077D46"/>
    <w:rsid w:val="00080363"/>
    <w:rsid w:val="0008040A"/>
    <w:rsid w:val="000805A3"/>
    <w:rsid w:val="00080D8F"/>
    <w:rsid w:val="00080F33"/>
    <w:rsid w:val="000811AB"/>
    <w:rsid w:val="00081418"/>
    <w:rsid w:val="00081590"/>
    <w:rsid w:val="00081A4B"/>
    <w:rsid w:val="00081A8D"/>
    <w:rsid w:val="00081C10"/>
    <w:rsid w:val="00081C2D"/>
    <w:rsid w:val="00081F0C"/>
    <w:rsid w:val="00081F58"/>
    <w:rsid w:val="00082203"/>
    <w:rsid w:val="00082305"/>
    <w:rsid w:val="00083059"/>
    <w:rsid w:val="000830EE"/>
    <w:rsid w:val="0008322C"/>
    <w:rsid w:val="000837C7"/>
    <w:rsid w:val="0008396C"/>
    <w:rsid w:val="00083B69"/>
    <w:rsid w:val="00083C65"/>
    <w:rsid w:val="000845EF"/>
    <w:rsid w:val="00084841"/>
    <w:rsid w:val="00084A91"/>
    <w:rsid w:val="00084D69"/>
    <w:rsid w:val="00084F6F"/>
    <w:rsid w:val="00085169"/>
    <w:rsid w:val="000851D6"/>
    <w:rsid w:val="0008570B"/>
    <w:rsid w:val="000859B6"/>
    <w:rsid w:val="00085A12"/>
    <w:rsid w:val="00085B10"/>
    <w:rsid w:val="00085CBF"/>
    <w:rsid w:val="00085D88"/>
    <w:rsid w:val="00085DA1"/>
    <w:rsid w:val="00085EC0"/>
    <w:rsid w:val="00086100"/>
    <w:rsid w:val="00086221"/>
    <w:rsid w:val="00086732"/>
    <w:rsid w:val="00086EC5"/>
    <w:rsid w:val="000870A3"/>
    <w:rsid w:val="000872B7"/>
    <w:rsid w:val="000874DD"/>
    <w:rsid w:val="00087661"/>
    <w:rsid w:val="00087906"/>
    <w:rsid w:val="00087A17"/>
    <w:rsid w:val="00087AB2"/>
    <w:rsid w:val="00087BA7"/>
    <w:rsid w:val="00087C7E"/>
    <w:rsid w:val="00087CEC"/>
    <w:rsid w:val="000904A5"/>
    <w:rsid w:val="0009080E"/>
    <w:rsid w:val="000908D0"/>
    <w:rsid w:val="00090A70"/>
    <w:rsid w:val="00090A86"/>
    <w:rsid w:val="00091463"/>
    <w:rsid w:val="00091504"/>
    <w:rsid w:val="000915CE"/>
    <w:rsid w:val="00091660"/>
    <w:rsid w:val="000917FA"/>
    <w:rsid w:val="000917FB"/>
    <w:rsid w:val="000918F1"/>
    <w:rsid w:val="00091CF4"/>
    <w:rsid w:val="00091D8F"/>
    <w:rsid w:val="00091F3B"/>
    <w:rsid w:val="00092266"/>
    <w:rsid w:val="000922F9"/>
    <w:rsid w:val="0009231D"/>
    <w:rsid w:val="0009251A"/>
    <w:rsid w:val="000929CB"/>
    <w:rsid w:val="00092B19"/>
    <w:rsid w:val="00092BE8"/>
    <w:rsid w:val="00092CC2"/>
    <w:rsid w:val="00092D07"/>
    <w:rsid w:val="00092F21"/>
    <w:rsid w:val="0009354D"/>
    <w:rsid w:val="00093605"/>
    <w:rsid w:val="0009365E"/>
    <w:rsid w:val="000938DB"/>
    <w:rsid w:val="00093977"/>
    <w:rsid w:val="00093AD4"/>
    <w:rsid w:val="00093ADE"/>
    <w:rsid w:val="00093C21"/>
    <w:rsid w:val="00093CAC"/>
    <w:rsid w:val="0009412B"/>
    <w:rsid w:val="00094218"/>
    <w:rsid w:val="0009422C"/>
    <w:rsid w:val="000947AA"/>
    <w:rsid w:val="000949B2"/>
    <w:rsid w:val="00094FC0"/>
    <w:rsid w:val="0009501E"/>
    <w:rsid w:val="0009510A"/>
    <w:rsid w:val="00095A50"/>
    <w:rsid w:val="00095B18"/>
    <w:rsid w:val="00095BC4"/>
    <w:rsid w:val="00095BF7"/>
    <w:rsid w:val="00095C6E"/>
    <w:rsid w:val="00095FC8"/>
    <w:rsid w:val="0009608B"/>
    <w:rsid w:val="0009638B"/>
    <w:rsid w:val="0009652F"/>
    <w:rsid w:val="00096538"/>
    <w:rsid w:val="00096B79"/>
    <w:rsid w:val="00096C30"/>
    <w:rsid w:val="000970BE"/>
    <w:rsid w:val="00097673"/>
    <w:rsid w:val="00097767"/>
    <w:rsid w:val="0009778D"/>
    <w:rsid w:val="00097A0F"/>
    <w:rsid w:val="00097C52"/>
    <w:rsid w:val="00097F8F"/>
    <w:rsid w:val="000A0020"/>
    <w:rsid w:val="000A06A3"/>
    <w:rsid w:val="000A072C"/>
    <w:rsid w:val="000A1529"/>
    <w:rsid w:val="000A1A2B"/>
    <w:rsid w:val="000A1B88"/>
    <w:rsid w:val="000A1C94"/>
    <w:rsid w:val="000A1D8D"/>
    <w:rsid w:val="000A1DCA"/>
    <w:rsid w:val="000A1F5D"/>
    <w:rsid w:val="000A1F7B"/>
    <w:rsid w:val="000A2117"/>
    <w:rsid w:val="000A2D8F"/>
    <w:rsid w:val="000A2EF4"/>
    <w:rsid w:val="000A2FD6"/>
    <w:rsid w:val="000A30E3"/>
    <w:rsid w:val="000A33FD"/>
    <w:rsid w:val="000A35BB"/>
    <w:rsid w:val="000A3776"/>
    <w:rsid w:val="000A3A39"/>
    <w:rsid w:val="000A3A96"/>
    <w:rsid w:val="000A3B0F"/>
    <w:rsid w:val="000A3C98"/>
    <w:rsid w:val="000A4177"/>
    <w:rsid w:val="000A423C"/>
    <w:rsid w:val="000A4325"/>
    <w:rsid w:val="000A4768"/>
    <w:rsid w:val="000A4C07"/>
    <w:rsid w:val="000A4C7A"/>
    <w:rsid w:val="000A4F20"/>
    <w:rsid w:val="000A501F"/>
    <w:rsid w:val="000A50D9"/>
    <w:rsid w:val="000A5277"/>
    <w:rsid w:val="000A5397"/>
    <w:rsid w:val="000A5603"/>
    <w:rsid w:val="000A5610"/>
    <w:rsid w:val="000A5800"/>
    <w:rsid w:val="000A58F7"/>
    <w:rsid w:val="000A5AA8"/>
    <w:rsid w:val="000A5AC3"/>
    <w:rsid w:val="000A5B3F"/>
    <w:rsid w:val="000A5C4A"/>
    <w:rsid w:val="000A6173"/>
    <w:rsid w:val="000A624C"/>
    <w:rsid w:val="000A6564"/>
    <w:rsid w:val="000A65AD"/>
    <w:rsid w:val="000A66DA"/>
    <w:rsid w:val="000A6B57"/>
    <w:rsid w:val="000A6B5A"/>
    <w:rsid w:val="000A6BD7"/>
    <w:rsid w:val="000A73C7"/>
    <w:rsid w:val="000A740A"/>
    <w:rsid w:val="000A74B6"/>
    <w:rsid w:val="000A7A43"/>
    <w:rsid w:val="000A7BEA"/>
    <w:rsid w:val="000A7DA2"/>
    <w:rsid w:val="000B0464"/>
    <w:rsid w:val="000B0688"/>
    <w:rsid w:val="000B06E5"/>
    <w:rsid w:val="000B0DC8"/>
    <w:rsid w:val="000B0E65"/>
    <w:rsid w:val="000B1014"/>
    <w:rsid w:val="000B1FF5"/>
    <w:rsid w:val="000B216F"/>
    <w:rsid w:val="000B2443"/>
    <w:rsid w:val="000B28C7"/>
    <w:rsid w:val="000B28D2"/>
    <w:rsid w:val="000B2A1F"/>
    <w:rsid w:val="000B2C2C"/>
    <w:rsid w:val="000B2EF0"/>
    <w:rsid w:val="000B2F70"/>
    <w:rsid w:val="000B31C0"/>
    <w:rsid w:val="000B3425"/>
    <w:rsid w:val="000B3465"/>
    <w:rsid w:val="000B36A8"/>
    <w:rsid w:val="000B37DB"/>
    <w:rsid w:val="000B3BD3"/>
    <w:rsid w:val="000B3D20"/>
    <w:rsid w:val="000B3F3C"/>
    <w:rsid w:val="000B4083"/>
    <w:rsid w:val="000B44C7"/>
    <w:rsid w:val="000B478A"/>
    <w:rsid w:val="000B489B"/>
    <w:rsid w:val="000B491A"/>
    <w:rsid w:val="000B495A"/>
    <w:rsid w:val="000B4B0E"/>
    <w:rsid w:val="000B538F"/>
    <w:rsid w:val="000B55BE"/>
    <w:rsid w:val="000B5881"/>
    <w:rsid w:val="000B5D3E"/>
    <w:rsid w:val="000B601A"/>
    <w:rsid w:val="000B69FC"/>
    <w:rsid w:val="000B6B39"/>
    <w:rsid w:val="000B739D"/>
    <w:rsid w:val="000B7615"/>
    <w:rsid w:val="000B764C"/>
    <w:rsid w:val="000B7850"/>
    <w:rsid w:val="000B7B6D"/>
    <w:rsid w:val="000C00DD"/>
    <w:rsid w:val="000C0275"/>
    <w:rsid w:val="000C0331"/>
    <w:rsid w:val="000C03BC"/>
    <w:rsid w:val="000C03FF"/>
    <w:rsid w:val="000C04C2"/>
    <w:rsid w:val="000C06A9"/>
    <w:rsid w:val="000C06CB"/>
    <w:rsid w:val="000C072F"/>
    <w:rsid w:val="000C0742"/>
    <w:rsid w:val="000C0757"/>
    <w:rsid w:val="000C0CE9"/>
    <w:rsid w:val="000C0F3C"/>
    <w:rsid w:val="000C0F65"/>
    <w:rsid w:val="000C1072"/>
    <w:rsid w:val="000C12A4"/>
    <w:rsid w:val="000C132B"/>
    <w:rsid w:val="000C137E"/>
    <w:rsid w:val="000C15C4"/>
    <w:rsid w:val="000C17A8"/>
    <w:rsid w:val="000C1C96"/>
    <w:rsid w:val="000C1F7C"/>
    <w:rsid w:val="000C2123"/>
    <w:rsid w:val="000C2AD1"/>
    <w:rsid w:val="000C3059"/>
    <w:rsid w:val="000C342C"/>
    <w:rsid w:val="000C3528"/>
    <w:rsid w:val="000C354C"/>
    <w:rsid w:val="000C37DC"/>
    <w:rsid w:val="000C3C76"/>
    <w:rsid w:val="000C3C82"/>
    <w:rsid w:val="000C3CE1"/>
    <w:rsid w:val="000C3E66"/>
    <w:rsid w:val="000C3E6F"/>
    <w:rsid w:val="000C406A"/>
    <w:rsid w:val="000C476E"/>
    <w:rsid w:val="000C4855"/>
    <w:rsid w:val="000C486B"/>
    <w:rsid w:val="000C4AFA"/>
    <w:rsid w:val="000C4F47"/>
    <w:rsid w:val="000C5234"/>
    <w:rsid w:val="000C5244"/>
    <w:rsid w:val="000C53C9"/>
    <w:rsid w:val="000C58A1"/>
    <w:rsid w:val="000C5B14"/>
    <w:rsid w:val="000C5D44"/>
    <w:rsid w:val="000C5DA2"/>
    <w:rsid w:val="000C5E42"/>
    <w:rsid w:val="000C5F89"/>
    <w:rsid w:val="000C5FF0"/>
    <w:rsid w:val="000C656A"/>
    <w:rsid w:val="000C65BC"/>
    <w:rsid w:val="000C6666"/>
    <w:rsid w:val="000C687C"/>
    <w:rsid w:val="000C6A0C"/>
    <w:rsid w:val="000C6A15"/>
    <w:rsid w:val="000C6C03"/>
    <w:rsid w:val="000C6C17"/>
    <w:rsid w:val="000C75D6"/>
    <w:rsid w:val="000C7636"/>
    <w:rsid w:val="000C770B"/>
    <w:rsid w:val="000C77F6"/>
    <w:rsid w:val="000C7BB1"/>
    <w:rsid w:val="000C7DC0"/>
    <w:rsid w:val="000C7EAD"/>
    <w:rsid w:val="000D00FD"/>
    <w:rsid w:val="000D0190"/>
    <w:rsid w:val="000D092D"/>
    <w:rsid w:val="000D0D78"/>
    <w:rsid w:val="000D0F1B"/>
    <w:rsid w:val="000D1069"/>
    <w:rsid w:val="000D1126"/>
    <w:rsid w:val="000D1156"/>
    <w:rsid w:val="000D12A8"/>
    <w:rsid w:val="000D146F"/>
    <w:rsid w:val="000D1708"/>
    <w:rsid w:val="000D1744"/>
    <w:rsid w:val="000D1C13"/>
    <w:rsid w:val="000D1C6B"/>
    <w:rsid w:val="000D211B"/>
    <w:rsid w:val="000D21E5"/>
    <w:rsid w:val="000D2354"/>
    <w:rsid w:val="000D23BC"/>
    <w:rsid w:val="000D24FF"/>
    <w:rsid w:val="000D2512"/>
    <w:rsid w:val="000D27B8"/>
    <w:rsid w:val="000D2816"/>
    <w:rsid w:val="000D2CD1"/>
    <w:rsid w:val="000D308B"/>
    <w:rsid w:val="000D311A"/>
    <w:rsid w:val="000D3237"/>
    <w:rsid w:val="000D3650"/>
    <w:rsid w:val="000D3AE0"/>
    <w:rsid w:val="000D3C9D"/>
    <w:rsid w:val="000D3D2E"/>
    <w:rsid w:val="000D4AF7"/>
    <w:rsid w:val="000D4BD4"/>
    <w:rsid w:val="000D4CED"/>
    <w:rsid w:val="000D4DF6"/>
    <w:rsid w:val="000D50D8"/>
    <w:rsid w:val="000D51B0"/>
    <w:rsid w:val="000D528E"/>
    <w:rsid w:val="000D5357"/>
    <w:rsid w:val="000D587E"/>
    <w:rsid w:val="000D5E39"/>
    <w:rsid w:val="000D684D"/>
    <w:rsid w:val="000D6C00"/>
    <w:rsid w:val="000D6C0A"/>
    <w:rsid w:val="000D6D70"/>
    <w:rsid w:val="000D7122"/>
    <w:rsid w:val="000D7164"/>
    <w:rsid w:val="000D730C"/>
    <w:rsid w:val="000D7A8D"/>
    <w:rsid w:val="000D7FE2"/>
    <w:rsid w:val="000E032F"/>
    <w:rsid w:val="000E079D"/>
    <w:rsid w:val="000E0D04"/>
    <w:rsid w:val="000E0F13"/>
    <w:rsid w:val="000E102C"/>
    <w:rsid w:val="000E13EA"/>
    <w:rsid w:val="000E1439"/>
    <w:rsid w:val="000E1901"/>
    <w:rsid w:val="000E1C70"/>
    <w:rsid w:val="000E20A8"/>
    <w:rsid w:val="000E2538"/>
    <w:rsid w:val="000E2824"/>
    <w:rsid w:val="000E29F1"/>
    <w:rsid w:val="000E2BC3"/>
    <w:rsid w:val="000E30A4"/>
    <w:rsid w:val="000E31AF"/>
    <w:rsid w:val="000E3290"/>
    <w:rsid w:val="000E33FE"/>
    <w:rsid w:val="000E35AC"/>
    <w:rsid w:val="000E383C"/>
    <w:rsid w:val="000E39B8"/>
    <w:rsid w:val="000E4A24"/>
    <w:rsid w:val="000E4A52"/>
    <w:rsid w:val="000E4D3E"/>
    <w:rsid w:val="000E505A"/>
    <w:rsid w:val="000E547B"/>
    <w:rsid w:val="000E5875"/>
    <w:rsid w:val="000E5AAF"/>
    <w:rsid w:val="000E5FFF"/>
    <w:rsid w:val="000E6030"/>
    <w:rsid w:val="000E6208"/>
    <w:rsid w:val="000E6220"/>
    <w:rsid w:val="000E6535"/>
    <w:rsid w:val="000E6618"/>
    <w:rsid w:val="000E661D"/>
    <w:rsid w:val="000E6644"/>
    <w:rsid w:val="000E7003"/>
    <w:rsid w:val="000E7309"/>
    <w:rsid w:val="000E75AD"/>
    <w:rsid w:val="000E7609"/>
    <w:rsid w:val="000E785D"/>
    <w:rsid w:val="000E7A29"/>
    <w:rsid w:val="000E7D45"/>
    <w:rsid w:val="000E7DE4"/>
    <w:rsid w:val="000E7E01"/>
    <w:rsid w:val="000E7E3E"/>
    <w:rsid w:val="000E7E8E"/>
    <w:rsid w:val="000F0437"/>
    <w:rsid w:val="000F0445"/>
    <w:rsid w:val="000F0558"/>
    <w:rsid w:val="000F0812"/>
    <w:rsid w:val="000F0838"/>
    <w:rsid w:val="000F0BE3"/>
    <w:rsid w:val="000F0FD8"/>
    <w:rsid w:val="000F113F"/>
    <w:rsid w:val="000F1277"/>
    <w:rsid w:val="000F15FD"/>
    <w:rsid w:val="000F1F11"/>
    <w:rsid w:val="000F1FB8"/>
    <w:rsid w:val="000F21CE"/>
    <w:rsid w:val="000F2346"/>
    <w:rsid w:val="000F273E"/>
    <w:rsid w:val="000F279C"/>
    <w:rsid w:val="000F2825"/>
    <w:rsid w:val="000F2922"/>
    <w:rsid w:val="000F29BE"/>
    <w:rsid w:val="000F2A29"/>
    <w:rsid w:val="000F2A2E"/>
    <w:rsid w:val="000F300B"/>
    <w:rsid w:val="000F35EA"/>
    <w:rsid w:val="000F3785"/>
    <w:rsid w:val="000F3809"/>
    <w:rsid w:val="000F381E"/>
    <w:rsid w:val="000F3CA9"/>
    <w:rsid w:val="000F3D86"/>
    <w:rsid w:val="000F4216"/>
    <w:rsid w:val="000F4448"/>
    <w:rsid w:val="000F44F4"/>
    <w:rsid w:val="000F4619"/>
    <w:rsid w:val="000F4999"/>
    <w:rsid w:val="000F4A16"/>
    <w:rsid w:val="000F4C4F"/>
    <w:rsid w:val="000F4C74"/>
    <w:rsid w:val="000F5147"/>
    <w:rsid w:val="000F5252"/>
    <w:rsid w:val="000F5410"/>
    <w:rsid w:val="000F57B1"/>
    <w:rsid w:val="000F5AB7"/>
    <w:rsid w:val="000F5BD4"/>
    <w:rsid w:val="000F6192"/>
    <w:rsid w:val="000F64C7"/>
    <w:rsid w:val="000F66EF"/>
    <w:rsid w:val="000F6972"/>
    <w:rsid w:val="000F69A5"/>
    <w:rsid w:val="000F6BCB"/>
    <w:rsid w:val="000F6C04"/>
    <w:rsid w:val="000F71A8"/>
    <w:rsid w:val="000F71E0"/>
    <w:rsid w:val="000F71F0"/>
    <w:rsid w:val="000F7461"/>
    <w:rsid w:val="000F75A6"/>
    <w:rsid w:val="000F7659"/>
    <w:rsid w:val="000F799B"/>
    <w:rsid w:val="000F7A38"/>
    <w:rsid w:val="000F7C47"/>
    <w:rsid w:val="000F7ECA"/>
    <w:rsid w:val="001002A9"/>
    <w:rsid w:val="00100484"/>
    <w:rsid w:val="00100509"/>
    <w:rsid w:val="00100A67"/>
    <w:rsid w:val="00100C80"/>
    <w:rsid w:val="00100F1F"/>
    <w:rsid w:val="00100F2A"/>
    <w:rsid w:val="00100F4E"/>
    <w:rsid w:val="001010A0"/>
    <w:rsid w:val="001018DA"/>
    <w:rsid w:val="00101A81"/>
    <w:rsid w:val="00101D28"/>
    <w:rsid w:val="00101EBD"/>
    <w:rsid w:val="00102390"/>
    <w:rsid w:val="001023ED"/>
    <w:rsid w:val="0010282B"/>
    <w:rsid w:val="00102BEF"/>
    <w:rsid w:val="00102D5F"/>
    <w:rsid w:val="00102E96"/>
    <w:rsid w:val="001030D0"/>
    <w:rsid w:val="0010320C"/>
    <w:rsid w:val="00103319"/>
    <w:rsid w:val="001034E3"/>
    <w:rsid w:val="00103502"/>
    <w:rsid w:val="00103586"/>
    <w:rsid w:val="00103923"/>
    <w:rsid w:val="00103DE6"/>
    <w:rsid w:val="00103F54"/>
    <w:rsid w:val="00104244"/>
    <w:rsid w:val="0010429F"/>
    <w:rsid w:val="0010435B"/>
    <w:rsid w:val="00104388"/>
    <w:rsid w:val="00104449"/>
    <w:rsid w:val="001046DB"/>
    <w:rsid w:val="00104712"/>
    <w:rsid w:val="00104859"/>
    <w:rsid w:val="00104A00"/>
    <w:rsid w:val="00104D13"/>
    <w:rsid w:val="0010566E"/>
    <w:rsid w:val="00105954"/>
    <w:rsid w:val="00105B26"/>
    <w:rsid w:val="00105BEE"/>
    <w:rsid w:val="00105DB4"/>
    <w:rsid w:val="00106065"/>
    <w:rsid w:val="00106129"/>
    <w:rsid w:val="00106334"/>
    <w:rsid w:val="00106548"/>
    <w:rsid w:val="001065D7"/>
    <w:rsid w:val="001067B6"/>
    <w:rsid w:val="00106AA3"/>
    <w:rsid w:val="00106EF5"/>
    <w:rsid w:val="00106FEB"/>
    <w:rsid w:val="00107268"/>
    <w:rsid w:val="0010757B"/>
    <w:rsid w:val="001075C9"/>
    <w:rsid w:val="00107859"/>
    <w:rsid w:val="00107AA2"/>
    <w:rsid w:val="00107AB1"/>
    <w:rsid w:val="00107F1A"/>
    <w:rsid w:val="00107F43"/>
    <w:rsid w:val="001101F4"/>
    <w:rsid w:val="0011027F"/>
    <w:rsid w:val="00110393"/>
    <w:rsid w:val="00110462"/>
    <w:rsid w:val="0011082F"/>
    <w:rsid w:val="00110CBD"/>
    <w:rsid w:val="00110D2F"/>
    <w:rsid w:val="00110E32"/>
    <w:rsid w:val="001114DE"/>
    <w:rsid w:val="001118C4"/>
    <w:rsid w:val="00111BAE"/>
    <w:rsid w:val="00111C22"/>
    <w:rsid w:val="00112FDB"/>
    <w:rsid w:val="001132A7"/>
    <w:rsid w:val="001133C3"/>
    <w:rsid w:val="0011348F"/>
    <w:rsid w:val="001134FD"/>
    <w:rsid w:val="00113675"/>
    <w:rsid w:val="00113850"/>
    <w:rsid w:val="00113909"/>
    <w:rsid w:val="001139E1"/>
    <w:rsid w:val="001139F3"/>
    <w:rsid w:val="001140B6"/>
    <w:rsid w:val="0011432A"/>
    <w:rsid w:val="001143E7"/>
    <w:rsid w:val="00114947"/>
    <w:rsid w:val="00114B2C"/>
    <w:rsid w:val="00114FF0"/>
    <w:rsid w:val="00115221"/>
    <w:rsid w:val="001152C1"/>
    <w:rsid w:val="001152DC"/>
    <w:rsid w:val="001154BB"/>
    <w:rsid w:val="0011570B"/>
    <w:rsid w:val="0011625A"/>
    <w:rsid w:val="001162EF"/>
    <w:rsid w:val="00116304"/>
    <w:rsid w:val="00116546"/>
    <w:rsid w:val="00116564"/>
    <w:rsid w:val="00116604"/>
    <w:rsid w:val="001167E5"/>
    <w:rsid w:val="00116835"/>
    <w:rsid w:val="00116951"/>
    <w:rsid w:val="001169A0"/>
    <w:rsid w:val="001171B9"/>
    <w:rsid w:val="0011721E"/>
    <w:rsid w:val="001172E1"/>
    <w:rsid w:val="00117428"/>
    <w:rsid w:val="0011760F"/>
    <w:rsid w:val="001200C6"/>
    <w:rsid w:val="00120185"/>
    <w:rsid w:val="001203BE"/>
    <w:rsid w:val="001203F7"/>
    <w:rsid w:val="0012096F"/>
    <w:rsid w:val="00121109"/>
    <w:rsid w:val="0012149E"/>
    <w:rsid w:val="001218CC"/>
    <w:rsid w:val="00121AB6"/>
    <w:rsid w:val="00121BE9"/>
    <w:rsid w:val="00121EEA"/>
    <w:rsid w:val="00121FE7"/>
    <w:rsid w:val="00122098"/>
    <w:rsid w:val="001225DA"/>
    <w:rsid w:val="00122D9B"/>
    <w:rsid w:val="00122E4B"/>
    <w:rsid w:val="00122E67"/>
    <w:rsid w:val="00122FA5"/>
    <w:rsid w:val="0012302F"/>
    <w:rsid w:val="001230C8"/>
    <w:rsid w:val="00123186"/>
    <w:rsid w:val="00123245"/>
    <w:rsid w:val="00123295"/>
    <w:rsid w:val="001233B1"/>
    <w:rsid w:val="00123455"/>
    <w:rsid w:val="00123581"/>
    <w:rsid w:val="001236A4"/>
    <w:rsid w:val="00123C9C"/>
    <w:rsid w:val="00123CFE"/>
    <w:rsid w:val="00123D98"/>
    <w:rsid w:val="00124B46"/>
    <w:rsid w:val="00124BAE"/>
    <w:rsid w:val="00124C1E"/>
    <w:rsid w:val="00124D64"/>
    <w:rsid w:val="00125451"/>
    <w:rsid w:val="001255F6"/>
    <w:rsid w:val="00125793"/>
    <w:rsid w:val="00125878"/>
    <w:rsid w:val="00125ABF"/>
    <w:rsid w:val="00125BA8"/>
    <w:rsid w:val="00125BF5"/>
    <w:rsid w:val="00125D6F"/>
    <w:rsid w:val="00125FC3"/>
    <w:rsid w:val="0012602B"/>
    <w:rsid w:val="001260AE"/>
    <w:rsid w:val="001264A4"/>
    <w:rsid w:val="001266AD"/>
    <w:rsid w:val="00126708"/>
    <w:rsid w:val="0012686D"/>
    <w:rsid w:val="00126A7E"/>
    <w:rsid w:val="00126B22"/>
    <w:rsid w:val="00126BB7"/>
    <w:rsid w:val="0012725F"/>
    <w:rsid w:val="0012773F"/>
    <w:rsid w:val="0012792C"/>
    <w:rsid w:val="00127A43"/>
    <w:rsid w:val="00127D13"/>
    <w:rsid w:val="00127F84"/>
    <w:rsid w:val="001301E2"/>
    <w:rsid w:val="00130543"/>
    <w:rsid w:val="001309FC"/>
    <w:rsid w:val="00131201"/>
    <w:rsid w:val="00131346"/>
    <w:rsid w:val="001313CF"/>
    <w:rsid w:val="001315EB"/>
    <w:rsid w:val="0013181F"/>
    <w:rsid w:val="001318EC"/>
    <w:rsid w:val="00132419"/>
    <w:rsid w:val="00132B07"/>
    <w:rsid w:val="00132B25"/>
    <w:rsid w:val="00132D91"/>
    <w:rsid w:val="00132DA1"/>
    <w:rsid w:val="00132ED2"/>
    <w:rsid w:val="00132F7E"/>
    <w:rsid w:val="001331FA"/>
    <w:rsid w:val="00133783"/>
    <w:rsid w:val="00133870"/>
    <w:rsid w:val="00133FF9"/>
    <w:rsid w:val="001340BC"/>
    <w:rsid w:val="00134815"/>
    <w:rsid w:val="001352E2"/>
    <w:rsid w:val="0013546F"/>
    <w:rsid w:val="00135D92"/>
    <w:rsid w:val="0013626B"/>
    <w:rsid w:val="001364FC"/>
    <w:rsid w:val="00136688"/>
    <w:rsid w:val="001366FF"/>
    <w:rsid w:val="001367D4"/>
    <w:rsid w:val="00136DF3"/>
    <w:rsid w:val="00136FA2"/>
    <w:rsid w:val="001370ED"/>
    <w:rsid w:val="001374D6"/>
    <w:rsid w:val="001377D6"/>
    <w:rsid w:val="0013798F"/>
    <w:rsid w:val="00137AC8"/>
    <w:rsid w:val="001400C7"/>
    <w:rsid w:val="001402F7"/>
    <w:rsid w:val="00140742"/>
    <w:rsid w:val="001407C9"/>
    <w:rsid w:val="00140BFC"/>
    <w:rsid w:val="001416B9"/>
    <w:rsid w:val="0014198C"/>
    <w:rsid w:val="00141C07"/>
    <w:rsid w:val="00141C93"/>
    <w:rsid w:val="00141CF7"/>
    <w:rsid w:val="00141E28"/>
    <w:rsid w:val="00141F2F"/>
    <w:rsid w:val="00141FE5"/>
    <w:rsid w:val="001425CE"/>
    <w:rsid w:val="001427E0"/>
    <w:rsid w:val="0014291E"/>
    <w:rsid w:val="00142D5D"/>
    <w:rsid w:val="00142E66"/>
    <w:rsid w:val="00143033"/>
    <w:rsid w:val="00143110"/>
    <w:rsid w:val="00143195"/>
    <w:rsid w:val="00143197"/>
    <w:rsid w:val="00143273"/>
    <w:rsid w:val="00143397"/>
    <w:rsid w:val="00143656"/>
    <w:rsid w:val="00143AE7"/>
    <w:rsid w:val="00143B83"/>
    <w:rsid w:val="00143C0C"/>
    <w:rsid w:val="00143EF3"/>
    <w:rsid w:val="00143F3B"/>
    <w:rsid w:val="00144117"/>
    <w:rsid w:val="00144442"/>
    <w:rsid w:val="001445D7"/>
    <w:rsid w:val="0014463B"/>
    <w:rsid w:val="00144721"/>
    <w:rsid w:val="00144745"/>
    <w:rsid w:val="0014486F"/>
    <w:rsid w:val="001448AB"/>
    <w:rsid w:val="00144D26"/>
    <w:rsid w:val="00144D29"/>
    <w:rsid w:val="00144EAD"/>
    <w:rsid w:val="001454D4"/>
    <w:rsid w:val="001456E6"/>
    <w:rsid w:val="001459A2"/>
    <w:rsid w:val="00145D04"/>
    <w:rsid w:val="00145F3A"/>
    <w:rsid w:val="00145F9C"/>
    <w:rsid w:val="00145FE8"/>
    <w:rsid w:val="00146146"/>
    <w:rsid w:val="001462A2"/>
    <w:rsid w:val="001462D7"/>
    <w:rsid w:val="0014638D"/>
    <w:rsid w:val="0014656C"/>
    <w:rsid w:val="00146B0B"/>
    <w:rsid w:val="00146D17"/>
    <w:rsid w:val="00146E58"/>
    <w:rsid w:val="00147054"/>
    <w:rsid w:val="00147144"/>
    <w:rsid w:val="00147333"/>
    <w:rsid w:val="00147BB6"/>
    <w:rsid w:val="00147F9E"/>
    <w:rsid w:val="001501E5"/>
    <w:rsid w:val="001503E8"/>
    <w:rsid w:val="0015050E"/>
    <w:rsid w:val="00150A4A"/>
    <w:rsid w:val="00150ADF"/>
    <w:rsid w:val="00150AE5"/>
    <w:rsid w:val="00150BE7"/>
    <w:rsid w:val="00150D7A"/>
    <w:rsid w:val="00150E8C"/>
    <w:rsid w:val="0015105A"/>
    <w:rsid w:val="00151098"/>
    <w:rsid w:val="0015116E"/>
    <w:rsid w:val="00151389"/>
    <w:rsid w:val="001513B2"/>
    <w:rsid w:val="00151778"/>
    <w:rsid w:val="00151A22"/>
    <w:rsid w:val="00151A8D"/>
    <w:rsid w:val="00151A8F"/>
    <w:rsid w:val="00151D7F"/>
    <w:rsid w:val="00151D87"/>
    <w:rsid w:val="00151DBC"/>
    <w:rsid w:val="00151EB7"/>
    <w:rsid w:val="001523E2"/>
    <w:rsid w:val="0015251E"/>
    <w:rsid w:val="00152912"/>
    <w:rsid w:val="00152E08"/>
    <w:rsid w:val="00152F32"/>
    <w:rsid w:val="001533FB"/>
    <w:rsid w:val="0015368F"/>
    <w:rsid w:val="0015380E"/>
    <w:rsid w:val="00153A9C"/>
    <w:rsid w:val="00153AC7"/>
    <w:rsid w:val="00153BA3"/>
    <w:rsid w:val="00153CB6"/>
    <w:rsid w:val="00154041"/>
    <w:rsid w:val="001541A2"/>
    <w:rsid w:val="00154431"/>
    <w:rsid w:val="00154627"/>
    <w:rsid w:val="00154A7B"/>
    <w:rsid w:val="00154BCE"/>
    <w:rsid w:val="001553AC"/>
    <w:rsid w:val="001555CF"/>
    <w:rsid w:val="00155642"/>
    <w:rsid w:val="0015589B"/>
    <w:rsid w:val="00155A34"/>
    <w:rsid w:val="00155A9B"/>
    <w:rsid w:val="00156025"/>
    <w:rsid w:val="001561A3"/>
    <w:rsid w:val="001564AB"/>
    <w:rsid w:val="001564EB"/>
    <w:rsid w:val="00156549"/>
    <w:rsid w:val="00156754"/>
    <w:rsid w:val="00156896"/>
    <w:rsid w:val="00156940"/>
    <w:rsid w:val="00156B62"/>
    <w:rsid w:val="00156BDC"/>
    <w:rsid w:val="00156C82"/>
    <w:rsid w:val="00156E30"/>
    <w:rsid w:val="00156E7C"/>
    <w:rsid w:val="00156F66"/>
    <w:rsid w:val="00157048"/>
    <w:rsid w:val="001570DC"/>
    <w:rsid w:val="00157191"/>
    <w:rsid w:val="001578A2"/>
    <w:rsid w:val="001578BF"/>
    <w:rsid w:val="00157A02"/>
    <w:rsid w:val="00157BB6"/>
    <w:rsid w:val="00160048"/>
    <w:rsid w:val="0016033C"/>
    <w:rsid w:val="0016069B"/>
    <w:rsid w:val="00160BAE"/>
    <w:rsid w:val="00160C47"/>
    <w:rsid w:val="001610A7"/>
    <w:rsid w:val="00161540"/>
    <w:rsid w:val="00161550"/>
    <w:rsid w:val="00161B8D"/>
    <w:rsid w:val="00161D48"/>
    <w:rsid w:val="00162035"/>
    <w:rsid w:val="00162618"/>
    <w:rsid w:val="001628CF"/>
    <w:rsid w:val="00162CC4"/>
    <w:rsid w:val="00162F10"/>
    <w:rsid w:val="00163378"/>
    <w:rsid w:val="0016342F"/>
    <w:rsid w:val="00163553"/>
    <w:rsid w:val="001638C4"/>
    <w:rsid w:val="00163BD7"/>
    <w:rsid w:val="00163C52"/>
    <w:rsid w:val="0016401E"/>
    <w:rsid w:val="001645E8"/>
    <w:rsid w:val="00164670"/>
    <w:rsid w:val="00164723"/>
    <w:rsid w:val="00164A69"/>
    <w:rsid w:val="00164D83"/>
    <w:rsid w:val="00164DEA"/>
    <w:rsid w:val="00164E3F"/>
    <w:rsid w:val="00164FA3"/>
    <w:rsid w:val="0016504E"/>
    <w:rsid w:val="00165242"/>
    <w:rsid w:val="00165337"/>
    <w:rsid w:val="0016539D"/>
    <w:rsid w:val="00166129"/>
    <w:rsid w:val="00167020"/>
    <w:rsid w:val="00167224"/>
    <w:rsid w:val="001676BF"/>
    <w:rsid w:val="001676C7"/>
    <w:rsid w:val="0016774C"/>
    <w:rsid w:val="001677B4"/>
    <w:rsid w:val="00167805"/>
    <w:rsid w:val="0016793B"/>
    <w:rsid w:val="00167CDC"/>
    <w:rsid w:val="00167F37"/>
    <w:rsid w:val="00170105"/>
    <w:rsid w:val="00170396"/>
    <w:rsid w:val="001705B4"/>
    <w:rsid w:val="00170C51"/>
    <w:rsid w:val="00171379"/>
    <w:rsid w:val="001713F7"/>
    <w:rsid w:val="0017180C"/>
    <w:rsid w:val="00172317"/>
    <w:rsid w:val="001725F4"/>
    <w:rsid w:val="00172716"/>
    <w:rsid w:val="0017271F"/>
    <w:rsid w:val="001730C7"/>
    <w:rsid w:val="0017322E"/>
    <w:rsid w:val="0017326B"/>
    <w:rsid w:val="001732B1"/>
    <w:rsid w:val="00173601"/>
    <w:rsid w:val="0017364E"/>
    <w:rsid w:val="00173A16"/>
    <w:rsid w:val="00173E6B"/>
    <w:rsid w:val="0017436C"/>
    <w:rsid w:val="00174617"/>
    <w:rsid w:val="001746A3"/>
    <w:rsid w:val="00174735"/>
    <w:rsid w:val="001748A5"/>
    <w:rsid w:val="001748CE"/>
    <w:rsid w:val="00174951"/>
    <w:rsid w:val="00174D98"/>
    <w:rsid w:val="00174E44"/>
    <w:rsid w:val="00175410"/>
    <w:rsid w:val="00175ED9"/>
    <w:rsid w:val="001760C5"/>
    <w:rsid w:val="00176261"/>
    <w:rsid w:val="00176EF5"/>
    <w:rsid w:val="0017743A"/>
    <w:rsid w:val="001776AE"/>
    <w:rsid w:val="00177A4E"/>
    <w:rsid w:val="00177B00"/>
    <w:rsid w:val="00177DC1"/>
    <w:rsid w:val="00177EFC"/>
    <w:rsid w:val="00180024"/>
    <w:rsid w:val="001800DE"/>
    <w:rsid w:val="00180D96"/>
    <w:rsid w:val="00180E91"/>
    <w:rsid w:val="00180E95"/>
    <w:rsid w:val="001810C8"/>
    <w:rsid w:val="0018110F"/>
    <w:rsid w:val="00181163"/>
    <w:rsid w:val="0018118C"/>
    <w:rsid w:val="001814C7"/>
    <w:rsid w:val="00182426"/>
    <w:rsid w:val="00182923"/>
    <w:rsid w:val="00182940"/>
    <w:rsid w:val="00182A49"/>
    <w:rsid w:val="00182E23"/>
    <w:rsid w:val="00182E33"/>
    <w:rsid w:val="00182E89"/>
    <w:rsid w:val="00182F4F"/>
    <w:rsid w:val="00183261"/>
    <w:rsid w:val="00183292"/>
    <w:rsid w:val="00183444"/>
    <w:rsid w:val="00183CF0"/>
    <w:rsid w:val="001847A4"/>
    <w:rsid w:val="0018497C"/>
    <w:rsid w:val="00184B40"/>
    <w:rsid w:val="00184DD1"/>
    <w:rsid w:val="00184E80"/>
    <w:rsid w:val="00185250"/>
    <w:rsid w:val="001858B1"/>
    <w:rsid w:val="0018592D"/>
    <w:rsid w:val="00185DE6"/>
    <w:rsid w:val="00185EA7"/>
    <w:rsid w:val="0018640C"/>
    <w:rsid w:val="00186658"/>
    <w:rsid w:val="001869FF"/>
    <w:rsid w:val="00186D01"/>
    <w:rsid w:val="00186EAE"/>
    <w:rsid w:val="0018719D"/>
    <w:rsid w:val="001871A4"/>
    <w:rsid w:val="00187414"/>
    <w:rsid w:val="00187CCF"/>
    <w:rsid w:val="001902CA"/>
    <w:rsid w:val="00190503"/>
    <w:rsid w:val="00190616"/>
    <w:rsid w:val="00190776"/>
    <w:rsid w:val="00190AF1"/>
    <w:rsid w:val="00190AF9"/>
    <w:rsid w:val="00190BCE"/>
    <w:rsid w:val="00190F33"/>
    <w:rsid w:val="00191001"/>
    <w:rsid w:val="00191048"/>
    <w:rsid w:val="00191574"/>
    <w:rsid w:val="0019167E"/>
    <w:rsid w:val="001916C9"/>
    <w:rsid w:val="001917B3"/>
    <w:rsid w:val="00191DC2"/>
    <w:rsid w:val="00192168"/>
    <w:rsid w:val="001922FA"/>
    <w:rsid w:val="001923F0"/>
    <w:rsid w:val="001924D4"/>
    <w:rsid w:val="00192822"/>
    <w:rsid w:val="00192881"/>
    <w:rsid w:val="00192A9E"/>
    <w:rsid w:val="00192B6F"/>
    <w:rsid w:val="0019300A"/>
    <w:rsid w:val="001930FC"/>
    <w:rsid w:val="00193372"/>
    <w:rsid w:val="0019396D"/>
    <w:rsid w:val="00193D72"/>
    <w:rsid w:val="0019409D"/>
    <w:rsid w:val="001944B6"/>
    <w:rsid w:val="001950FB"/>
    <w:rsid w:val="0019520A"/>
    <w:rsid w:val="001954E7"/>
    <w:rsid w:val="00195576"/>
    <w:rsid w:val="001959D4"/>
    <w:rsid w:val="00195C47"/>
    <w:rsid w:val="00195DEC"/>
    <w:rsid w:val="00195E5A"/>
    <w:rsid w:val="00195EA3"/>
    <w:rsid w:val="00195EC0"/>
    <w:rsid w:val="00195F40"/>
    <w:rsid w:val="00195F53"/>
    <w:rsid w:val="001961CA"/>
    <w:rsid w:val="00196330"/>
    <w:rsid w:val="00196404"/>
    <w:rsid w:val="00196538"/>
    <w:rsid w:val="00196800"/>
    <w:rsid w:val="00196A34"/>
    <w:rsid w:val="00196B4E"/>
    <w:rsid w:val="00196B77"/>
    <w:rsid w:val="00196D25"/>
    <w:rsid w:val="00197088"/>
    <w:rsid w:val="00197938"/>
    <w:rsid w:val="00197D77"/>
    <w:rsid w:val="001A047B"/>
    <w:rsid w:val="001A07B7"/>
    <w:rsid w:val="001A0A06"/>
    <w:rsid w:val="001A0B85"/>
    <w:rsid w:val="001A0C55"/>
    <w:rsid w:val="001A0E23"/>
    <w:rsid w:val="001A13BB"/>
    <w:rsid w:val="001A187C"/>
    <w:rsid w:val="001A18CF"/>
    <w:rsid w:val="001A1D42"/>
    <w:rsid w:val="001A1F5F"/>
    <w:rsid w:val="001A1F79"/>
    <w:rsid w:val="001A214F"/>
    <w:rsid w:val="001A2425"/>
    <w:rsid w:val="001A252A"/>
    <w:rsid w:val="001A261B"/>
    <w:rsid w:val="001A2B8D"/>
    <w:rsid w:val="001A31B3"/>
    <w:rsid w:val="001A322C"/>
    <w:rsid w:val="001A38D7"/>
    <w:rsid w:val="001A3AF2"/>
    <w:rsid w:val="001A3C2C"/>
    <w:rsid w:val="001A43F3"/>
    <w:rsid w:val="001A456F"/>
    <w:rsid w:val="001A45F3"/>
    <w:rsid w:val="001A4A25"/>
    <w:rsid w:val="001A4BDB"/>
    <w:rsid w:val="001A57A0"/>
    <w:rsid w:val="001A5833"/>
    <w:rsid w:val="001A5905"/>
    <w:rsid w:val="001A5DA2"/>
    <w:rsid w:val="001A5F60"/>
    <w:rsid w:val="001A5FA1"/>
    <w:rsid w:val="001A6126"/>
    <w:rsid w:val="001A64A9"/>
    <w:rsid w:val="001A64EB"/>
    <w:rsid w:val="001A65E8"/>
    <w:rsid w:val="001A6A37"/>
    <w:rsid w:val="001A6A57"/>
    <w:rsid w:val="001A6A93"/>
    <w:rsid w:val="001A6AC1"/>
    <w:rsid w:val="001A6E53"/>
    <w:rsid w:val="001A6FD0"/>
    <w:rsid w:val="001A7315"/>
    <w:rsid w:val="001A73BE"/>
    <w:rsid w:val="001A743D"/>
    <w:rsid w:val="001A749F"/>
    <w:rsid w:val="001A7700"/>
    <w:rsid w:val="001A7936"/>
    <w:rsid w:val="001A7FA4"/>
    <w:rsid w:val="001B01B3"/>
    <w:rsid w:val="001B044C"/>
    <w:rsid w:val="001B04EF"/>
    <w:rsid w:val="001B0508"/>
    <w:rsid w:val="001B051D"/>
    <w:rsid w:val="001B0539"/>
    <w:rsid w:val="001B05C9"/>
    <w:rsid w:val="001B072D"/>
    <w:rsid w:val="001B0A1B"/>
    <w:rsid w:val="001B0A5E"/>
    <w:rsid w:val="001B0E72"/>
    <w:rsid w:val="001B1439"/>
    <w:rsid w:val="001B19CD"/>
    <w:rsid w:val="001B19D8"/>
    <w:rsid w:val="001B1C0B"/>
    <w:rsid w:val="001B1D30"/>
    <w:rsid w:val="001B1D6F"/>
    <w:rsid w:val="001B1DA4"/>
    <w:rsid w:val="001B2233"/>
    <w:rsid w:val="001B27EF"/>
    <w:rsid w:val="001B285E"/>
    <w:rsid w:val="001B2887"/>
    <w:rsid w:val="001B2B47"/>
    <w:rsid w:val="001B2B6F"/>
    <w:rsid w:val="001B2EC3"/>
    <w:rsid w:val="001B3336"/>
    <w:rsid w:val="001B36C2"/>
    <w:rsid w:val="001B3B59"/>
    <w:rsid w:val="001B3C8C"/>
    <w:rsid w:val="001B3EF4"/>
    <w:rsid w:val="001B3F7D"/>
    <w:rsid w:val="001B43C1"/>
    <w:rsid w:val="001B44E0"/>
    <w:rsid w:val="001B477E"/>
    <w:rsid w:val="001B47AE"/>
    <w:rsid w:val="001B47E5"/>
    <w:rsid w:val="001B47E6"/>
    <w:rsid w:val="001B4866"/>
    <w:rsid w:val="001B4994"/>
    <w:rsid w:val="001B4AD6"/>
    <w:rsid w:val="001B4ED4"/>
    <w:rsid w:val="001B4F33"/>
    <w:rsid w:val="001B5111"/>
    <w:rsid w:val="001B5350"/>
    <w:rsid w:val="001B56D1"/>
    <w:rsid w:val="001B620E"/>
    <w:rsid w:val="001B6A9E"/>
    <w:rsid w:val="001B7016"/>
    <w:rsid w:val="001B7409"/>
    <w:rsid w:val="001B7465"/>
    <w:rsid w:val="001B77ED"/>
    <w:rsid w:val="001B78A6"/>
    <w:rsid w:val="001B7914"/>
    <w:rsid w:val="001B7CCB"/>
    <w:rsid w:val="001B7E99"/>
    <w:rsid w:val="001C01C9"/>
    <w:rsid w:val="001C0486"/>
    <w:rsid w:val="001C0673"/>
    <w:rsid w:val="001C075C"/>
    <w:rsid w:val="001C09AE"/>
    <w:rsid w:val="001C0D22"/>
    <w:rsid w:val="001C0F7C"/>
    <w:rsid w:val="001C10D5"/>
    <w:rsid w:val="001C1767"/>
    <w:rsid w:val="001C17F8"/>
    <w:rsid w:val="001C1876"/>
    <w:rsid w:val="001C18C6"/>
    <w:rsid w:val="001C19C4"/>
    <w:rsid w:val="001C1DB5"/>
    <w:rsid w:val="001C1EC8"/>
    <w:rsid w:val="001C1EE9"/>
    <w:rsid w:val="001C2365"/>
    <w:rsid w:val="001C26B6"/>
    <w:rsid w:val="001C2A18"/>
    <w:rsid w:val="001C2A52"/>
    <w:rsid w:val="001C2C58"/>
    <w:rsid w:val="001C33DB"/>
    <w:rsid w:val="001C3A70"/>
    <w:rsid w:val="001C3AC7"/>
    <w:rsid w:val="001C3C39"/>
    <w:rsid w:val="001C3CE4"/>
    <w:rsid w:val="001C3DE7"/>
    <w:rsid w:val="001C3E2D"/>
    <w:rsid w:val="001C3F4F"/>
    <w:rsid w:val="001C406F"/>
    <w:rsid w:val="001C40CB"/>
    <w:rsid w:val="001C4C0B"/>
    <w:rsid w:val="001C4E2B"/>
    <w:rsid w:val="001C50DB"/>
    <w:rsid w:val="001C53ED"/>
    <w:rsid w:val="001C5638"/>
    <w:rsid w:val="001C5A9F"/>
    <w:rsid w:val="001C5BBF"/>
    <w:rsid w:val="001C5BF5"/>
    <w:rsid w:val="001C5CB9"/>
    <w:rsid w:val="001C5CC3"/>
    <w:rsid w:val="001C5D87"/>
    <w:rsid w:val="001C5ECF"/>
    <w:rsid w:val="001C5EFB"/>
    <w:rsid w:val="001C6250"/>
    <w:rsid w:val="001C66F2"/>
    <w:rsid w:val="001C67BD"/>
    <w:rsid w:val="001C6B9D"/>
    <w:rsid w:val="001C6E39"/>
    <w:rsid w:val="001C7247"/>
    <w:rsid w:val="001C72B2"/>
    <w:rsid w:val="001C7343"/>
    <w:rsid w:val="001C73DF"/>
    <w:rsid w:val="001C7686"/>
    <w:rsid w:val="001C7719"/>
    <w:rsid w:val="001C77FD"/>
    <w:rsid w:val="001C790F"/>
    <w:rsid w:val="001C7BCB"/>
    <w:rsid w:val="001C7C70"/>
    <w:rsid w:val="001C7CE3"/>
    <w:rsid w:val="001D05B5"/>
    <w:rsid w:val="001D06A1"/>
    <w:rsid w:val="001D06FA"/>
    <w:rsid w:val="001D0C7C"/>
    <w:rsid w:val="001D0CEA"/>
    <w:rsid w:val="001D12A7"/>
    <w:rsid w:val="001D14C0"/>
    <w:rsid w:val="001D1542"/>
    <w:rsid w:val="001D164A"/>
    <w:rsid w:val="001D2534"/>
    <w:rsid w:val="001D2620"/>
    <w:rsid w:val="001D285F"/>
    <w:rsid w:val="001D2B4A"/>
    <w:rsid w:val="001D2C44"/>
    <w:rsid w:val="001D3218"/>
    <w:rsid w:val="001D331A"/>
    <w:rsid w:val="001D3819"/>
    <w:rsid w:val="001D3857"/>
    <w:rsid w:val="001D3924"/>
    <w:rsid w:val="001D3B19"/>
    <w:rsid w:val="001D410D"/>
    <w:rsid w:val="001D527A"/>
    <w:rsid w:val="001D54F6"/>
    <w:rsid w:val="001D5894"/>
    <w:rsid w:val="001D5DD7"/>
    <w:rsid w:val="001D6078"/>
    <w:rsid w:val="001D658A"/>
    <w:rsid w:val="001D67DE"/>
    <w:rsid w:val="001D68E6"/>
    <w:rsid w:val="001D6941"/>
    <w:rsid w:val="001D6BD5"/>
    <w:rsid w:val="001D7092"/>
    <w:rsid w:val="001D7254"/>
    <w:rsid w:val="001D7328"/>
    <w:rsid w:val="001D73AD"/>
    <w:rsid w:val="001D73F5"/>
    <w:rsid w:val="001D74E7"/>
    <w:rsid w:val="001D7736"/>
    <w:rsid w:val="001D7A84"/>
    <w:rsid w:val="001D7ACB"/>
    <w:rsid w:val="001D7BFC"/>
    <w:rsid w:val="001D7C9F"/>
    <w:rsid w:val="001D7D4B"/>
    <w:rsid w:val="001E0126"/>
    <w:rsid w:val="001E06C9"/>
    <w:rsid w:val="001E0779"/>
    <w:rsid w:val="001E0782"/>
    <w:rsid w:val="001E09C0"/>
    <w:rsid w:val="001E0B32"/>
    <w:rsid w:val="001E0CD5"/>
    <w:rsid w:val="001E0FAE"/>
    <w:rsid w:val="001E1846"/>
    <w:rsid w:val="001E18BB"/>
    <w:rsid w:val="001E1B75"/>
    <w:rsid w:val="001E1CAF"/>
    <w:rsid w:val="001E1F8A"/>
    <w:rsid w:val="001E233E"/>
    <w:rsid w:val="001E2532"/>
    <w:rsid w:val="001E2836"/>
    <w:rsid w:val="001E28B6"/>
    <w:rsid w:val="001E3208"/>
    <w:rsid w:val="001E3209"/>
    <w:rsid w:val="001E330D"/>
    <w:rsid w:val="001E3682"/>
    <w:rsid w:val="001E43AF"/>
    <w:rsid w:val="001E49EE"/>
    <w:rsid w:val="001E4C58"/>
    <w:rsid w:val="001E4E3A"/>
    <w:rsid w:val="001E4FB0"/>
    <w:rsid w:val="001E501F"/>
    <w:rsid w:val="001E506E"/>
    <w:rsid w:val="001E5249"/>
    <w:rsid w:val="001E59CC"/>
    <w:rsid w:val="001E5F3A"/>
    <w:rsid w:val="001E61B0"/>
    <w:rsid w:val="001E6320"/>
    <w:rsid w:val="001E6455"/>
    <w:rsid w:val="001E65D2"/>
    <w:rsid w:val="001E6979"/>
    <w:rsid w:val="001E74B3"/>
    <w:rsid w:val="001E766F"/>
    <w:rsid w:val="001E7870"/>
    <w:rsid w:val="001E7937"/>
    <w:rsid w:val="001E7C4A"/>
    <w:rsid w:val="001E7D3D"/>
    <w:rsid w:val="001E7E2D"/>
    <w:rsid w:val="001E7F7B"/>
    <w:rsid w:val="001F032C"/>
    <w:rsid w:val="001F08CA"/>
    <w:rsid w:val="001F0921"/>
    <w:rsid w:val="001F0AB5"/>
    <w:rsid w:val="001F0C52"/>
    <w:rsid w:val="001F0CFA"/>
    <w:rsid w:val="001F0D56"/>
    <w:rsid w:val="001F10C2"/>
    <w:rsid w:val="001F14A8"/>
    <w:rsid w:val="001F14C6"/>
    <w:rsid w:val="001F1728"/>
    <w:rsid w:val="001F17D0"/>
    <w:rsid w:val="001F190E"/>
    <w:rsid w:val="001F2052"/>
    <w:rsid w:val="001F2175"/>
    <w:rsid w:val="001F225A"/>
    <w:rsid w:val="001F23C6"/>
    <w:rsid w:val="001F2560"/>
    <w:rsid w:val="001F2899"/>
    <w:rsid w:val="001F2CB3"/>
    <w:rsid w:val="001F2EEF"/>
    <w:rsid w:val="001F3206"/>
    <w:rsid w:val="001F3744"/>
    <w:rsid w:val="001F3840"/>
    <w:rsid w:val="001F3922"/>
    <w:rsid w:val="001F3B2B"/>
    <w:rsid w:val="001F3CEA"/>
    <w:rsid w:val="001F3D3C"/>
    <w:rsid w:val="001F4542"/>
    <w:rsid w:val="001F46CB"/>
    <w:rsid w:val="001F4758"/>
    <w:rsid w:val="001F4775"/>
    <w:rsid w:val="001F4C2C"/>
    <w:rsid w:val="001F4F5B"/>
    <w:rsid w:val="001F4FDC"/>
    <w:rsid w:val="001F57F5"/>
    <w:rsid w:val="001F5919"/>
    <w:rsid w:val="001F59B3"/>
    <w:rsid w:val="001F5A45"/>
    <w:rsid w:val="001F5F99"/>
    <w:rsid w:val="001F5FEB"/>
    <w:rsid w:val="001F60FC"/>
    <w:rsid w:val="001F66E9"/>
    <w:rsid w:val="001F695C"/>
    <w:rsid w:val="001F6A5D"/>
    <w:rsid w:val="001F70AC"/>
    <w:rsid w:val="001F70B1"/>
    <w:rsid w:val="001F738C"/>
    <w:rsid w:val="001F74C4"/>
    <w:rsid w:val="001F7804"/>
    <w:rsid w:val="001F79AE"/>
    <w:rsid w:val="001F7C61"/>
    <w:rsid w:val="001F7DEE"/>
    <w:rsid w:val="002000BB"/>
    <w:rsid w:val="002004CA"/>
    <w:rsid w:val="002006D9"/>
    <w:rsid w:val="00200BE1"/>
    <w:rsid w:val="00200C72"/>
    <w:rsid w:val="00200C74"/>
    <w:rsid w:val="0020108F"/>
    <w:rsid w:val="00201C44"/>
    <w:rsid w:val="0020209C"/>
    <w:rsid w:val="0020217E"/>
    <w:rsid w:val="002021D5"/>
    <w:rsid w:val="0020231E"/>
    <w:rsid w:val="00202519"/>
    <w:rsid w:val="0020251C"/>
    <w:rsid w:val="00202818"/>
    <w:rsid w:val="002028D7"/>
    <w:rsid w:val="002029A9"/>
    <w:rsid w:val="00202D0C"/>
    <w:rsid w:val="00202DCA"/>
    <w:rsid w:val="00202FF0"/>
    <w:rsid w:val="002030E0"/>
    <w:rsid w:val="00203238"/>
    <w:rsid w:val="002034D2"/>
    <w:rsid w:val="00203957"/>
    <w:rsid w:val="00203970"/>
    <w:rsid w:val="00203AB3"/>
    <w:rsid w:val="00203B46"/>
    <w:rsid w:val="00204037"/>
    <w:rsid w:val="0020414D"/>
    <w:rsid w:val="00204474"/>
    <w:rsid w:val="002048CB"/>
    <w:rsid w:val="002049AB"/>
    <w:rsid w:val="00204DB0"/>
    <w:rsid w:val="00204E9F"/>
    <w:rsid w:val="0020532B"/>
    <w:rsid w:val="00205F6E"/>
    <w:rsid w:val="00205FA0"/>
    <w:rsid w:val="00205FE4"/>
    <w:rsid w:val="00206318"/>
    <w:rsid w:val="00206454"/>
    <w:rsid w:val="002064C9"/>
    <w:rsid w:val="0020651B"/>
    <w:rsid w:val="00206827"/>
    <w:rsid w:val="00206900"/>
    <w:rsid w:val="002069C3"/>
    <w:rsid w:val="00206AB8"/>
    <w:rsid w:val="00206C29"/>
    <w:rsid w:val="00206D97"/>
    <w:rsid w:val="00206DDC"/>
    <w:rsid w:val="00206EEF"/>
    <w:rsid w:val="00206F44"/>
    <w:rsid w:val="0020726F"/>
    <w:rsid w:val="00207329"/>
    <w:rsid w:val="002074E9"/>
    <w:rsid w:val="002075EE"/>
    <w:rsid w:val="00207680"/>
    <w:rsid w:val="002076AC"/>
    <w:rsid w:val="00207700"/>
    <w:rsid w:val="00207736"/>
    <w:rsid w:val="00207BDC"/>
    <w:rsid w:val="00207EB6"/>
    <w:rsid w:val="002103A8"/>
    <w:rsid w:val="00210580"/>
    <w:rsid w:val="002105C0"/>
    <w:rsid w:val="002106A1"/>
    <w:rsid w:val="00210704"/>
    <w:rsid w:val="002107F0"/>
    <w:rsid w:val="00210D3D"/>
    <w:rsid w:val="0021102E"/>
    <w:rsid w:val="00211198"/>
    <w:rsid w:val="0021171A"/>
    <w:rsid w:val="002120B6"/>
    <w:rsid w:val="00212309"/>
    <w:rsid w:val="002123C1"/>
    <w:rsid w:val="00212A57"/>
    <w:rsid w:val="00212B77"/>
    <w:rsid w:val="00212E92"/>
    <w:rsid w:val="00213150"/>
    <w:rsid w:val="002132C4"/>
    <w:rsid w:val="0021341C"/>
    <w:rsid w:val="0021377E"/>
    <w:rsid w:val="00213B65"/>
    <w:rsid w:val="00213E05"/>
    <w:rsid w:val="002142EB"/>
    <w:rsid w:val="00214300"/>
    <w:rsid w:val="002146B1"/>
    <w:rsid w:val="002146FC"/>
    <w:rsid w:val="002149EA"/>
    <w:rsid w:val="00214A86"/>
    <w:rsid w:val="00214AE3"/>
    <w:rsid w:val="00214BE5"/>
    <w:rsid w:val="00214E8A"/>
    <w:rsid w:val="00215322"/>
    <w:rsid w:val="00215458"/>
    <w:rsid w:val="00215BCA"/>
    <w:rsid w:val="00215EC8"/>
    <w:rsid w:val="00216211"/>
    <w:rsid w:val="0021641E"/>
    <w:rsid w:val="0021665D"/>
    <w:rsid w:val="00216B6B"/>
    <w:rsid w:val="00216BF3"/>
    <w:rsid w:val="00216C91"/>
    <w:rsid w:val="00217313"/>
    <w:rsid w:val="0021740A"/>
    <w:rsid w:val="00217619"/>
    <w:rsid w:val="002176A3"/>
    <w:rsid w:val="0021786E"/>
    <w:rsid w:val="002178DC"/>
    <w:rsid w:val="0021795A"/>
    <w:rsid w:val="00217DA7"/>
    <w:rsid w:val="00217EDD"/>
    <w:rsid w:val="00217EFB"/>
    <w:rsid w:val="00220096"/>
    <w:rsid w:val="0022010C"/>
    <w:rsid w:val="002201E3"/>
    <w:rsid w:val="0022033B"/>
    <w:rsid w:val="002204B1"/>
    <w:rsid w:val="00220725"/>
    <w:rsid w:val="0022089F"/>
    <w:rsid w:val="00220ACE"/>
    <w:rsid w:val="00221247"/>
    <w:rsid w:val="0022130D"/>
    <w:rsid w:val="00221593"/>
    <w:rsid w:val="0022165F"/>
    <w:rsid w:val="00221859"/>
    <w:rsid w:val="002219E2"/>
    <w:rsid w:val="00221C58"/>
    <w:rsid w:val="0022205F"/>
    <w:rsid w:val="002227D6"/>
    <w:rsid w:val="00222994"/>
    <w:rsid w:val="00222B42"/>
    <w:rsid w:val="00222DDB"/>
    <w:rsid w:val="00222E72"/>
    <w:rsid w:val="00223049"/>
    <w:rsid w:val="00223268"/>
    <w:rsid w:val="002237E1"/>
    <w:rsid w:val="002238B1"/>
    <w:rsid w:val="00223A21"/>
    <w:rsid w:val="00223AE5"/>
    <w:rsid w:val="00223BFC"/>
    <w:rsid w:val="00223F0A"/>
    <w:rsid w:val="00223F7B"/>
    <w:rsid w:val="002243BE"/>
    <w:rsid w:val="0022442A"/>
    <w:rsid w:val="002247D8"/>
    <w:rsid w:val="00224BE0"/>
    <w:rsid w:val="00224FCF"/>
    <w:rsid w:val="0022537F"/>
    <w:rsid w:val="002257A5"/>
    <w:rsid w:val="002258B1"/>
    <w:rsid w:val="00225DA1"/>
    <w:rsid w:val="00225DDC"/>
    <w:rsid w:val="00226741"/>
    <w:rsid w:val="00226910"/>
    <w:rsid w:val="002269BD"/>
    <w:rsid w:val="00226E07"/>
    <w:rsid w:val="00226EAC"/>
    <w:rsid w:val="0022727D"/>
    <w:rsid w:val="002273AD"/>
    <w:rsid w:val="002275EF"/>
    <w:rsid w:val="0022766F"/>
    <w:rsid w:val="002277C9"/>
    <w:rsid w:val="002278E6"/>
    <w:rsid w:val="00227996"/>
    <w:rsid w:val="00230024"/>
    <w:rsid w:val="002301C1"/>
    <w:rsid w:val="002308B6"/>
    <w:rsid w:val="00230D02"/>
    <w:rsid w:val="00230EEC"/>
    <w:rsid w:val="0023145F"/>
    <w:rsid w:val="00231549"/>
    <w:rsid w:val="002315BF"/>
    <w:rsid w:val="0023166F"/>
    <w:rsid w:val="0023172B"/>
    <w:rsid w:val="00231A35"/>
    <w:rsid w:val="00231B3E"/>
    <w:rsid w:val="00232292"/>
    <w:rsid w:val="002322DF"/>
    <w:rsid w:val="00232381"/>
    <w:rsid w:val="002325AF"/>
    <w:rsid w:val="00232786"/>
    <w:rsid w:val="0023281E"/>
    <w:rsid w:val="00232958"/>
    <w:rsid w:val="00232ED1"/>
    <w:rsid w:val="002332BF"/>
    <w:rsid w:val="00233491"/>
    <w:rsid w:val="00233C5B"/>
    <w:rsid w:val="00233CBA"/>
    <w:rsid w:val="00233D86"/>
    <w:rsid w:val="002341ED"/>
    <w:rsid w:val="00234630"/>
    <w:rsid w:val="002346F5"/>
    <w:rsid w:val="00234747"/>
    <w:rsid w:val="00234762"/>
    <w:rsid w:val="00234841"/>
    <w:rsid w:val="002348C5"/>
    <w:rsid w:val="00234AA4"/>
    <w:rsid w:val="00235184"/>
    <w:rsid w:val="0023521A"/>
    <w:rsid w:val="00235316"/>
    <w:rsid w:val="002356E7"/>
    <w:rsid w:val="0023597F"/>
    <w:rsid w:val="00235A03"/>
    <w:rsid w:val="0023648F"/>
    <w:rsid w:val="002364C5"/>
    <w:rsid w:val="00236606"/>
    <w:rsid w:val="0023677B"/>
    <w:rsid w:val="00236A94"/>
    <w:rsid w:val="00236C99"/>
    <w:rsid w:val="00236E08"/>
    <w:rsid w:val="00236FBB"/>
    <w:rsid w:val="002372F9"/>
    <w:rsid w:val="002378BB"/>
    <w:rsid w:val="00237BF6"/>
    <w:rsid w:val="00240254"/>
    <w:rsid w:val="002402CE"/>
    <w:rsid w:val="00240403"/>
    <w:rsid w:val="00240586"/>
    <w:rsid w:val="002406FB"/>
    <w:rsid w:val="0024115E"/>
    <w:rsid w:val="00241323"/>
    <w:rsid w:val="0024133B"/>
    <w:rsid w:val="0024155E"/>
    <w:rsid w:val="002417BA"/>
    <w:rsid w:val="002417CF"/>
    <w:rsid w:val="002419B9"/>
    <w:rsid w:val="002436ED"/>
    <w:rsid w:val="0024397E"/>
    <w:rsid w:val="002439B9"/>
    <w:rsid w:val="00243ADE"/>
    <w:rsid w:val="00243D0D"/>
    <w:rsid w:val="00244ED8"/>
    <w:rsid w:val="00245082"/>
    <w:rsid w:val="0024556E"/>
    <w:rsid w:val="00245A34"/>
    <w:rsid w:val="00245CCE"/>
    <w:rsid w:val="00245FA7"/>
    <w:rsid w:val="00245FA8"/>
    <w:rsid w:val="00245FE9"/>
    <w:rsid w:val="00246400"/>
    <w:rsid w:val="00246490"/>
    <w:rsid w:val="00246663"/>
    <w:rsid w:val="00246D25"/>
    <w:rsid w:val="00247023"/>
    <w:rsid w:val="00247397"/>
    <w:rsid w:val="00247423"/>
    <w:rsid w:val="0024753A"/>
    <w:rsid w:val="00247608"/>
    <w:rsid w:val="00247706"/>
    <w:rsid w:val="0024772C"/>
    <w:rsid w:val="00247D64"/>
    <w:rsid w:val="00247E06"/>
    <w:rsid w:val="00247FAD"/>
    <w:rsid w:val="00247FB5"/>
    <w:rsid w:val="0025027E"/>
    <w:rsid w:val="002505A3"/>
    <w:rsid w:val="0025070A"/>
    <w:rsid w:val="00250D40"/>
    <w:rsid w:val="002515A8"/>
    <w:rsid w:val="002518E2"/>
    <w:rsid w:val="00251A0A"/>
    <w:rsid w:val="00251F82"/>
    <w:rsid w:val="00252010"/>
    <w:rsid w:val="00252163"/>
    <w:rsid w:val="00252232"/>
    <w:rsid w:val="002523B7"/>
    <w:rsid w:val="002528E1"/>
    <w:rsid w:val="00252ACD"/>
    <w:rsid w:val="00252EA3"/>
    <w:rsid w:val="00252FA0"/>
    <w:rsid w:val="00253D28"/>
    <w:rsid w:val="00253F2B"/>
    <w:rsid w:val="002540CD"/>
    <w:rsid w:val="002545A4"/>
    <w:rsid w:val="002548DA"/>
    <w:rsid w:val="00254ACC"/>
    <w:rsid w:val="00254E0C"/>
    <w:rsid w:val="002553CA"/>
    <w:rsid w:val="00255957"/>
    <w:rsid w:val="00255BEE"/>
    <w:rsid w:val="00256020"/>
    <w:rsid w:val="002560B4"/>
    <w:rsid w:val="002564D3"/>
    <w:rsid w:val="002565B0"/>
    <w:rsid w:val="0025692C"/>
    <w:rsid w:val="00256C32"/>
    <w:rsid w:val="00256CFC"/>
    <w:rsid w:val="00257095"/>
    <w:rsid w:val="002570E5"/>
    <w:rsid w:val="002572D7"/>
    <w:rsid w:val="002579D3"/>
    <w:rsid w:val="0026006D"/>
    <w:rsid w:val="002602F8"/>
    <w:rsid w:val="00260401"/>
    <w:rsid w:val="002606C9"/>
    <w:rsid w:val="0026074E"/>
    <w:rsid w:val="00260877"/>
    <w:rsid w:val="002608B0"/>
    <w:rsid w:val="00260933"/>
    <w:rsid w:val="00260AAD"/>
    <w:rsid w:val="00260AF8"/>
    <w:rsid w:val="00260C50"/>
    <w:rsid w:val="00261060"/>
    <w:rsid w:val="002613AA"/>
    <w:rsid w:val="0026178A"/>
    <w:rsid w:val="002617B8"/>
    <w:rsid w:val="00261C3E"/>
    <w:rsid w:val="00261D42"/>
    <w:rsid w:val="00261D7D"/>
    <w:rsid w:val="00261E76"/>
    <w:rsid w:val="0026211E"/>
    <w:rsid w:val="00262280"/>
    <w:rsid w:val="0026239C"/>
    <w:rsid w:val="00262CEE"/>
    <w:rsid w:val="002632C0"/>
    <w:rsid w:val="002632EE"/>
    <w:rsid w:val="00263556"/>
    <w:rsid w:val="00263834"/>
    <w:rsid w:val="00263A51"/>
    <w:rsid w:val="00263C8A"/>
    <w:rsid w:val="002643DF"/>
    <w:rsid w:val="00264CA3"/>
    <w:rsid w:val="002653FE"/>
    <w:rsid w:val="002659E5"/>
    <w:rsid w:val="002659ED"/>
    <w:rsid w:val="00265C7B"/>
    <w:rsid w:val="00265FBC"/>
    <w:rsid w:val="002662F0"/>
    <w:rsid w:val="0026671F"/>
    <w:rsid w:val="0026696A"/>
    <w:rsid w:val="002669CB"/>
    <w:rsid w:val="00266B0A"/>
    <w:rsid w:val="00266C02"/>
    <w:rsid w:val="00267442"/>
    <w:rsid w:val="0026749D"/>
    <w:rsid w:val="00267536"/>
    <w:rsid w:val="00267870"/>
    <w:rsid w:val="0026797D"/>
    <w:rsid w:val="00267AA7"/>
    <w:rsid w:val="00267AB7"/>
    <w:rsid w:val="00267B3C"/>
    <w:rsid w:val="00267B9A"/>
    <w:rsid w:val="0027012F"/>
    <w:rsid w:val="00270157"/>
    <w:rsid w:val="002702BA"/>
    <w:rsid w:val="00270707"/>
    <w:rsid w:val="00270858"/>
    <w:rsid w:val="002710E9"/>
    <w:rsid w:val="0027119E"/>
    <w:rsid w:val="00271216"/>
    <w:rsid w:val="0027128A"/>
    <w:rsid w:val="002712A7"/>
    <w:rsid w:val="00271961"/>
    <w:rsid w:val="00271D01"/>
    <w:rsid w:val="00271FE9"/>
    <w:rsid w:val="00272D70"/>
    <w:rsid w:val="00273425"/>
    <w:rsid w:val="002734E9"/>
    <w:rsid w:val="002735FC"/>
    <w:rsid w:val="00273FF7"/>
    <w:rsid w:val="00274111"/>
    <w:rsid w:val="00274236"/>
    <w:rsid w:val="00274379"/>
    <w:rsid w:val="002747CF"/>
    <w:rsid w:val="002749DD"/>
    <w:rsid w:val="00274D54"/>
    <w:rsid w:val="002754A3"/>
    <w:rsid w:val="002754D5"/>
    <w:rsid w:val="002755A6"/>
    <w:rsid w:val="00275781"/>
    <w:rsid w:val="00275B81"/>
    <w:rsid w:val="00275FC3"/>
    <w:rsid w:val="0027602B"/>
    <w:rsid w:val="00276123"/>
    <w:rsid w:val="00276405"/>
    <w:rsid w:val="0027651B"/>
    <w:rsid w:val="00276E82"/>
    <w:rsid w:val="0027705F"/>
    <w:rsid w:val="0027725E"/>
    <w:rsid w:val="002775F5"/>
    <w:rsid w:val="00277839"/>
    <w:rsid w:val="002778D2"/>
    <w:rsid w:val="00277B29"/>
    <w:rsid w:val="00277DC2"/>
    <w:rsid w:val="00277EC2"/>
    <w:rsid w:val="00277EEE"/>
    <w:rsid w:val="00277F6E"/>
    <w:rsid w:val="00280071"/>
    <w:rsid w:val="0028007A"/>
    <w:rsid w:val="00280233"/>
    <w:rsid w:val="002803F8"/>
    <w:rsid w:val="00280493"/>
    <w:rsid w:val="00280B89"/>
    <w:rsid w:val="00280DBA"/>
    <w:rsid w:val="00280E1A"/>
    <w:rsid w:val="00280FAB"/>
    <w:rsid w:val="00280FE7"/>
    <w:rsid w:val="002810DE"/>
    <w:rsid w:val="002812BD"/>
    <w:rsid w:val="00281465"/>
    <w:rsid w:val="002817EE"/>
    <w:rsid w:val="00281BD4"/>
    <w:rsid w:val="00281FF9"/>
    <w:rsid w:val="002820C6"/>
    <w:rsid w:val="002828A4"/>
    <w:rsid w:val="002828A6"/>
    <w:rsid w:val="00282CBE"/>
    <w:rsid w:val="00282F0F"/>
    <w:rsid w:val="00283028"/>
    <w:rsid w:val="00283110"/>
    <w:rsid w:val="00283152"/>
    <w:rsid w:val="00283168"/>
    <w:rsid w:val="002833E0"/>
    <w:rsid w:val="0028342C"/>
    <w:rsid w:val="002835F3"/>
    <w:rsid w:val="00283E40"/>
    <w:rsid w:val="00283E73"/>
    <w:rsid w:val="00284033"/>
    <w:rsid w:val="0028412A"/>
    <w:rsid w:val="0028439B"/>
    <w:rsid w:val="0028498B"/>
    <w:rsid w:val="002850FD"/>
    <w:rsid w:val="00285313"/>
    <w:rsid w:val="00285DB0"/>
    <w:rsid w:val="00285EBB"/>
    <w:rsid w:val="00285FC0"/>
    <w:rsid w:val="0028647E"/>
    <w:rsid w:val="002864BD"/>
    <w:rsid w:val="00286579"/>
    <w:rsid w:val="0028666F"/>
    <w:rsid w:val="00286720"/>
    <w:rsid w:val="00286C74"/>
    <w:rsid w:val="00286D97"/>
    <w:rsid w:val="00287045"/>
    <w:rsid w:val="0028737C"/>
    <w:rsid w:val="0028743A"/>
    <w:rsid w:val="002874C5"/>
    <w:rsid w:val="0028762E"/>
    <w:rsid w:val="002877A0"/>
    <w:rsid w:val="002878DB"/>
    <w:rsid w:val="00287D60"/>
    <w:rsid w:val="00287FBB"/>
    <w:rsid w:val="0029008F"/>
    <w:rsid w:val="00290187"/>
    <w:rsid w:val="002910A9"/>
    <w:rsid w:val="0029129B"/>
    <w:rsid w:val="00291620"/>
    <w:rsid w:val="00291726"/>
    <w:rsid w:val="002917EF"/>
    <w:rsid w:val="00291CD0"/>
    <w:rsid w:val="00291E02"/>
    <w:rsid w:val="00292204"/>
    <w:rsid w:val="00292430"/>
    <w:rsid w:val="0029255C"/>
    <w:rsid w:val="002925E2"/>
    <w:rsid w:val="00292623"/>
    <w:rsid w:val="00292FA6"/>
    <w:rsid w:val="00293291"/>
    <w:rsid w:val="00293518"/>
    <w:rsid w:val="00293680"/>
    <w:rsid w:val="002938D1"/>
    <w:rsid w:val="002938D5"/>
    <w:rsid w:val="00293A22"/>
    <w:rsid w:val="00293A32"/>
    <w:rsid w:val="00293A5C"/>
    <w:rsid w:val="00293A80"/>
    <w:rsid w:val="00294286"/>
    <w:rsid w:val="0029475B"/>
    <w:rsid w:val="00294C96"/>
    <w:rsid w:val="00294DA5"/>
    <w:rsid w:val="00294E26"/>
    <w:rsid w:val="00295124"/>
    <w:rsid w:val="0029554D"/>
    <w:rsid w:val="0029576F"/>
    <w:rsid w:val="00295943"/>
    <w:rsid w:val="00295956"/>
    <w:rsid w:val="00295D67"/>
    <w:rsid w:val="00296046"/>
    <w:rsid w:val="00296625"/>
    <w:rsid w:val="00296679"/>
    <w:rsid w:val="00296A52"/>
    <w:rsid w:val="00296A6C"/>
    <w:rsid w:val="00296BE1"/>
    <w:rsid w:val="00296DCE"/>
    <w:rsid w:val="002975E8"/>
    <w:rsid w:val="0029787E"/>
    <w:rsid w:val="00297EA4"/>
    <w:rsid w:val="00297EE4"/>
    <w:rsid w:val="00297F9D"/>
    <w:rsid w:val="00297FBA"/>
    <w:rsid w:val="002A06E9"/>
    <w:rsid w:val="002A07B3"/>
    <w:rsid w:val="002A0A65"/>
    <w:rsid w:val="002A124A"/>
    <w:rsid w:val="002A14CD"/>
    <w:rsid w:val="002A1710"/>
    <w:rsid w:val="002A199A"/>
    <w:rsid w:val="002A212E"/>
    <w:rsid w:val="002A215F"/>
    <w:rsid w:val="002A2220"/>
    <w:rsid w:val="002A2313"/>
    <w:rsid w:val="002A2780"/>
    <w:rsid w:val="002A283E"/>
    <w:rsid w:val="002A2955"/>
    <w:rsid w:val="002A2E26"/>
    <w:rsid w:val="002A2E79"/>
    <w:rsid w:val="002A2F2B"/>
    <w:rsid w:val="002A2F54"/>
    <w:rsid w:val="002A2F9D"/>
    <w:rsid w:val="002A3125"/>
    <w:rsid w:val="002A3173"/>
    <w:rsid w:val="002A32C8"/>
    <w:rsid w:val="002A3335"/>
    <w:rsid w:val="002A339F"/>
    <w:rsid w:val="002A3669"/>
    <w:rsid w:val="002A3A7E"/>
    <w:rsid w:val="002A4190"/>
    <w:rsid w:val="002A4216"/>
    <w:rsid w:val="002A4340"/>
    <w:rsid w:val="002A45BB"/>
    <w:rsid w:val="002A47E4"/>
    <w:rsid w:val="002A494C"/>
    <w:rsid w:val="002A49D8"/>
    <w:rsid w:val="002A4B5D"/>
    <w:rsid w:val="002A530D"/>
    <w:rsid w:val="002A5401"/>
    <w:rsid w:val="002A55F7"/>
    <w:rsid w:val="002A5A55"/>
    <w:rsid w:val="002A5B16"/>
    <w:rsid w:val="002A5CF6"/>
    <w:rsid w:val="002A5F0A"/>
    <w:rsid w:val="002A62E9"/>
    <w:rsid w:val="002A657E"/>
    <w:rsid w:val="002A6760"/>
    <w:rsid w:val="002A6B98"/>
    <w:rsid w:val="002A6C9D"/>
    <w:rsid w:val="002A6DD2"/>
    <w:rsid w:val="002A6E95"/>
    <w:rsid w:val="002A7751"/>
    <w:rsid w:val="002A790C"/>
    <w:rsid w:val="002A7A4D"/>
    <w:rsid w:val="002A7CB9"/>
    <w:rsid w:val="002A7CFC"/>
    <w:rsid w:val="002A7D4F"/>
    <w:rsid w:val="002A7D6A"/>
    <w:rsid w:val="002A7E3F"/>
    <w:rsid w:val="002A7EE2"/>
    <w:rsid w:val="002B0168"/>
    <w:rsid w:val="002B019C"/>
    <w:rsid w:val="002B035B"/>
    <w:rsid w:val="002B079D"/>
    <w:rsid w:val="002B081F"/>
    <w:rsid w:val="002B087F"/>
    <w:rsid w:val="002B09C8"/>
    <w:rsid w:val="002B0DBA"/>
    <w:rsid w:val="002B12D6"/>
    <w:rsid w:val="002B192F"/>
    <w:rsid w:val="002B1CDB"/>
    <w:rsid w:val="002B1FF2"/>
    <w:rsid w:val="002B2160"/>
    <w:rsid w:val="002B2393"/>
    <w:rsid w:val="002B2435"/>
    <w:rsid w:val="002B24AD"/>
    <w:rsid w:val="002B25C3"/>
    <w:rsid w:val="002B2B99"/>
    <w:rsid w:val="002B2CD1"/>
    <w:rsid w:val="002B2D53"/>
    <w:rsid w:val="002B2E62"/>
    <w:rsid w:val="002B2EEA"/>
    <w:rsid w:val="002B304D"/>
    <w:rsid w:val="002B3807"/>
    <w:rsid w:val="002B395F"/>
    <w:rsid w:val="002B3A1C"/>
    <w:rsid w:val="002B3E49"/>
    <w:rsid w:val="002B4076"/>
    <w:rsid w:val="002B41CA"/>
    <w:rsid w:val="002B42E6"/>
    <w:rsid w:val="002B4419"/>
    <w:rsid w:val="002B4897"/>
    <w:rsid w:val="002B4A0D"/>
    <w:rsid w:val="002B4CA0"/>
    <w:rsid w:val="002B4D0F"/>
    <w:rsid w:val="002B522B"/>
    <w:rsid w:val="002B535F"/>
    <w:rsid w:val="002B5533"/>
    <w:rsid w:val="002B5693"/>
    <w:rsid w:val="002B59AA"/>
    <w:rsid w:val="002B5AC4"/>
    <w:rsid w:val="002B5D24"/>
    <w:rsid w:val="002B635B"/>
    <w:rsid w:val="002B67F7"/>
    <w:rsid w:val="002B69A0"/>
    <w:rsid w:val="002B6B0A"/>
    <w:rsid w:val="002B7167"/>
    <w:rsid w:val="002B7294"/>
    <w:rsid w:val="002B7299"/>
    <w:rsid w:val="002B73E5"/>
    <w:rsid w:val="002B758E"/>
    <w:rsid w:val="002B76E8"/>
    <w:rsid w:val="002B7A20"/>
    <w:rsid w:val="002B7BD3"/>
    <w:rsid w:val="002B7FFC"/>
    <w:rsid w:val="002C018B"/>
    <w:rsid w:val="002C0560"/>
    <w:rsid w:val="002C0669"/>
    <w:rsid w:val="002C072C"/>
    <w:rsid w:val="002C0762"/>
    <w:rsid w:val="002C0873"/>
    <w:rsid w:val="002C0DF1"/>
    <w:rsid w:val="002C0EFA"/>
    <w:rsid w:val="002C1024"/>
    <w:rsid w:val="002C147A"/>
    <w:rsid w:val="002C1810"/>
    <w:rsid w:val="002C1A00"/>
    <w:rsid w:val="002C1A51"/>
    <w:rsid w:val="002C1BBC"/>
    <w:rsid w:val="002C1D81"/>
    <w:rsid w:val="002C1FD6"/>
    <w:rsid w:val="002C2037"/>
    <w:rsid w:val="002C211C"/>
    <w:rsid w:val="002C21E0"/>
    <w:rsid w:val="002C2421"/>
    <w:rsid w:val="002C2643"/>
    <w:rsid w:val="002C26AB"/>
    <w:rsid w:val="002C2853"/>
    <w:rsid w:val="002C2B5A"/>
    <w:rsid w:val="002C2B65"/>
    <w:rsid w:val="002C2B7A"/>
    <w:rsid w:val="002C2E21"/>
    <w:rsid w:val="002C30C0"/>
    <w:rsid w:val="002C3323"/>
    <w:rsid w:val="002C3E4A"/>
    <w:rsid w:val="002C3FA0"/>
    <w:rsid w:val="002C4229"/>
    <w:rsid w:val="002C456A"/>
    <w:rsid w:val="002C46F6"/>
    <w:rsid w:val="002C4711"/>
    <w:rsid w:val="002C48E9"/>
    <w:rsid w:val="002C4B3A"/>
    <w:rsid w:val="002C4B5E"/>
    <w:rsid w:val="002C4EB0"/>
    <w:rsid w:val="002C50ED"/>
    <w:rsid w:val="002C5339"/>
    <w:rsid w:val="002C548F"/>
    <w:rsid w:val="002C5744"/>
    <w:rsid w:val="002C5BF4"/>
    <w:rsid w:val="002C5C7B"/>
    <w:rsid w:val="002C5D2F"/>
    <w:rsid w:val="002C6210"/>
    <w:rsid w:val="002C686E"/>
    <w:rsid w:val="002C69A5"/>
    <w:rsid w:val="002C69AC"/>
    <w:rsid w:val="002C6C39"/>
    <w:rsid w:val="002C6C77"/>
    <w:rsid w:val="002C6C89"/>
    <w:rsid w:val="002C6D50"/>
    <w:rsid w:val="002C6F42"/>
    <w:rsid w:val="002C6FD9"/>
    <w:rsid w:val="002C706D"/>
    <w:rsid w:val="002C70DC"/>
    <w:rsid w:val="002C767F"/>
    <w:rsid w:val="002C76C9"/>
    <w:rsid w:val="002C7A89"/>
    <w:rsid w:val="002C7BCC"/>
    <w:rsid w:val="002C7D70"/>
    <w:rsid w:val="002D02E8"/>
    <w:rsid w:val="002D06C3"/>
    <w:rsid w:val="002D07E2"/>
    <w:rsid w:val="002D0CA2"/>
    <w:rsid w:val="002D0F6D"/>
    <w:rsid w:val="002D126D"/>
    <w:rsid w:val="002D131E"/>
    <w:rsid w:val="002D16B9"/>
    <w:rsid w:val="002D19FB"/>
    <w:rsid w:val="002D23AD"/>
    <w:rsid w:val="002D28FA"/>
    <w:rsid w:val="002D2A65"/>
    <w:rsid w:val="002D2C3F"/>
    <w:rsid w:val="002D2DA2"/>
    <w:rsid w:val="002D2F4D"/>
    <w:rsid w:val="002D3313"/>
    <w:rsid w:val="002D3723"/>
    <w:rsid w:val="002D377F"/>
    <w:rsid w:val="002D3887"/>
    <w:rsid w:val="002D3E25"/>
    <w:rsid w:val="002D4026"/>
    <w:rsid w:val="002D41D8"/>
    <w:rsid w:val="002D41F9"/>
    <w:rsid w:val="002D4637"/>
    <w:rsid w:val="002D4936"/>
    <w:rsid w:val="002D49BB"/>
    <w:rsid w:val="002D4A82"/>
    <w:rsid w:val="002D4C78"/>
    <w:rsid w:val="002D4DC9"/>
    <w:rsid w:val="002D5159"/>
    <w:rsid w:val="002D574B"/>
    <w:rsid w:val="002D596D"/>
    <w:rsid w:val="002D59F8"/>
    <w:rsid w:val="002D5A46"/>
    <w:rsid w:val="002D5BC2"/>
    <w:rsid w:val="002D5FDC"/>
    <w:rsid w:val="002D617F"/>
    <w:rsid w:val="002D683C"/>
    <w:rsid w:val="002D72A5"/>
    <w:rsid w:val="002D7524"/>
    <w:rsid w:val="002D75F0"/>
    <w:rsid w:val="002D7A14"/>
    <w:rsid w:val="002E0152"/>
    <w:rsid w:val="002E0182"/>
    <w:rsid w:val="002E02A0"/>
    <w:rsid w:val="002E035F"/>
    <w:rsid w:val="002E039C"/>
    <w:rsid w:val="002E07BC"/>
    <w:rsid w:val="002E09C3"/>
    <w:rsid w:val="002E0F0A"/>
    <w:rsid w:val="002E0F2A"/>
    <w:rsid w:val="002E13B0"/>
    <w:rsid w:val="002E152B"/>
    <w:rsid w:val="002E175B"/>
    <w:rsid w:val="002E17A2"/>
    <w:rsid w:val="002E1A56"/>
    <w:rsid w:val="002E1AD6"/>
    <w:rsid w:val="002E1C05"/>
    <w:rsid w:val="002E22F4"/>
    <w:rsid w:val="002E3127"/>
    <w:rsid w:val="002E31B3"/>
    <w:rsid w:val="002E31D3"/>
    <w:rsid w:val="002E3223"/>
    <w:rsid w:val="002E3245"/>
    <w:rsid w:val="002E3374"/>
    <w:rsid w:val="002E3632"/>
    <w:rsid w:val="002E365B"/>
    <w:rsid w:val="002E3896"/>
    <w:rsid w:val="002E39FB"/>
    <w:rsid w:val="002E3CF3"/>
    <w:rsid w:val="002E3CFF"/>
    <w:rsid w:val="002E3D37"/>
    <w:rsid w:val="002E3E83"/>
    <w:rsid w:val="002E43DC"/>
    <w:rsid w:val="002E452B"/>
    <w:rsid w:val="002E461B"/>
    <w:rsid w:val="002E47A7"/>
    <w:rsid w:val="002E4A2D"/>
    <w:rsid w:val="002E4B34"/>
    <w:rsid w:val="002E5278"/>
    <w:rsid w:val="002E556B"/>
    <w:rsid w:val="002E5786"/>
    <w:rsid w:val="002E5D97"/>
    <w:rsid w:val="002E5DD3"/>
    <w:rsid w:val="002E60F7"/>
    <w:rsid w:val="002E613D"/>
    <w:rsid w:val="002E6192"/>
    <w:rsid w:val="002E668C"/>
    <w:rsid w:val="002E69A7"/>
    <w:rsid w:val="002E6A2C"/>
    <w:rsid w:val="002E6CE6"/>
    <w:rsid w:val="002E6D78"/>
    <w:rsid w:val="002E6EFC"/>
    <w:rsid w:val="002E723A"/>
    <w:rsid w:val="002E7528"/>
    <w:rsid w:val="002E75D4"/>
    <w:rsid w:val="002E78A3"/>
    <w:rsid w:val="002E7A1D"/>
    <w:rsid w:val="002E7A82"/>
    <w:rsid w:val="002F016E"/>
    <w:rsid w:val="002F06A6"/>
    <w:rsid w:val="002F0D93"/>
    <w:rsid w:val="002F0E54"/>
    <w:rsid w:val="002F108F"/>
    <w:rsid w:val="002F1393"/>
    <w:rsid w:val="002F14AF"/>
    <w:rsid w:val="002F17FA"/>
    <w:rsid w:val="002F1B6B"/>
    <w:rsid w:val="002F1D88"/>
    <w:rsid w:val="002F1E5D"/>
    <w:rsid w:val="002F2142"/>
    <w:rsid w:val="002F22A8"/>
    <w:rsid w:val="002F2651"/>
    <w:rsid w:val="002F2A7A"/>
    <w:rsid w:val="002F2EAC"/>
    <w:rsid w:val="002F3319"/>
    <w:rsid w:val="002F337C"/>
    <w:rsid w:val="002F34F9"/>
    <w:rsid w:val="002F3AA5"/>
    <w:rsid w:val="002F3D61"/>
    <w:rsid w:val="002F4148"/>
    <w:rsid w:val="002F4187"/>
    <w:rsid w:val="002F43E5"/>
    <w:rsid w:val="002F493F"/>
    <w:rsid w:val="002F49A5"/>
    <w:rsid w:val="002F4A0C"/>
    <w:rsid w:val="002F4ADF"/>
    <w:rsid w:val="002F4E90"/>
    <w:rsid w:val="002F4F57"/>
    <w:rsid w:val="002F529A"/>
    <w:rsid w:val="002F541C"/>
    <w:rsid w:val="002F56DA"/>
    <w:rsid w:val="002F57E1"/>
    <w:rsid w:val="002F5EAB"/>
    <w:rsid w:val="002F5FF9"/>
    <w:rsid w:val="002F615E"/>
    <w:rsid w:val="002F6230"/>
    <w:rsid w:val="002F6605"/>
    <w:rsid w:val="002F6A5A"/>
    <w:rsid w:val="002F6D10"/>
    <w:rsid w:val="002F71FC"/>
    <w:rsid w:val="002F75EE"/>
    <w:rsid w:val="002F76FF"/>
    <w:rsid w:val="002F7D9A"/>
    <w:rsid w:val="002F7E84"/>
    <w:rsid w:val="003006D3"/>
    <w:rsid w:val="00300F93"/>
    <w:rsid w:val="00301300"/>
    <w:rsid w:val="003014C3"/>
    <w:rsid w:val="00301626"/>
    <w:rsid w:val="00301674"/>
    <w:rsid w:val="00301D09"/>
    <w:rsid w:val="00301DE0"/>
    <w:rsid w:val="00301EB5"/>
    <w:rsid w:val="00301FF3"/>
    <w:rsid w:val="0030218B"/>
    <w:rsid w:val="0030220D"/>
    <w:rsid w:val="0030223A"/>
    <w:rsid w:val="0030254C"/>
    <w:rsid w:val="00302E3D"/>
    <w:rsid w:val="00302FB5"/>
    <w:rsid w:val="00302FF9"/>
    <w:rsid w:val="003034F4"/>
    <w:rsid w:val="003038F8"/>
    <w:rsid w:val="00303B95"/>
    <w:rsid w:val="00303DF2"/>
    <w:rsid w:val="00304044"/>
    <w:rsid w:val="00304150"/>
    <w:rsid w:val="003043D4"/>
    <w:rsid w:val="003044A8"/>
    <w:rsid w:val="0030461A"/>
    <w:rsid w:val="00304673"/>
    <w:rsid w:val="00304D61"/>
    <w:rsid w:val="00304F66"/>
    <w:rsid w:val="0030556F"/>
    <w:rsid w:val="003058AF"/>
    <w:rsid w:val="0030593E"/>
    <w:rsid w:val="003059B2"/>
    <w:rsid w:val="00305C12"/>
    <w:rsid w:val="00305D19"/>
    <w:rsid w:val="00306086"/>
    <w:rsid w:val="003062CD"/>
    <w:rsid w:val="003062DA"/>
    <w:rsid w:val="00306593"/>
    <w:rsid w:val="003066CE"/>
    <w:rsid w:val="003068C6"/>
    <w:rsid w:val="00306D8C"/>
    <w:rsid w:val="0030711A"/>
    <w:rsid w:val="0030728B"/>
    <w:rsid w:val="003079E6"/>
    <w:rsid w:val="00307F17"/>
    <w:rsid w:val="003103EB"/>
    <w:rsid w:val="0031051B"/>
    <w:rsid w:val="003105E6"/>
    <w:rsid w:val="003106D4"/>
    <w:rsid w:val="00310748"/>
    <w:rsid w:val="00310842"/>
    <w:rsid w:val="00310A0C"/>
    <w:rsid w:val="00310A2B"/>
    <w:rsid w:val="00310A30"/>
    <w:rsid w:val="00310C44"/>
    <w:rsid w:val="00310CB1"/>
    <w:rsid w:val="00310DD0"/>
    <w:rsid w:val="00310E25"/>
    <w:rsid w:val="00310E88"/>
    <w:rsid w:val="00310FAC"/>
    <w:rsid w:val="003111C5"/>
    <w:rsid w:val="00311204"/>
    <w:rsid w:val="00311355"/>
    <w:rsid w:val="0031137C"/>
    <w:rsid w:val="003113C5"/>
    <w:rsid w:val="0031141B"/>
    <w:rsid w:val="003116AD"/>
    <w:rsid w:val="0031187D"/>
    <w:rsid w:val="00311AA8"/>
    <w:rsid w:val="00311CC6"/>
    <w:rsid w:val="00311D60"/>
    <w:rsid w:val="00311D6C"/>
    <w:rsid w:val="00311E8F"/>
    <w:rsid w:val="00311F61"/>
    <w:rsid w:val="003126B1"/>
    <w:rsid w:val="00312738"/>
    <w:rsid w:val="00312B35"/>
    <w:rsid w:val="00312DED"/>
    <w:rsid w:val="00313075"/>
    <w:rsid w:val="00313720"/>
    <w:rsid w:val="00313B02"/>
    <w:rsid w:val="00313B1E"/>
    <w:rsid w:val="00313C42"/>
    <w:rsid w:val="00313D3C"/>
    <w:rsid w:val="003140EF"/>
    <w:rsid w:val="00314159"/>
    <w:rsid w:val="00314386"/>
    <w:rsid w:val="003145C9"/>
    <w:rsid w:val="003148B3"/>
    <w:rsid w:val="00314BD4"/>
    <w:rsid w:val="00314D47"/>
    <w:rsid w:val="00314D81"/>
    <w:rsid w:val="00314E34"/>
    <w:rsid w:val="00314E99"/>
    <w:rsid w:val="00314EA0"/>
    <w:rsid w:val="00314F98"/>
    <w:rsid w:val="00315846"/>
    <w:rsid w:val="00315AEC"/>
    <w:rsid w:val="00315C98"/>
    <w:rsid w:val="00316817"/>
    <w:rsid w:val="00316C1F"/>
    <w:rsid w:val="00317085"/>
    <w:rsid w:val="003173D3"/>
    <w:rsid w:val="003173D5"/>
    <w:rsid w:val="0031740B"/>
    <w:rsid w:val="00317488"/>
    <w:rsid w:val="0031755C"/>
    <w:rsid w:val="00317692"/>
    <w:rsid w:val="00317982"/>
    <w:rsid w:val="00317997"/>
    <w:rsid w:val="003179B4"/>
    <w:rsid w:val="00317B64"/>
    <w:rsid w:val="00317F2B"/>
    <w:rsid w:val="00317F80"/>
    <w:rsid w:val="0032009F"/>
    <w:rsid w:val="0032020D"/>
    <w:rsid w:val="003202E7"/>
    <w:rsid w:val="0032034C"/>
    <w:rsid w:val="003203D2"/>
    <w:rsid w:val="00320930"/>
    <w:rsid w:val="00320A6F"/>
    <w:rsid w:val="00320D8C"/>
    <w:rsid w:val="00320E06"/>
    <w:rsid w:val="00321279"/>
    <w:rsid w:val="00321673"/>
    <w:rsid w:val="003217A1"/>
    <w:rsid w:val="00321C8D"/>
    <w:rsid w:val="00322147"/>
    <w:rsid w:val="00322296"/>
    <w:rsid w:val="0032261A"/>
    <w:rsid w:val="00322641"/>
    <w:rsid w:val="00322891"/>
    <w:rsid w:val="00322AFF"/>
    <w:rsid w:val="00322BC7"/>
    <w:rsid w:val="00322D5E"/>
    <w:rsid w:val="00322DE4"/>
    <w:rsid w:val="00322F58"/>
    <w:rsid w:val="00323055"/>
    <w:rsid w:val="003233DF"/>
    <w:rsid w:val="003237E1"/>
    <w:rsid w:val="00323A2B"/>
    <w:rsid w:val="00323A49"/>
    <w:rsid w:val="00323BF0"/>
    <w:rsid w:val="00324396"/>
    <w:rsid w:val="0032451F"/>
    <w:rsid w:val="00324697"/>
    <w:rsid w:val="00324894"/>
    <w:rsid w:val="0032496B"/>
    <w:rsid w:val="00324A50"/>
    <w:rsid w:val="00324A56"/>
    <w:rsid w:val="0032500F"/>
    <w:rsid w:val="003254B2"/>
    <w:rsid w:val="003257A3"/>
    <w:rsid w:val="003258B7"/>
    <w:rsid w:val="003261E9"/>
    <w:rsid w:val="003262DB"/>
    <w:rsid w:val="003264DC"/>
    <w:rsid w:val="003268DA"/>
    <w:rsid w:val="00326C46"/>
    <w:rsid w:val="00326DFB"/>
    <w:rsid w:val="00326F97"/>
    <w:rsid w:val="00327153"/>
    <w:rsid w:val="003271A6"/>
    <w:rsid w:val="00327491"/>
    <w:rsid w:val="003276E2"/>
    <w:rsid w:val="00327E47"/>
    <w:rsid w:val="00327FF6"/>
    <w:rsid w:val="003302D1"/>
    <w:rsid w:val="003305EA"/>
    <w:rsid w:val="003308B5"/>
    <w:rsid w:val="003310AA"/>
    <w:rsid w:val="0033135A"/>
    <w:rsid w:val="00331462"/>
    <w:rsid w:val="003315B0"/>
    <w:rsid w:val="003315BD"/>
    <w:rsid w:val="00331974"/>
    <w:rsid w:val="00331E86"/>
    <w:rsid w:val="00331FEA"/>
    <w:rsid w:val="00332197"/>
    <w:rsid w:val="003326A0"/>
    <w:rsid w:val="00332A27"/>
    <w:rsid w:val="00332A69"/>
    <w:rsid w:val="003331F3"/>
    <w:rsid w:val="00333A94"/>
    <w:rsid w:val="00333C72"/>
    <w:rsid w:val="00333DC1"/>
    <w:rsid w:val="00333E67"/>
    <w:rsid w:val="00333F8D"/>
    <w:rsid w:val="00334066"/>
    <w:rsid w:val="003344A1"/>
    <w:rsid w:val="00334548"/>
    <w:rsid w:val="003346D7"/>
    <w:rsid w:val="003347C2"/>
    <w:rsid w:val="00334F70"/>
    <w:rsid w:val="003356E1"/>
    <w:rsid w:val="00335ED3"/>
    <w:rsid w:val="003361CD"/>
    <w:rsid w:val="0033631B"/>
    <w:rsid w:val="00336733"/>
    <w:rsid w:val="00336819"/>
    <w:rsid w:val="00336CFF"/>
    <w:rsid w:val="00336F28"/>
    <w:rsid w:val="00336F31"/>
    <w:rsid w:val="00337459"/>
    <w:rsid w:val="0033780F"/>
    <w:rsid w:val="00340234"/>
    <w:rsid w:val="003406AF"/>
    <w:rsid w:val="003407CF"/>
    <w:rsid w:val="0034089D"/>
    <w:rsid w:val="003408F8"/>
    <w:rsid w:val="00340945"/>
    <w:rsid w:val="00340AD3"/>
    <w:rsid w:val="00340EB9"/>
    <w:rsid w:val="00340ED0"/>
    <w:rsid w:val="00341070"/>
    <w:rsid w:val="00341206"/>
    <w:rsid w:val="00341267"/>
    <w:rsid w:val="0034153F"/>
    <w:rsid w:val="003416B8"/>
    <w:rsid w:val="00341D08"/>
    <w:rsid w:val="00341E13"/>
    <w:rsid w:val="00342310"/>
    <w:rsid w:val="0034259D"/>
    <w:rsid w:val="0034288E"/>
    <w:rsid w:val="003428A1"/>
    <w:rsid w:val="00342900"/>
    <w:rsid w:val="00342AB1"/>
    <w:rsid w:val="00342AC2"/>
    <w:rsid w:val="00342C08"/>
    <w:rsid w:val="0034341D"/>
    <w:rsid w:val="00343793"/>
    <w:rsid w:val="003437A1"/>
    <w:rsid w:val="00343A6B"/>
    <w:rsid w:val="00343CC7"/>
    <w:rsid w:val="00343F47"/>
    <w:rsid w:val="00343FEA"/>
    <w:rsid w:val="00344016"/>
    <w:rsid w:val="0034421F"/>
    <w:rsid w:val="00344493"/>
    <w:rsid w:val="0034463F"/>
    <w:rsid w:val="003447D4"/>
    <w:rsid w:val="00344839"/>
    <w:rsid w:val="00344B1D"/>
    <w:rsid w:val="00344BE4"/>
    <w:rsid w:val="00344DE2"/>
    <w:rsid w:val="003453ED"/>
    <w:rsid w:val="00345504"/>
    <w:rsid w:val="0034551B"/>
    <w:rsid w:val="003457E5"/>
    <w:rsid w:val="003457FD"/>
    <w:rsid w:val="003458B9"/>
    <w:rsid w:val="003459E2"/>
    <w:rsid w:val="003459F1"/>
    <w:rsid w:val="00345A7E"/>
    <w:rsid w:val="00345CBC"/>
    <w:rsid w:val="003461D8"/>
    <w:rsid w:val="0034672C"/>
    <w:rsid w:val="003471D1"/>
    <w:rsid w:val="00347274"/>
    <w:rsid w:val="00347310"/>
    <w:rsid w:val="00347315"/>
    <w:rsid w:val="0034753A"/>
    <w:rsid w:val="00347E48"/>
    <w:rsid w:val="003503E3"/>
    <w:rsid w:val="00350513"/>
    <w:rsid w:val="00350763"/>
    <w:rsid w:val="003508D5"/>
    <w:rsid w:val="00350A20"/>
    <w:rsid w:val="00350A38"/>
    <w:rsid w:val="00350BD7"/>
    <w:rsid w:val="00350C3E"/>
    <w:rsid w:val="003515FF"/>
    <w:rsid w:val="0035173E"/>
    <w:rsid w:val="00351B82"/>
    <w:rsid w:val="00351C8A"/>
    <w:rsid w:val="003525E1"/>
    <w:rsid w:val="003526D0"/>
    <w:rsid w:val="00352720"/>
    <w:rsid w:val="0035283F"/>
    <w:rsid w:val="00352F73"/>
    <w:rsid w:val="00353246"/>
    <w:rsid w:val="00353286"/>
    <w:rsid w:val="003532EE"/>
    <w:rsid w:val="00353596"/>
    <w:rsid w:val="0035371D"/>
    <w:rsid w:val="00353F2A"/>
    <w:rsid w:val="00353F41"/>
    <w:rsid w:val="003541B3"/>
    <w:rsid w:val="003544B1"/>
    <w:rsid w:val="00354A30"/>
    <w:rsid w:val="00354A9F"/>
    <w:rsid w:val="00354D5C"/>
    <w:rsid w:val="00355067"/>
    <w:rsid w:val="0035506F"/>
    <w:rsid w:val="003550D3"/>
    <w:rsid w:val="00355285"/>
    <w:rsid w:val="00355C94"/>
    <w:rsid w:val="00355D1E"/>
    <w:rsid w:val="00355E57"/>
    <w:rsid w:val="0035600B"/>
    <w:rsid w:val="0035647B"/>
    <w:rsid w:val="00356D7F"/>
    <w:rsid w:val="00356E6C"/>
    <w:rsid w:val="00356F8A"/>
    <w:rsid w:val="00357095"/>
    <w:rsid w:val="00357B21"/>
    <w:rsid w:val="00357B6A"/>
    <w:rsid w:val="00357EEB"/>
    <w:rsid w:val="00357EEF"/>
    <w:rsid w:val="00360A5C"/>
    <w:rsid w:val="00360C39"/>
    <w:rsid w:val="00361016"/>
    <w:rsid w:val="00361056"/>
    <w:rsid w:val="00361120"/>
    <w:rsid w:val="00361188"/>
    <w:rsid w:val="003613A2"/>
    <w:rsid w:val="00361A89"/>
    <w:rsid w:val="00361E73"/>
    <w:rsid w:val="00362088"/>
    <w:rsid w:val="00362978"/>
    <w:rsid w:val="003629AF"/>
    <w:rsid w:val="00362C99"/>
    <w:rsid w:val="00362CC9"/>
    <w:rsid w:val="0036310D"/>
    <w:rsid w:val="00363125"/>
    <w:rsid w:val="00363311"/>
    <w:rsid w:val="0036360C"/>
    <w:rsid w:val="0036389C"/>
    <w:rsid w:val="00364155"/>
    <w:rsid w:val="003646C6"/>
    <w:rsid w:val="00364F85"/>
    <w:rsid w:val="003652A1"/>
    <w:rsid w:val="00365BCB"/>
    <w:rsid w:val="00365E1D"/>
    <w:rsid w:val="00365FF1"/>
    <w:rsid w:val="003667CA"/>
    <w:rsid w:val="00366B19"/>
    <w:rsid w:val="00367292"/>
    <w:rsid w:val="0036736E"/>
    <w:rsid w:val="003674B8"/>
    <w:rsid w:val="0036752F"/>
    <w:rsid w:val="00370078"/>
    <w:rsid w:val="00370503"/>
    <w:rsid w:val="00370635"/>
    <w:rsid w:val="0037097D"/>
    <w:rsid w:val="00370C35"/>
    <w:rsid w:val="00370F18"/>
    <w:rsid w:val="003713FE"/>
    <w:rsid w:val="0037174C"/>
    <w:rsid w:val="003717ED"/>
    <w:rsid w:val="00371853"/>
    <w:rsid w:val="00371C84"/>
    <w:rsid w:val="00371F3A"/>
    <w:rsid w:val="003720A2"/>
    <w:rsid w:val="003722CC"/>
    <w:rsid w:val="003723EB"/>
    <w:rsid w:val="003724E5"/>
    <w:rsid w:val="00372517"/>
    <w:rsid w:val="003725F0"/>
    <w:rsid w:val="0037263F"/>
    <w:rsid w:val="00372AC5"/>
    <w:rsid w:val="00372C12"/>
    <w:rsid w:val="00372D7C"/>
    <w:rsid w:val="00372F90"/>
    <w:rsid w:val="003730C4"/>
    <w:rsid w:val="00373151"/>
    <w:rsid w:val="0037322E"/>
    <w:rsid w:val="00373453"/>
    <w:rsid w:val="0037372B"/>
    <w:rsid w:val="0037399B"/>
    <w:rsid w:val="003739C2"/>
    <w:rsid w:val="00373A0C"/>
    <w:rsid w:val="00373C72"/>
    <w:rsid w:val="00374233"/>
    <w:rsid w:val="003742A5"/>
    <w:rsid w:val="003745D2"/>
    <w:rsid w:val="00374670"/>
    <w:rsid w:val="003748AA"/>
    <w:rsid w:val="00374D2F"/>
    <w:rsid w:val="00374DF0"/>
    <w:rsid w:val="00374E54"/>
    <w:rsid w:val="00374F60"/>
    <w:rsid w:val="00375030"/>
    <w:rsid w:val="0037529D"/>
    <w:rsid w:val="0037536D"/>
    <w:rsid w:val="0037542A"/>
    <w:rsid w:val="00375655"/>
    <w:rsid w:val="00376127"/>
    <w:rsid w:val="00376299"/>
    <w:rsid w:val="00376410"/>
    <w:rsid w:val="00376A7B"/>
    <w:rsid w:val="00376C16"/>
    <w:rsid w:val="00376DB7"/>
    <w:rsid w:val="00376DCD"/>
    <w:rsid w:val="00376E3F"/>
    <w:rsid w:val="00376EF6"/>
    <w:rsid w:val="00377118"/>
    <w:rsid w:val="00377280"/>
    <w:rsid w:val="003772C3"/>
    <w:rsid w:val="003774D0"/>
    <w:rsid w:val="0037755A"/>
    <w:rsid w:val="003778A5"/>
    <w:rsid w:val="00377A33"/>
    <w:rsid w:val="00377C03"/>
    <w:rsid w:val="00377DD2"/>
    <w:rsid w:val="00377F04"/>
    <w:rsid w:val="00380024"/>
    <w:rsid w:val="003800CF"/>
    <w:rsid w:val="0038022A"/>
    <w:rsid w:val="00380767"/>
    <w:rsid w:val="003807FB"/>
    <w:rsid w:val="003808F7"/>
    <w:rsid w:val="00380ACC"/>
    <w:rsid w:val="00380EAF"/>
    <w:rsid w:val="00381558"/>
    <w:rsid w:val="00381A0F"/>
    <w:rsid w:val="00381F1E"/>
    <w:rsid w:val="00381F53"/>
    <w:rsid w:val="003820CF"/>
    <w:rsid w:val="0038302B"/>
    <w:rsid w:val="00383469"/>
    <w:rsid w:val="003835CA"/>
    <w:rsid w:val="00383888"/>
    <w:rsid w:val="0038398A"/>
    <w:rsid w:val="00383A32"/>
    <w:rsid w:val="00383B8A"/>
    <w:rsid w:val="00383D85"/>
    <w:rsid w:val="00384156"/>
    <w:rsid w:val="003846CE"/>
    <w:rsid w:val="00384A21"/>
    <w:rsid w:val="00384B99"/>
    <w:rsid w:val="00384F15"/>
    <w:rsid w:val="003851BC"/>
    <w:rsid w:val="003854D4"/>
    <w:rsid w:val="00385767"/>
    <w:rsid w:val="0038587C"/>
    <w:rsid w:val="00385A3B"/>
    <w:rsid w:val="00386193"/>
    <w:rsid w:val="00386352"/>
    <w:rsid w:val="003863C7"/>
    <w:rsid w:val="003865B9"/>
    <w:rsid w:val="0038671A"/>
    <w:rsid w:val="003867CB"/>
    <w:rsid w:val="003867FC"/>
    <w:rsid w:val="00386E6E"/>
    <w:rsid w:val="0038756B"/>
    <w:rsid w:val="003876AD"/>
    <w:rsid w:val="0038784C"/>
    <w:rsid w:val="00387984"/>
    <w:rsid w:val="003879C0"/>
    <w:rsid w:val="00387A23"/>
    <w:rsid w:val="00387CC6"/>
    <w:rsid w:val="00387ECA"/>
    <w:rsid w:val="00387FD7"/>
    <w:rsid w:val="00390138"/>
    <w:rsid w:val="00390195"/>
    <w:rsid w:val="003908C8"/>
    <w:rsid w:val="00390D06"/>
    <w:rsid w:val="00391748"/>
    <w:rsid w:val="003918F3"/>
    <w:rsid w:val="00391B50"/>
    <w:rsid w:val="00391CE6"/>
    <w:rsid w:val="00391DF7"/>
    <w:rsid w:val="00391F18"/>
    <w:rsid w:val="003925AC"/>
    <w:rsid w:val="0039299D"/>
    <w:rsid w:val="00392C62"/>
    <w:rsid w:val="00392EB2"/>
    <w:rsid w:val="00392FAD"/>
    <w:rsid w:val="0039336C"/>
    <w:rsid w:val="00393532"/>
    <w:rsid w:val="003935E8"/>
    <w:rsid w:val="0039360F"/>
    <w:rsid w:val="0039389B"/>
    <w:rsid w:val="00393A2C"/>
    <w:rsid w:val="0039422F"/>
    <w:rsid w:val="003944B3"/>
    <w:rsid w:val="0039456D"/>
    <w:rsid w:val="00394EE0"/>
    <w:rsid w:val="00395B4A"/>
    <w:rsid w:val="00395D54"/>
    <w:rsid w:val="0039605A"/>
    <w:rsid w:val="00396497"/>
    <w:rsid w:val="0039678B"/>
    <w:rsid w:val="003968B2"/>
    <w:rsid w:val="00396C22"/>
    <w:rsid w:val="00396C26"/>
    <w:rsid w:val="00396DA4"/>
    <w:rsid w:val="00396DEF"/>
    <w:rsid w:val="00396EDB"/>
    <w:rsid w:val="00397130"/>
    <w:rsid w:val="0039713F"/>
    <w:rsid w:val="003971AA"/>
    <w:rsid w:val="00397251"/>
    <w:rsid w:val="003973CA"/>
    <w:rsid w:val="00397529"/>
    <w:rsid w:val="003976AB"/>
    <w:rsid w:val="0039797A"/>
    <w:rsid w:val="00397D06"/>
    <w:rsid w:val="00397F21"/>
    <w:rsid w:val="003A0069"/>
    <w:rsid w:val="003A0366"/>
    <w:rsid w:val="003A0471"/>
    <w:rsid w:val="003A04CD"/>
    <w:rsid w:val="003A0710"/>
    <w:rsid w:val="003A097C"/>
    <w:rsid w:val="003A0D17"/>
    <w:rsid w:val="003A0D2C"/>
    <w:rsid w:val="003A0E42"/>
    <w:rsid w:val="003A0ED6"/>
    <w:rsid w:val="003A0F13"/>
    <w:rsid w:val="003A1113"/>
    <w:rsid w:val="003A12E0"/>
    <w:rsid w:val="003A13DA"/>
    <w:rsid w:val="003A1640"/>
    <w:rsid w:val="003A18BC"/>
    <w:rsid w:val="003A19D0"/>
    <w:rsid w:val="003A1A49"/>
    <w:rsid w:val="003A1EB5"/>
    <w:rsid w:val="003A1F51"/>
    <w:rsid w:val="003A2139"/>
    <w:rsid w:val="003A265A"/>
    <w:rsid w:val="003A28AD"/>
    <w:rsid w:val="003A2995"/>
    <w:rsid w:val="003A2CC6"/>
    <w:rsid w:val="003A3005"/>
    <w:rsid w:val="003A3600"/>
    <w:rsid w:val="003A39F6"/>
    <w:rsid w:val="003A3BE8"/>
    <w:rsid w:val="003A3D04"/>
    <w:rsid w:val="003A3D9A"/>
    <w:rsid w:val="003A3E9B"/>
    <w:rsid w:val="003A433F"/>
    <w:rsid w:val="003A4383"/>
    <w:rsid w:val="003A4574"/>
    <w:rsid w:val="003A45D5"/>
    <w:rsid w:val="003A46D8"/>
    <w:rsid w:val="003A4767"/>
    <w:rsid w:val="003A4D1C"/>
    <w:rsid w:val="003A4DDE"/>
    <w:rsid w:val="003A51D9"/>
    <w:rsid w:val="003A5261"/>
    <w:rsid w:val="003A5483"/>
    <w:rsid w:val="003A55E4"/>
    <w:rsid w:val="003A56BC"/>
    <w:rsid w:val="003A58B3"/>
    <w:rsid w:val="003A5BC6"/>
    <w:rsid w:val="003A5BE5"/>
    <w:rsid w:val="003A5FF6"/>
    <w:rsid w:val="003A6292"/>
    <w:rsid w:val="003A657D"/>
    <w:rsid w:val="003A6D81"/>
    <w:rsid w:val="003A71CE"/>
    <w:rsid w:val="003A7583"/>
    <w:rsid w:val="003A7BED"/>
    <w:rsid w:val="003B008F"/>
    <w:rsid w:val="003B00C0"/>
    <w:rsid w:val="003B03CF"/>
    <w:rsid w:val="003B0493"/>
    <w:rsid w:val="003B0837"/>
    <w:rsid w:val="003B0BA6"/>
    <w:rsid w:val="003B0BF5"/>
    <w:rsid w:val="003B0CD4"/>
    <w:rsid w:val="003B0DEA"/>
    <w:rsid w:val="003B0F0A"/>
    <w:rsid w:val="003B0FB3"/>
    <w:rsid w:val="003B10E3"/>
    <w:rsid w:val="003B1576"/>
    <w:rsid w:val="003B166F"/>
    <w:rsid w:val="003B179D"/>
    <w:rsid w:val="003B19B5"/>
    <w:rsid w:val="003B1AFE"/>
    <w:rsid w:val="003B1CE3"/>
    <w:rsid w:val="003B1E6A"/>
    <w:rsid w:val="003B226A"/>
    <w:rsid w:val="003B2357"/>
    <w:rsid w:val="003B252C"/>
    <w:rsid w:val="003B256F"/>
    <w:rsid w:val="003B26DE"/>
    <w:rsid w:val="003B27AA"/>
    <w:rsid w:val="003B2B70"/>
    <w:rsid w:val="003B2BCF"/>
    <w:rsid w:val="003B2C72"/>
    <w:rsid w:val="003B2ECA"/>
    <w:rsid w:val="003B356C"/>
    <w:rsid w:val="003B3578"/>
    <w:rsid w:val="003B381C"/>
    <w:rsid w:val="003B4427"/>
    <w:rsid w:val="003B44A2"/>
    <w:rsid w:val="003B4915"/>
    <w:rsid w:val="003B4925"/>
    <w:rsid w:val="003B4B30"/>
    <w:rsid w:val="003B543C"/>
    <w:rsid w:val="003B58A8"/>
    <w:rsid w:val="003B5B7B"/>
    <w:rsid w:val="003B5B91"/>
    <w:rsid w:val="003B5C1E"/>
    <w:rsid w:val="003B5CCC"/>
    <w:rsid w:val="003B5DA3"/>
    <w:rsid w:val="003B603B"/>
    <w:rsid w:val="003B631F"/>
    <w:rsid w:val="003B634E"/>
    <w:rsid w:val="003B6562"/>
    <w:rsid w:val="003B6831"/>
    <w:rsid w:val="003B6A65"/>
    <w:rsid w:val="003B7009"/>
    <w:rsid w:val="003B7205"/>
    <w:rsid w:val="003B76CD"/>
    <w:rsid w:val="003B76EC"/>
    <w:rsid w:val="003B7D9D"/>
    <w:rsid w:val="003B7F9C"/>
    <w:rsid w:val="003C0383"/>
    <w:rsid w:val="003C0552"/>
    <w:rsid w:val="003C075B"/>
    <w:rsid w:val="003C0820"/>
    <w:rsid w:val="003C09DA"/>
    <w:rsid w:val="003C0B52"/>
    <w:rsid w:val="003C0C4D"/>
    <w:rsid w:val="003C1226"/>
    <w:rsid w:val="003C12E2"/>
    <w:rsid w:val="003C139C"/>
    <w:rsid w:val="003C196E"/>
    <w:rsid w:val="003C1A22"/>
    <w:rsid w:val="003C1A60"/>
    <w:rsid w:val="003C1B74"/>
    <w:rsid w:val="003C1EA6"/>
    <w:rsid w:val="003C1EAC"/>
    <w:rsid w:val="003C20D7"/>
    <w:rsid w:val="003C25D0"/>
    <w:rsid w:val="003C2664"/>
    <w:rsid w:val="003C26DE"/>
    <w:rsid w:val="003C2971"/>
    <w:rsid w:val="003C29B8"/>
    <w:rsid w:val="003C2A93"/>
    <w:rsid w:val="003C2EB7"/>
    <w:rsid w:val="003C304D"/>
    <w:rsid w:val="003C31D2"/>
    <w:rsid w:val="003C3405"/>
    <w:rsid w:val="003C34D8"/>
    <w:rsid w:val="003C36AC"/>
    <w:rsid w:val="003C36F7"/>
    <w:rsid w:val="003C38A4"/>
    <w:rsid w:val="003C3B25"/>
    <w:rsid w:val="003C3F0D"/>
    <w:rsid w:val="003C4302"/>
    <w:rsid w:val="003C4386"/>
    <w:rsid w:val="003C487B"/>
    <w:rsid w:val="003C4BAF"/>
    <w:rsid w:val="003C4D48"/>
    <w:rsid w:val="003C4E83"/>
    <w:rsid w:val="003C539A"/>
    <w:rsid w:val="003C5784"/>
    <w:rsid w:val="003C5E36"/>
    <w:rsid w:val="003C62B0"/>
    <w:rsid w:val="003C62C1"/>
    <w:rsid w:val="003C6714"/>
    <w:rsid w:val="003C67F2"/>
    <w:rsid w:val="003C6922"/>
    <w:rsid w:val="003C69BC"/>
    <w:rsid w:val="003C6B0E"/>
    <w:rsid w:val="003C711C"/>
    <w:rsid w:val="003C719E"/>
    <w:rsid w:val="003C7750"/>
    <w:rsid w:val="003C7789"/>
    <w:rsid w:val="003C795C"/>
    <w:rsid w:val="003C799F"/>
    <w:rsid w:val="003C7DC5"/>
    <w:rsid w:val="003C7F3F"/>
    <w:rsid w:val="003D004C"/>
    <w:rsid w:val="003D010A"/>
    <w:rsid w:val="003D01DA"/>
    <w:rsid w:val="003D0268"/>
    <w:rsid w:val="003D0316"/>
    <w:rsid w:val="003D08CA"/>
    <w:rsid w:val="003D090B"/>
    <w:rsid w:val="003D0FC8"/>
    <w:rsid w:val="003D117D"/>
    <w:rsid w:val="003D14FE"/>
    <w:rsid w:val="003D162C"/>
    <w:rsid w:val="003D19CE"/>
    <w:rsid w:val="003D1A6D"/>
    <w:rsid w:val="003D1BDE"/>
    <w:rsid w:val="003D1BFA"/>
    <w:rsid w:val="003D1C81"/>
    <w:rsid w:val="003D1DE0"/>
    <w:rsid w:val="003D1F7F"/>
    <w:rsid w:val="003D1F9A"/>
    <w:rsid w:val="003D260D"/>
    <w:rsid w:val="003D268A"/>
    <w:rsid w:val="003D30AB"/>
    <w:rsid w:val="003D34C6"/>
    <w:rsid w:val="003D34DA"/>
    <w:rsid w:val="003D3565"/>
    <w:rsid w:val="003D35ED"/>
    <w:rsid w:val="003D3914"/>
    <w:rsid w:val="003D3BC7"/>
    <w:rsid w:val="003D3CC6"/>
    <w:rsid w:val="003D40B9"/>
    <w:rsid w:val="003D4269"/>
    <w:rsid w:val="003D426D"/>
    <w:rsid w:val="003D42ED"/>
    <w:rsid w:val="003D4396"/>
    <w:rsid w:val="003D43D7"/>
    <w:rsid w:val="003D4509"/>
    <w:rsid w:val="003D4595"/>
    <w:rsid w:val="003D50E5"/>
    <w:rsid w:val="003D555C"/>
    <w:rsid w:val="003D56EF"/>
    <w:rsid w:val="003D57A8"/>
    <w:rsid w:val="003D5A58"/>
    <w:rsid w:val="003D5C13"/>
    <w:rsid w:val="003D5EC1"/>
    <w:rsid w:val="003D64D8"/>
    <w:rsid w:val="003D678B"/>
    <w:rsid w:val="003D67AB"/>
    <w:rsid w:val="003D687D"/>
    <w:rsid w:val="003D688C"/>
    <w:rsid w:val="003D6B8E"/>
    <w:rsid w:val="003D6C9E"/>
    <w:rsid w:val="003D6E43"/>
    <w:rsid w:val="003D72FC"/>
    <w:rsid w:val="003D7532"/>
    <w:rsid w:val="003D7553"/>
    <w:rsid w:val="003D7B43"/>
    <w:rsid w:val="003E00DD"/>
    <w:rsid w:val="003E0B2C"/>
    <w:rsid w:val="003E0BF4"/>
    <w:rsid w:val="003E0D9A"/>
    <w:rsid w:val="003E10C1"/>
    <w:rsid w:val="003E11CD"/>
    <w:rsid w:val="003E1250"/>
    <w:rsid w:val="003E12ED"/>
    <w:rsid w:val="003E15B8"/>
    <w:rsid w:val="003E1864"/>
    <w:rsid w:val="003E19E1"/>
    <w:rsid w:val="003E1A14"/>
    <w:rsid w:val="003E1DAE"/>
    <w:rsid w:val="003E1DC2"/>
    <w:rsid w:val="003E2168"/>
    <w:rsid w:val="003E21C0"/>
    <w:rsid w:val="003E2958"/>
    <w:rsid w:val="003E2A91"/>
    <w:rsid w:val="003E2B06"/>
    <w:rsid w:val="003E2C53"/>
    <w:rsid w:val="003E2CD4"/>
    <w:rsid w:val="003E2E9C"/>
    <w:rsid w:val="003E322E"/>
    <w:rsid w:val="003E32C2"/>
    <w:rsid w:val="003E35EE"/>
    <w:rsid w:val="003E39B5"/>
    <w:rsid w:val="003E3D27"/>
    <w:rsid w:val="003E3FB5"/>
    <w:rsid w:val="003E3FEA"/>
    <w:rsid w:val="003E4014"/>
    <w:rsid w:val="003E4180"/>
    <w:rsid w:val="003E41F6"/>
    <w:rsid w:val="003E4290"/>
    <w:rsid w:val="003E43BB"/>
    <w:rsid w:val="003E48DC"/>
    <w:rsid w:val="003E4B4B"/>
    <w:rsid w:val="003E4E4B"/>
    <w:rsid w:val="003E51EF"/>
    <w:rsid w:val="003E521B"/>
    <w:rsid w:val="003E5777"/>
    <w:rsid w:val="003E5966"/>
    <w:rsid w:val="003E5FB5"/>
    <w:rsid w:val="003E604A"/>
    <w:rsid w:val="003E64BF"/>
    <w:rsid w:val="003E669B"/>
    <w:rsid w:val="003E6716"/>
    <w:rsid w:val="003E6CD0"/>
    <w:rsid w:val="003E6D0E"/>
    <w:rsid w:val="003E7068"/>
    <w:rsid w:val="003E751F"/>
    <w:rsid w:val="003E76C8"/>
    <w:rsid w:val="003E791E"/>
    <w:rsid w:val="003F03B0"/>
    <w:rsid w:val="003F047C"/>
    <w:rsid w:val="003F04AD"/>
    <w:rsid w:val="003F0576"/>
    <w:rsid w:val="003F08E0"/>
    <w:rsid w:val="003F0AB9"/>
    <w:rsid w:val="003F0DC8"/>
    <w:rsid w:val="003F12AD"/>
    <w:rsid w:val="003F1475"/>
    <w:rsid w:val="003F1646"/>
    <w:rsid w:val="003F1B05"/>
    <w:rsid w:val="003F227C"/>
    <w:rsid w:val="003F24DF"/>
    <w:rsid w:val="003F29E9"/>
    <w:rsid w:val="003F2F70"/>
    <w:rsid w:val="003F311E"/>
    <w:rsid w:val="003F32BC"/>
    <w:rsid w:val="003F32FC"/>
    <w:rsid w:val="003F38BE"/>
    <w:rsid w:val="003F398A"/>
    <w:rsid w:val="003F3A0C"/>
    <w:rsid w:val="003F430B"/>
    <w:rsid w:val="003F4592"/>
    <w:rsid w:val="003F49B7"/>
    <w:rsid w:val="003F49C9"/>
    <w:rsid w:val="003F4F38"/>
    <w:rsid w:val="003F5035"/>
    <w:rsid w:val="003F53C8"/>
    <w:rsid w:val="003F5422"/>
    <w:rsid w:val="003F5463"/>
    <w:rsid w:val="003F54DB"/>
    <w:rsid w:val="003F56FF"/>
    <w:rsid w:val="003F5787"/>
    <w:rsid w:val="003F588E"/>
    <w:rsid w:val="003F5932"/>
    <w:rsid w:val="003F5C63"/>
    <w:rsid w:val="003F5DA7"/>
    <w:rsid w:val="003F60E3"/>
    <w:rsid w:val="003F648D"/>
    <w:rsid w:val="003F6601"/>
    <w:rsid w:val="003F6827"/>
    <w:rsid w:val="003F6A2A"/>
    <w:rsid w:val="003F6C2E"/>
    <w:rsid w:val="003F6C7B"/>
    <w:rsid w:val="003F70A2"/>
    <w:rsid w:val="003F7407"/>
    <w:rsid w:val="003F7477"/>
    <w:rsid w:val="003F74FD"/>
    <w:rsid w:val="003F7821"/>
    <w:rsid w:val="003F7832"/>
    <w:rsid w:val="003F78E8"/>
    <w:rsid w:val="003F78FF"/>
    <w:rsid w:val="003F791D"/>
    <w:rsid w:val="003F7C76"/>
    <w:rsid w:val="003F7DAE"/>
    <w:rsid w:val="003F7F5F"/>
    <w:rsid w:val="004000A1"/>
    <w:rsid w:val="00400708"/>
    <w:rsid w:val="00400888"/>
    <w:rsid w:val="00400A56"/>
    <w:rsid w:val="00400B2A"/>
    <w:rsid w:val="00400C43"/>
    <w:rsid w:val="00400CC8"/>
    <w:rsid w:val="00401360"/>
    <w:rsid w:val="0040174A"/>
    <w:rsid w:val="0040188A"/>
    <w:rsid w:val="004019CA"/>
    <w:rsid w:val="00401BC5"/>
    <w:rsid w:val="00401FCB"/>
    <w:rsid w:val="00402510"/>
    <w:rsid w:val="00402660"/>
    <w:rsid w:val="0040286F"/>
    <w:rsid w:val="00402BF8"/>
    <w:rsid w:val="00402D18"/>
    <w:rsid w:val="00402EDD"/>
    <w:rsid w:val="00403018"/>
    <w:rsid w:val="004031CF"/>
    <w:rsid w:val="00403470"/>
    <w:rsid w:val="004036A6"/>
    <w:rsid w:val="00403BCA"/>
    <w:rsid w:val="00403EF4"/>
    <w:rsid w:val="00404192"/>
    <w:rsid w:val="00404482"/>
    <w:rsid w:val="004044FA"/>
    <w:rsid w:val="0040461C"/>
    <w:rsid w:val="00404DB4"/>
    <w:rsid w:val="00404DFE"/>
    <w:rsid w:val="004050D4"/>
    <w:rsid w:val="00405170"/>
    <w:rsid w:val="00405503"/>
    <w:rsid w:val="004056EE"/>
    <w:rsid w:val="00405712"/>
    <w:rsid w:val="00405972"/>
    <w:rsid w:val="00405B5F"/>
    <w:rsid w:val="00405E1C"/>
    <w:rsid w:val="00406093"/>
    <w:rsid w:val="00406252"/>
    <w:rsid w:val="0040627E"/>
    <w:rsid w:val="0040654F"/>
    <w:rsid w:val="004067E7"/>
    <w:rsid w:val="00406896"/>
    <w:rsid w:val="00406A83"/>
    <w:rsid w:val="00406BD1"/>
    <w:rsid w:val="00406F20"/>
    <w:rsid w:val="00407664"/>
    <w:rsid w:val="00410040"/>
    <w:rsid w:val="0041036A"/>
    <w:rsid w:val="00410717"/>
    <w:rsid w:val="00410912"/>
    <w:rsid w:val="00410913"/>
    <w:rsid w:val="00410918"/>
    <w:rsid w:val="00411013"/>
    <w:rsid w:val="0041118E"/>
    <w:rsid w:val="004111CF"/>
    <w:rsid w:val="0041139D"/>
    <w:rsid w:val="0041150C"/>
    <w:rsid w:val="004117CA"/>
    <w:rsid w:val="00411B4E"/>
    <w:rsid w:val="00411CD2"/>
    <w:rsid w:val="00411ECE"/>
    <w:rsid w:val="00411F85"/>
    <w:rsid w:val="0041218C"/>
    <w:rsid w:val="00412573"/>
    <w:rsid w:val="004126DA"/>
    <w:rsid w:val="00412954"/>
    <w:rsid w:val="00413106"/>
    <w:rsid w:val="004133A6"/>
    <w:rsid w:val="0041368A"/>
    <w:rsid w:val="00413723"/>
    <w:rsid w:val="00413A73"/>
    <w:rsid w:val="00413AEF"/>
    <w:rsid w:val="004140C6"/>
    <w:rsid w:val="00414105"/>
    <w:rsid w:val="00414571"/>
    <w:rsid w:val="00414907"/>
    <w:rsid w:val="00414EED"/>
    <w:rsid w:val="0041521E"/>
    <w:rsid w:val="00415485"/>
    <w:rsid w:val="00415D82"/>
    <w:rsid w:val="00415D93"/>
    <w:rsid w:val="00415FA5"/>
    <w:rsid w:val="00416435"/>
    <w:rsid w:val="00416489"/>
    <w:rsid w:val="00416814"/>
    <w:rsid w:val="004168FE"/>
    <w:rsid w:val="00416963"/>
    <w:rsid w:val="004169F6"/>
    <w:rsid w:val="00416CB7"/>
    <w:rsid w:val="00416EB1"/>
    <w:rsid w:val="00417344"/>
    <w:rsid w:val="0041763B"/>
    <w:rsid w:val="004177AA"/>
    <w:rsid w:val="00417864"/>
    <w:rsid w:val="00417DF1"/>
    <w:rsid w:val="00417FD5"/>
    <w:rsid w:val="004200AB"/>
    <w:rsid w:val="0042016E"/>
    <w:rsid w:val="004201CE"/>
    <w:rsid w:val="00420273"/>
    <w:rsid w:val="00420540"/>
    <w:rsid w:val="004205E7"/>
    <w:rsid w:val="00420826"/>
    <w:rsid w:val="00420DBC"/>
    <w:rsid w:val="00420FC7"/>
    <w:rsid w:val="00421300"/>
    <w:rsid w:val="004215C1"/>
    <w:rsid w:val="004216A5"/>
    <w:rsid w:val="00421851"/>
    <w:rsid w:val="004219C7"/>
    <w:rsid w:val="00421B35"/>
    <w:rsid w:val="00421D11"/>
    <w:rsid w:val="00422374"/>
    <w:rsid w:val="004224B9"/>
    <w:rsid w:val="00422570"/>
    <w:rsid w:val="00423278"/>
    <w:rsid w:val="00423506"/>
    <w:rsid w:val="004235C6"/>
    <w:rsid w:val="004239D0"/>
    <w:rsid w:val="0042407E"/>
    <w:rsid w:val="0042411C"/>
    <w:rsid w:val="00424340"/>
    <w:rsid w:val="00424439"/>
    <w:rsid w:val="00424750"/>
    <w:rsid w:val="00424D4B"/>
    <w:rsid w:val="004255C7"/>
    <w:rsid w:val="004258A6"/>
    <w:rsid w:val="0042645B"/>
    <w:rsid w:val="004268C8"/>
    <w:rsid w:val="00426A32"/>
    <w:rsid w:val="00426A72"/>
    <w:rsid w:val="00426D21"/>
    <w:rsid w:val="00426F66"/>
    <w:rsid w:val="00427140"/>
    <w:rsid w:val="0042736E"/>
    <w:rsid w:val="0042788A"/>
    <w:rsid w:val="00427FAB"/>
    <w:rsid w:val="00430037"/>
    <w:rsid w:val="00430218"/>
    <w:rsid w:val="00430924"/>
    <w:rsid w:val="00430959"/>
    <w:rsid w:val="00430CAF"/>
    <w:rsid w:val="00430D24"/>
    <w:rsid w:val="00430DE2"/>
    <w:rsid w:val="00430F67"/>
    <w:rsid w:val="004312B4"/>
    <w:rsid w:val="004312D9"/>
    <w:rsid w:val="004317F9"/>
    <w:rsid w:val="00431C17"/>
    <w:rsid w:val="00431DA6"/>
    <w:rsid w:val="00431F7B"/>
    <w:rsid w:val="004322C9"/>
    <w:rsid w:val="00432536"/>
    <w:rsid w:val="004325B6"/>
    <w:rsid w:val="00432FB1"/>
    <w:rsid w:val="004332C8"/>
    <w:rsid w:val="004334F4"/>
    <w:rsid w:val="00433858"/>
    <w:rsid w:val="00433C23"/>
    <w:rsid w:val="00433CDC"/>
    <w:rsid w:val="00434168"/>
    <w:rsid w:val="004342A8"/>
    <w:rsid w:val="004347A6"/>
    <w:rsid w:val="00434809"/>
    <w:rsid w:val="004348B6"/>
    <w:rsid w:val="00434A3F"/>
    <w:rsid w:val="00434B36"/>
    <w:rsid w:val="00435204"/>
    <w:rsid w:val="00435378"/>
    <w:rsid w:val="00435422"/>
    <w:rsid w:val="00435A22"/>
    <w:rsid w:val="00435DF1"/>
    <w:rsid w:val="004361C5"/>
    <w:rsid w:val="00436227"/>
    <w:rsid w:val="004363E9"/>
    <w:rsid w:val="004365E7"/>
    <w:rsid w:val="00436603"/>
    <w:rsid w:val="0043663F"/>
    <w:rsid w:val="00436AEE"/>
    <w:rsid w:val="00436BD3"/>
    <w:rsid w:val="00436C58"/>
    <w:rsid w:val="004371D6"/>
    <w:rsid w:val="00437250"/>
    <w:rsid w:val="004373F8"/>
    <w:rsid w:val="00437411"/>
    <w:rsid w:val="00437573"/>
    <w:rsid w:val="00437583"/>
    <w:rsid w:val="00437590"/>
    <w:rsid w:val="00437A51"/>
    <w:rsid w:val="00437C93"/>
    <w:rsid w:val="00437E34"/>
    <w:rsid w:val="00437EDE"/>
    <w:rsid w:val="00440137"/>
    <w:rsid w:val="0044016B"/>
    <w:rsid w:val="004405DC"/>
    <w:rsid w:val="004407CB"/>
    <w:rsid w:val="00440813"/>
    <w:rsid w:val="00440816"/>
    <w:rsid w:val="00440849"/>
    <w:rsid w:val="00440D5F"/>
    <w:rsid w:val="00440DB3"/>
    <w:rsid w:val="00440EA8"/>
    <w:rsid w:val="00440F01"/>
    <w:rsid w:val="004410A0"/>
    <w:rsid w:val="00441494"/>
    <w:rsid w:val="00441C16"/>
    <w:rsid w:val="00441C3E"/>
    <w:rsid w:val="00441CE7"/>
    <w:rsid w:val="00441E36"/>
    <w:rsid w:val="00442365"/>
    <w:rsid w:val="004424F1"/>
    <w:rsid w:val="00443144"/>
    <w:rsid w:val="00443201"/>
    <w:rsid w:val="00443247"/>
    <w:rsid w:val="00443264"/>
    <w:rsid w:val="00443756"/>
    <w:rsid w:val="004437AC"/>
    <w:rsid w:val="00443C63"/>
    <w:rsid w:val="00444073"/>
    <w:rsid w:val="004445CF"/>
    <w:rsid w:val="00444F16"/>
    <w:rsid w:val="00444F74"/>
    <w:rsid w:val="004458B4"/>
    <w:rsid w:val="00445BCF"/>
    <w:rsid w:val="00445C64"/>
    <w:rsid w:val="00445CF3"/>
    <w:rsid w:val="00445DDE"/>
    <w:rsid w:val="00445EBF"/>
    <w:rsid w:val="00445F77"/>
    <w:rsid w:val="0044622F"/>
    <w:rsid w:val="00446B08"/>
    <w:rsid w:val="00446B4E"/>
    <w:rsid w:val="00447601"/>
    <w:rsid w:val="004477D1"/>
    <w:rsid w:val="00447AEF"/>
    <w:rsid w:val="00447E50"/>
    <w:rsid w:val="00447EAE"/>
    <w:rsid w:val="00447F19"/>
    <w:rsid w:val="00450121"/>
    <w:rsid w:val="00450166"/>
    <w:rsid w:val="004502CD"/>
    <w:rsid w:val="00450526"/>
    <w:rsid w:val="0045074A"/>
    <w:rsid w:val="0045089B"/>
    <w:rsid w:val="00450ABE"/>
    <w:rsid w:val="00450D83"/>
    <w:rsid w:val="00450ED5"/>
    <w:rsid w:val="00451247"/>
    <w:rsid w:val="0045144D"/>
    <w:rsid w:val="00451C15"/>
    <w:rsid w:val="00451D7F"/>
    <w:rsid w:val="00451E0B"/>
    <w:rsid w:val="004520C9"/>
    <w:rsid w:val="004521DD"/>
    <w:rsid w:val="00452395"/>
    <w:rsid w:val="004525B6"/>
    <w:rsid w:val="00452A22"/>
    <w:rsid w:val="00452A85"/>
    <w:rsid w:val="00453137"/>
    <w:rsid w:val="00453180"/>
    <w:rsid w:val="0045363A"/>
    <w:rsid w:val="00453900"/>
    <w:rsid w:val="00453D1E"/>
    <w:rsid w:val="00453D30"/>
    <w:rsid w:val="00453E29"/>
    <w:rsid w:val="0045442E"/>
    <w:rsid w:val="00454A4E"/>
    <w:rsid w:val="00454E9E"/>
    <w:rsid w:val="004550D9"/>
    <w:rsid w:val="0045514E"/>
    <w:rsid w:val="00455188"/>
    <w:rsid w:val="004552C7"/>
    <w:rsid w:val="0045539B"/>
    <w:rsid w:val="00455503"/>
    <w:rsid w:val="0045556D"/>
    <w:rsid w:val="004558B1"/>
    <w:rsid w:val="00456374"/>
    <w:rsid w:val="0045670F"/>
    <w:rsid w:val="0045671A"/>
    <w:rsid w:val="00456A47"/>
    <w:rsid w:val="00456D04"/>
    <w:rsid w:val="00456D49"/>
    <w:rsid w:val="00456E67"/>
    <w:rsid w:val="004576C6"/>
    <w:rsid w:val="00457C15"/>
    <w:rsid w:val="00457C1E"/>
    <w:rsid w:val="00457E8F"/>
    <w:rsid w:val="0046004E"/>
    <w:rsid w:val="00460146"/>
    <w:rsid w:val="00460433"/>
    <w:rsid w:val="004605B9"/>
    <w:rsid w:val="004608C2"/>
    <w:rsid w:val="00460977"/>
    <w:rsid w:val="00460B7E"/>
    <w:rsid w:val="00460B91"/>
    <w:rsid w:val="00460C47"/>
    <w:rsid w:val="00460D21"/>
    <w:rsid w:val="00460E87"/>
    <w:rsid w:val="0046138B"/>
    <w:rsid w:val="004614A7"/>
    <w:rsid w:val="0046150E"/>
    <w:rsid w:val="004619BC"/>
    <w:rsid w:val="00461C98"/>
    <w:rsid w:val="00461D71"/>
    <w:rsid w:val="00461E25"/>
    <w:rsid w:val="00462128"/>
    <w:rsid w:val="00462643"/>
    <w:rsid w:val="004627AF"/>
    <w:rsid w:val="00462F26"/>
    <w:rsid w:val="00462FB2"/>
    <w:rsid w:val="0046350F"/>
    <w:rsid w:val="00463731"/>
    <w:rsid w:val="0046427B"/>
    <w:rsid w:val="004644CB"/>
    <w:rsid w:val="0046458B"/>
    <w:rsid w:val="00464DA5"/>
    <w:rsid w:val="00465599"/>
    <w:rsid w:val="00465927"/>
    <w:rsid w:val="00465A39"/>
    <w:rsid w:val="00465E36"/>
    <w:rsid w:val="00466347"/>
    <w:rsid w:val="00466756"/>
    <w:rsid w:val="00466916"/>
    <w:rsid w:val="00466D0B"/>
    <w:rsid w:val="00466F96"/>
    <w:rsid w:val="004676F2"/>
    <w:rsid w:val="00467861"/>
    <w:rsid w:val="00467896"/>
    <w:rsid w:val="00467DC0"/>
    <w:rsid w:val="00467DFB"/>
    <w:rsid w:val="004707D5"/>
    <w:rsid w:val="004708E2"/>
    <w:rsid w:val="004709C3"/>
    <w:rsid w:val="00470AED"/>
    <w:rsid w:val="0047107C"/>
    <w:rsid w:val="00471171"/>
    <w:rsid w:val="0047150B"/>
    <w:rsid w:val="00471608"/>
    <w:rsid w:val="00471704"/>
    <w:rsid w:val="0047193F"/>
    <w:rsid w:val="00471C93"/>
    <w:rsid w:val="00471DBA"/>
    <w:rsid w:val="00471F07"/>
    <w:rsid w:val="00471FDC"/>
    <w:rsid w:val="00472665"/>
    <w:rsid w:val="00472722"/>
    <w:rsid w:val="00472A46"/>
    <w:rsid w:val="0047308A"/>
    <w:rsid w:val="0047338C"/>
    <w:rsid w:val="0047361A"/>
    <w:rsid w:val="00473683"/>
    <w:rsid w:val="0047383E"/>
    <w:rsid w:val="00473AFB"/>
    <w:rsid w:val="00473BBA"/>
    <w:rsid w:val="00473BFD"/>
    <w:rsid w:val="004742BE"/>
    <w:rsid w:val="00474304"/>
    <w:rsid w:val="004743B3"/>
    <w:rsid w:val="0047458E"/>
    <w:rsid w:val="004745B2"/>
    <w:rsid w:val="00474B54"/>
    <w:rsid w:val="00474FD1"/>
    <w:rsid w:val="00475049"/>
    <w:rsid w:val="0047518A"/>
    <w:rsid w:val="00475549"/>
    <w:rsid w:val="00475690"/>
    <w:rsid w:val="0047584C"/>
    <w:rsid w:val="004759A8"/>
    <w:rsid w:val="00475B11"/>
    <w:rsid w:val="00475BA0"/>
    <w:rsid w:val="00475C20"/>
    <w:rsid w:val="00475C25"/>
    <w:rsid w:val="00476103"/>
    <w:rsid w:val="00476152"/>
    <w:rsid w:val="00476451"/>
    <w:rsid w:val="00476485"/>
    <w:rsid w:val="00476553"/>
    <w:rsid w:val="0047655D"/>
    <w:rsid w:val="004768AD"/>
    <w:rsid w:val="00476C5E"/>
    <w:rsid w:val="00476CC8"/>
    <w:rsid w:val="004775E8"/>
    <w:rsid w:val="00477813"/>
    <w:rsid w:val="00477D77"/>
    <w:rsid w:val="004802DC"/>
    <w:rsid w:val="0048073D"/>
    <w:rsid w:val="00480A0E"/>
    <w:rsid w:val="00480DFD"/>
    <w:rsid w:val="00480E22"/>
    <w:rsid w:val="00481525"/>
    <w:rsid w:val="0048154C"/>
    <w:rsid w:val="004815B6"/>
    <w:rsid w:val="00481A3D"/>
    <w:rsid w:val="00481C11"/>
    <w:rsid w:val="00481FBE"/>
    <w:rsid w:val="004820B8"/>
    <w:rsid w:val="0048211C"/>
    <w:rsid w:val="00482AAD"/>
    <w:rsid w:val="00482F16"/>
    <w:rsid w:val="00483111"/>
    <w:rsid w:val="00483132"/>
    <w:rsid w:val="0048318A"/>
    <w:rsid w:val="00483194"/>
    <w:rsid w:val="004831C2"/>
    <w:rsid w:val="004833C2"/>
    <w:rsid w:val="00483B95"/>
    <w:rsid w:val="00483D5E"/>
    <w:rsid w:val="00483D8C"/>
    <w:rsid w:val="00484152"/>
    <w:rsid w:val="0048418D"/>
    <w:rsid w:val="00484205"/>
    <w:rsid w:val="004844ED"/>
    <w:rsid w:val="00484591"/>
    <w:rsid w:val="004846FA"/>
    <w:rsid w:val="00484748"/>
    <w:rsid w:val="00484D90"/>
    <w:rsid w:val="00484F3A"/>
    <w:rsid w:val="00484F44"/>
    <w:rsid w:val="00485AC3"/>
    <w:rsid w:val="00485D4F"/>
    <w:rsid w:val="00486419"/>
    <w:rsid w:val="00486660"/>
    <w:rsid w:val="00486A16"/>
    <w:rsid w:val="00486B04"/>
    <w:rsid w:val="00486D21"/>
    <w:rsid w:val="00486FF1"/>
    <w:rsid w:val="0048709A"/>
    <w:rsid w:val="0048732E"/>
    <w:rsid w:val="00487554"/>
    <w:rsid w:val="00487730"/>
    <w:rsid w:val="00487A82"/>
    <w:rsid w:val="00487BD1"/>
    <w:rsid w:val="00487F6A"/>
    <w:rsid w:val="0049022A"/>
    <w:rsid w:val="004903BF"/>
    <w:rsid w:val="00490691"/>
    <w:rsid w:val="00490777"/>
    <w:rsid w:val="004907B8"/>
    <w:rsid w:val="004907D9"/>
    <w:rsid w:val="0049087D"/>
    <w:rsid w:val="004908F8"/>
    <w:rsid w:val="00490B04"/>
    <w:rsid w:val="00490E78"/>
    <w:rsid w:val="004910E0"/>
    <w:rsid w:val="00491151"/>
    <w:rsid w:val="004913CB"/>
    <w:rsid w:val="004915EF"/>
    <w:rsid w:val="00491753"/>
    <w:rsid w:val="004917BC"/>
    <w:rsid w:val="00491BEC"/>
    <w:rsid w:val="00491DA1"/>
    <w:rsid w:val="00491FB5"/>
    <w:rsid w:val="004921E9"/>
    <w:rsid w:val="004922D6"/>
    <w:rsid w:val="00492488"/>
    <w:rsid w:val="00492846"/>
    <w:rsid w:val="00492B1E"/>
    <w:rsid w:val="00492BA7"/>
    <w:rsid w:val="00492C3D"/>
    <w:rsid w:val="00492E31"/>
    <w:rsid w:val="00492E61"/>
    <w:rsid w:val="00493517"/>
    <w:rsid w:val="004935CA"/>
    <w:rsid w:val="004936E0"/>
    <w:rsid w:val="0049380C"/>
    <w:rsid w:val="004939D0"/>
    <w:rsid w:val="00493ECA"/>
    <w:rsid w:val="00493EF3"/>
    <w:rsid w:val="00494460"/>
    <w:rsid w:val="0049476C"/>
    <w:rsid w:val="004949C0"/>
    <w:rsid w:val="00494B92"/>
    <w:rsid w:val="00494C52"/>
    <w:rsid w:val="00494D6F"/>
    <w:rsid w:val="004956DB"/>
    <w:rsid w:val="004956EA"/>
    <w:rsid w:val="00495CD7"/>
    <w:rsid w:val="00495DE6"/>
    <w:rsid w:val="004960E7"/>
    <w:rsid w:val="004961D1"/>
    <w:rsid w:val="004963BC"/>
    <w:rsid w:val="0049641F"/>
    <w:rsid w:val="00496C8F"/>
    <w:rsid w:val="004970F3"/>
    <w:rsid w:val="004975D5"/>
    <w:rsid w:val="0049763A"/>
    <w:rsid w:val="00497E07"/>
    <w:rsid w:val="004A00E3"/>
    <w:rsid w:val="004A0551"/>
    <w:rsid w:val="004A074C"/>
    <w:rsid w:val="004A0A37"/>
    <w:rsid w:val="004A0ACE"/>
    <w:rsid w:val="004A0D1E"/>
    <w:rsid w:val="004A0E8C"/>
    <w:rsid w:val="004A0F6C"/>
    <w:rsid w:val="004A1075"/>
    <w:rsid w:val="004A1357"/>
    <w:rsid w:val="004A145F"/>
    <w:rsid w:val="004A1636"/>
    <w:rsid w:val="004A170B"/>
    <w:rsid w:val="004A1747"/>
    <w:rsid w:val="004A18BA"/>
    <w:rsid w:val="004A1971"/>
    <w:rsid w:val="004A1AD1"/>
    <w:rsid w:val="004A1AF8"/>
    <w:rsid w:val="004A1BD4"/>
    <w:rsid w:val="004A1C8C"/>
    <w:rsid w:val="004A1D02"/>
    <w:rsid w:val="004A1D54"/>
    <w:rsid w:val="004A1D8A"/>
    <w:rsid w:val="004A1DB7"/>
    <w:rsid w:val="004A1EC2"/>
    <w:rsid w:val="004A2075"/>
    <w:rsid w:val="004A20C8"/>
    <w:rsid w:val="004A21DC"/>
    <w:rsid w:val="004A2210"/>
    <w:rsid w:val="004A26DE"/>
    <w:rsid w:val="004A2746"/>
    <w:rsid w:val="004A2A5C"/>
    <w:rsid w:val="004A2A90"/>
    <w:rsid w:val="004A2A9E"/>
    <w:rsid w:val="004A2C1E"/>
    <w:rsid w:val="004A315B"/>
    <w:rsid w:val="004A3240"/>
    <w:rsid w:val="004A3695"/>
    <w:rsid w:val="004A3D27"/>
    <w:rsid w:val="004A4581"/>
    <w:rsid w:val="004A469A"/>
    <w:rsid w:val="004A4D0F"/>
    <w:rsid w:val="004A4D1E"/>
    <w:rsid w:val="004A4E70"/>
    <w:rsid w:val="004A4E8C"/>
    <w:rsid w:val="004A512C"/>
    <w:rsid w:val="004A515D"/>
    <w:rsid w:val="004A5649"/>
    <w:rsid w:val="004A5C4C"/>
    <w:rsid w:val="004A5E84"/>
    <w:rsid w:val="004A5EE7"/>
    <w:rsid w:val="004A629D"/>
    <w:rsid w:val="004A6310"/>
    <w:rsid w:val="004A643C"/>
    <w:rsid w:val="004A6493"/>
    <w:rsid w:val="004A65CB"/>
    <w:rsid w:val="004A6673"/>
    <w:rsid w:val="004A66AF"/>
    <w:rsid w:val="004A6B5C"/>
    <w:rsid w:val="004A6DC2"/>
    <w:rsid w:val="004A7044"/>
    <w:rsid w:val="004A712B"/>
    <w:rsid w:val="004A7C0D"/>
    <w:rsid w:val="004B0727"/>
    <w:rsid w:val="004B074D"/>
    <w:rsid w:val="004B0828"/>
    <w:rsid w:val="004B0936"/>
    <w:rsid w:val="004B0E98"/>
    <w:rsid w:val="004B10E2"/>
    <w:rsid w:val="004B11C2"/>
    <w:rsid w:val="004B14D2"/>
    <w:rsid w:val="004B14E9"/>
    <w:rsid w:val="004B16C1"/>
    <w:rsid w:val="004B1758"/>
    <w:rsid w:val="004B1768"/>
    <w:rsid w:val="004B17A4"/>
    <w:rsid w:val="004B1CA7"/>
    <w:rsid w:val="004B2352"/>
    <w:rsid w:val="004B283E"/>
    <w:rsid w:val="004B29AA"/>
    <w:rsid w:val="004B29B9"/>
    <w:rsid w:val="004B2AA0"/>
    <w:rsid w:val="004B2BE7"/>
    <w:rsid w:val="004B2DB4"/>
    <w:rsid w:val="004B2DDF"/>
    <w:rsid w:val="004B322D"/>
    <w:rsid w:val="004B3281"/>
    <w:rsid w:val="004B3739"/>
    <w:rsid w:val="004B3A03"/>
    <w:rsid w:val="004B3B6C"/>
    <w:rsid w:val="004B3CEE"/>
    <w:rsid w:val="004B3EDA"/>
    <w:rsid w:val="004B3FA7"/>
    <w:rsid w:val="004B4081"/>
    <w:rsid w:val="004B4675"/>
    <w:rsid w:val="004B473E"/>
    <w:rsid w:val="004B4DF5"/>
    <w:rsid w:val="004B5553"/>
    <w:rsid w:val="004B5613"/>
    <w:rsid w:val="004B5A8F"/>
    <w:rsid w:val="004B5B9E"/>
    <w:rsid w:val="004B5BE0"/>
    <w:rsid w:val="004B5CAD"/>
    <w:rsid w:val="004B5F4A"/>
    <w:rsid w:val="004B600C"/>
    <w:rsid w:val="004B6162"/>
    <w:rsid w:val="004B61E7"/>
    <w:rsid w:val="004B68FC"/>
    <w:rsid w:val="004B6AFE"/>
    <w:rsid w:val="004B6D20"/>
    <w:rsid w:val="004B70A7"/>
    <w:rsid w:val="004B7350"/>
    <w:rsid w:val="004B7492"/>
    <w:rsid w:val="004B760D"/>
    <w:rsid w:val="004B7791"/>
    <w:rsid w:val="004B7861"/>
    <w:rsid w:val="004B7893"/>
    <w:rsid w:val="004B799F"/>
    <w:rsid w:val="004B79C0"/>
    <w:rsid w:val="004B7ABE"/>
    <w:rsid w:val="004B7BCD"/>
    <w:rsid w:val="004B7D2B"/>
    <w:rsid w:val="004B7ED3"/>
    <w:rsid w:val="004C0298"/>
    <w:rsid w:val="004C0738"/>
    <w:rsid w:val="004C0ED6"/>
    <w:rsid w:val="004C0FCF"/>
    <w:rsid w:val="004C107A"/>
    <w:rsid w:val="004C15F9"/>
    <w:rsid w:val="004C21B6"/>
    <w:rsid w:val="004C2239"/>
    <w:rsid w:val="004C2689"/>
    <w:rsid w:val="004C2A34"/>
    <w:rsid w:val="004C30D9"/>
    <w:rsid w:val="004C3189"/>
    <w:rsid w:val="004C31B1"/>
    <w:rsid w:val="004C333F"/>
    <w:rsid w:val="004C3381"/>
    <w:rsid w:val="004C3566"/>
    <w:rsid w:val="004C3A9F"/>
    <w:rsid w:val="004C4094"/>
    <w:rsid w:val="004C421B"/>
    <w:rsid w:val="004C42CF"/>
    <w:rsid w:val="004C4471"/>
    <w:rsid w:val="004C467F"/>
    <w:rsid w:val="004C4697"/>
    <w:rsid w:val="004C4809"/>
    <w:rsid w:val="004C482D"/>
    <w:rsid w:val="004C483B"/>
    <w:rsid w:val="004C4A1A"/>
    <w:rsid w:val="004C4B09"/>
    <w:rsid w:val="004C52B2"/>
    <w:rsid w:val="004C5500"/>
    <w:rsid w:val="004C555D"/>
    <w:rsid w:val="004C558A"/>
    <w:rsid w:val="004C582B"/>
    <w:rsid w:val="004C5837"/>
    <w:rsid w:val="004C5913"/>
    <w:rsid w:val="004C5BAD"/>
    <w:rsid w:val="004C5E14"/>
    <w:rsid w:val="004C5EF0"/>
    <w:rsid w:val="004C5F4B"/>
    <w:rsid w:val="004C6257"/>
    <w:rsid w:val="004C691E"/>
    <w:rsid w:val="004C6A42"/>
    <w:rsid w:val="004C6C55"/>
    <w:rsid w:val="004C6DBC"/>
    <w:rsid w:val="004C6EF5"/>
    <w:rsid w:val="004C6EFC"/>
    <w:rsid w:val="004C6FF7"/>
    <w:rsid w:val="004C7045"/>
    <w:rsid w:val="004C7444"/>
    <w:rsid w:val="004C765F"/>
    <w:rsid w:val="004C77B5"/>
    <w:rsid w:val="004C7C27"/>
    <w:rsid w:val="004C7CB1"/>
    <w:rsid w:val="004C7D47"/>
    <w:rsid w:val="004D0186"/>
    <w:rsid w:val="004D01E4"/>
    <w:rsid w:val="004D0557"/>
    <w:rsid w:val="004D097A"/>
    <w:rsid w:val="004D0DA7"/>
    <w:rsid w:val="004D0E81"/>
    <w:rsid w:val="004D10D0"/>
    <w:rsid w:val="004D15DD"/>
    <w:rsid w:val="004D1B4F"/>
    <w:rsid w:val="004D1BA7"/>
    <w:rsid w:val="004D1FA5"/>
    <w:rsid w:val="004D21CB"/>
    <w:rsid w:val="004D232E"/>
    <w:rsid w:val="004D24A8"/>
    <w:rsid w:val="004D25B0"/>
    <w:rsid w:val="004D2A47"/>
    <w:rsid w:val="004D2CCD"/>
    <w:rsid w:val="004D2DB2"/>
    <w:rsid w:val="004D2FE5"/>
    <w:rsid w:val="004D3477"/>
    <w:rsid w:val="004D37B3"/>
    <w:rsid w:val="004D3CB7"/>
    <w:rsid w:val="004D3D15"/>
    <w:rsid w:val="004D3DAD"/>
    <w:rsid w:val="004D41A3"/>
    <w:rsid w:val="004D4292"/>
    <w:rsid w:val="004D42B8"/>
    <w:rsid w:val="004D43EE"/>
    <w:rsid w:val="004D4499"/>
    <w:rsid w:val="004D487C"/>
    <w:rsid w:val="004D49AE"/>
    <w:rsid w:val="004D4B5B"/>
    <w:rsid w:val="004D4C6C"/>
    <w:rsid w:val="004D4D59"/>
    <w:rsid w:val="004D4DB9"/>
    <w:rsid w:val="004D4E10"/>
    <w:rsid w:val="004D5231"/>
    <w:rsid w:val="004D52F2"/>
    <w:rsid w:val="004D541E"/>
    <w:rsid w:val="004D56A1"/>
    <w:rsid w:val="004D5E9C"/>
    <w:rsid w:val="004D5F57"/>
    <w:rsid w:val="004D6B6C"/>
    <w:rsid w:val="004D6E43"/>
    <w:rsid w:val="004D6F4B"/>
    <w:rsid w:val="004D7086"/>
    <w:rsid w:val="004D729F"/>
    <w:rsid w:val="004D738F"/>
    <w:rsid w:val="004D747C"/>
    <w:rsid w:val="004D75F3"/>
    <w:rsid w:val="004D7A8C"/>
    <w:rsid w:val="004D7E16"/>
    <w:rsid w:val="004D7EC2"/>
    <w:rsid w:val="004D7FF6"/>
    <w:rsid w:val="004E025C"/>
    <w:rsid w:val="004E0897"/>
    <w:rsid w:val="004E0984"/>
    <w:rsid w:val="004E0D19"/>
    <w:rsid w:val="004E104F"/>
    <w:rsid w:val="004E1354"/>
    <w:rsid w:val="004E14AE"/>
    <w:rsid w:val="004E15CF"/>
    <w:rsid w:val="004E170B"/>
    <w:rsid w:val="004E189D"/>
    <w:rsid w:val="004E1B77"/>
    <w:rsid w:val="004E1E6A"/>
    <w:rsid w:val="004E223D"/>
    <w:rsid w:val="004E2399"/>
    <w:rsid w:val="004E2451"/>
    <w:rsid w:val="004E28B9"/>
    <w:rsid w:val="004E2937"/>
    <w:rsid w:val="004E29E2"/>
    <w:rsid w:val="004E2B69"/>
    <w:rsid w:val="004E319D"/>
    <w:rsid w:val="004E3252"/>
    <w:rsid w:val="004E34DA"/>
    <w:rsid w:val="004E3947"/>
    <w:rsid w:val="004E4108"/>
    <w:rsid w:val="004E4552"/>
    <w:rsid w:val="004E47FB"/>
    <w:rsid w:val="004E4992"/>
    <w:rsid w:val="004E4A65"/>
    <w:rsid w:val="004E4D58"/>
    <w:rsid w:val="004E502A"/>
    <w:rsid w:val="004E5259"/>
    <w:rsid w:val="004E52DA"/>
    <w:rsid w:val="004E5677"/>
    <w:rsid w:val="004E5E52"/>
    <w:rsid w:val="004E5E8B"/>
    <w:rsid w:val="004E6276"/>
    <w:rsid w:val="004E6307"/>
    <w:rsid w:val="004E63D2"/>
    <w:rsid w:val="004E64DD"/>
    <w:rsid w:val="004E6AE6"/>
    <w:rsid w:val="004E6BC9"/>
    <w:rsid w:val="004E6C3E"/>
    <w:rsid w:val="004E6CEA"/>
    <w:rsid w:val="004E6D51"/>
    <w:rsid w:val="004E6D91"/>
    <w:rsid w:val="004E6F82"/>
    <w:rsid w:val="004E71C7"/>
    <w:rsid w:val="004E72B9"/>
    <w:rsid w:val="004E72BE"/>
    <w:rsid w:val="004E76B1"/>
    <w:rsid w:val="004E7829"/>
    <w:rsid w:val="004E7A08"/>
    <w:rsid w:val="004F017B"/>
    <w:rsid w:val="004F02D9"/>
    <w:rsid w:val="004F056D"/>
    <w:rsid w:val="004F0750"/>
    <w:rsid w:val="004F0BBB"/>
    <w:rsid w:val="004F1239"/>
    <w:rsid w:val="004F13B7"/>
    <w:rsid w:val="004F1C98"/>
    <w:rsid w:val="004F1E42"/>
    <w:rsid w:val="004F1F8B"/>
    <w:rsid w:val="004F2037"/>
    <w:rsid w:val="004F22F3"/>
    <w:rsid w:val="004F2A48"/>
    <w:rsid w:val="004F2C59"/>
    <w:rsid w:val="004F2D7B"/>
    <w:rsid w:val="004F30A0"/>
    <w:rsid w:val="004F31C9"/>
    <w:rsid w:val="004F32CB"/>
    <w:rsid w:val="004F3479"/>
    <w:rsid w:val="004F350B"/>
    <w:rsid w:val="004F38D0"/>
    <w:rsid w:val="004F3A1F"/>
    <w:rsid w:val="004F40D2"/>
    <w:rsid w:val="004F42E3"/>
    <w:rsid w:val="004F430E"/>
    <w:rsid w:val="004F43B5"/>
    <w:rsid w:val="004F44BE"/>
    <w:rsid w:val="004F44F5"/>
    <w:rsid w:val="004F459C"/>
    <w:rsid w:val="004F4858"/>
    <w:rsid w:val="004F48D6"/>
    <w:rsid w:val="004F49DE"/>
    <w:rsid w:val="004F4A36"/>
    <w:rsid w:val="004F4A5D"/>
    <w:rsid w:val="004F4C6E"/>
    <w:rsid w:val="004F4D4E"/>
    <w:rsid w:val="004F4EB7"/>
    <w:rsid w:val="004F51E8"/>
    <w:rsid w:val="004F5284"/>
    <w:rsid w:val="004F528F"/>
    <w:rsid w:val="004F555C"/>
    <w:rsid w:val="004F55E1"/>
    <w:rsid w:val="004F561C"/>
    <w:rsid w:val="004F5A16"/>
    <w:rsid w:val="004F5A1B"/>
    <w:rsid w:val="004F5EBF"/>
    <w:rsid w:val="004F635C"/>
    <w:rsid w:val="004F671D"/>
    <w:rsid w:val="004F6E9C"/>
    <w:rsid w:val="004F6EBD"/>
    <w:rsid w:val="004F6EC6"/>
    <w:rsid w:val="004F7090"/>
    <w:rsid w:val="004F7601"/>
    <w:rsid w:val="004F7E0D"/>
    <w:rsid w:val="00500257"/>
    <w:rsid w:val="0050085E"/>
    <w:rsid w:val="00500DF6"/>
    <w:rsid w:val="00501032"/>
    <w:rsid w:val="005010ED"/>
    <w:rsid w:val="005011F5"/>
    <w:rsid w:val="00501249"/>
    <w:rsid w:val="00501385"/>
    <w:rsid w:val="005013DA"/>
    <w:rsid w:val="00501453"/>
    <w:rsid w:val="0050185D"/>
    <w:rsid w:val="005025F5"/>
    <w:rsid w:val="00502C3C"/>
    <w:rsid w:val="00502DBE"/>
    <w:rsid w:val="00503A4A"/>
    <w:rsid w:val="00503B19"/>
    <w:rsid w:val="00503B1C"/>
    <w:rsid w:val="00503ECD"/>
    <w:rsid w:val="00503F59"/>
    <w:rsid w:val="00503FF0"/>
    <w:rsid w:val="00504102"/>
    <w:rsid w:val="00504304"/>
    <w:rsid w:val="0050439F"/>
    <w:rsid w:val="0050451D"/>
    <w:rsid w:val="005048DB"/>
    <w:rsid w:val="00504A31"/>
    <w:rsid w:val="00504BEE"/>
    <w:rsid w:val="00504D79"/>
    <w:rsid w:val="00504F35"/>
    <w:rsid w:val="00504FB2"/>
    <w:rsid w:val="00505089"/>
    <w:rsid w:val="005052F8"/>
    <w:rsid w:val="0050555C"/>
    <w:rsid w:val="00505B50"/>
    <w:rsid w:val="00505BA2"/>
    <w:rsid w:val="005061A1"/>
    <w:rsid w:val="005066DE"/>
    <w:rsid w:val="00506758"/>
    <w:rsid w:val="00506F08"/>
    <w:rsid w:val="0050710D"/>
    <w:rsid w:val="00507291"/>
    <w:rsid w:val="00507508"/>
    <w:rsid w:val="0050759F"/>
    <w:rsid w:val="005075A1"/>
    <w:rsid w:val="005077A6"/>
    <w:rsid w:val="005079A2"/>
    <w:rsid w:val="005079B4"/>
    <w:rsid w:val="005079FB"/>
    <w:rsid w:val="00507BE9"/>
    <w:rsid w:val="00507CDB"/>
    <w:rsid w:val="00507D2F"/>
    <w:rsid w:val="00507DEC"/>
    <w:rsid w:val="00507E3F"/>
    <w:rsid w:val="005106D4"/>
    <w:rsid w:val="005108B4"/>
    <w:rsid w:val="00510CB9"/>
    <w:rsid w:val="00510D4C"/>
    <w:rsid w:val="00511266"/>
    <w:rsid w:val="005115AD"/>
    <w:rsid w:val="00511C0A"/>
    <w:rsid w:val="00511CD4"/>
    <w:rsid w:val="00511DCD"/>
    <w:rsid w:val="00511DF6"/>
    <w:rsid w:val="00511E82"/>
    <w:rsid w:val="00511F77"/>
    <w:rsid w:val="0051200F"/>
    <w:rsid w:val="00512048"/>
    <w:rsid w:val="00512330"/>
    <w:rsid w:val="0051283B"/>
    <w:rsid w:val="00512AAA"/>
    <w:rsid w:val="00512B2B"/>
    <w:rsid w:val="00512D22"/>
    <w:rsid w:val="00512D3A"/>
    <w:rsid w:val="00512EE4"/>
    <w:rsid w:val="00512FDF"/>
    <w:rsid w:val="0051385E"/>
    <w:rsid w:val="00513A21"/>
    <w:rsid w:val="00513D6D"/>
    <w:rsid w:val="00513E2B"/>
    <w:rsid w:val="00513EEE"/>
    <w:rsid w:val="005143C7"/>
    <w:rsid w:val="005144B2"/>
    <w:rsid w:val="005147E7"/>
    <w:rsid w:val="005148C4"/>
    <w:rsid w:val="00514C1C"/>
    <w:rsid w:val="005151A0"/>
    <w:rsid w:val="0051569C"/>
    <w:rsid w:val="005156C6"/>
    <w:rsid w:val="005156EF"/>
    <w:rsid w:val="005159C0"/>
    <w:rsid w:val="00515AAD"/>
    <w:rsid w:val="00515AFA"/>
    <w:rsid w:val="00515B90"/>
    <w:rsid w:val="00515FF5"/>
    <w:rsid w:val="00516226"/>
    <w:rsid w:val="00516FA8"/>
    <w:rsid w:val="005176F1"/>
    <w:rsid w:val="005176FE"/>
    <w:rsid w:val="005178BE"/>
    <w:rsid w:val="00517B89"/>
    <w:rsid w:val="0052002D"/>
    <w:rsid w:val="00520242"/>
    <w:rsid w:val="00520380"/>
    <w:rsid w:val="005203CC"/>
    <w:rsid w:val="00520A9F"/>
    <w:rsid w:val="00520CA8"/>
    <w:rsid w:val="005210B8"/>
    <w:rsid w:val="00521219"/>
    <w:rsid w:val="00521613"/>
    <w:rsid w:val="0052176B"/>
    <w:rsid w:val="005217F2"/>
    <w:rsid w:val="0052233F"/>
    <w:rsid w:val="00522783"/>
    <w:rsid w:val="00522792"/>
    <w:rsid w:val="00522C9A"/>
    <w:rsid w:val="00522CE9"/>
    <w:rsid w:val="00522E48"/>
    <w:rsid w:val="0052391B"/>
    <w:rsid w:val="00523AEB"/>
    <w:rsid w:val="00523F0A"/>
    <w:rsid w:val="00523FD0"/>
    <w:rsid w:val="0052404A"/>
    <w:rsid w:val="00524105"/>
    <w:rsid w:val="005245B2"/>
    <w:rsid w:val="0052496D"/>
    <w:rsid w:val="00524B01"/>
    <w:rsid w:val="00524D86"/>
    <w:rsid w:val="00524F35"/>
    <w:rsid w:val="005252DE"/>
    <w:rsid w:val="005255E8"/>
    <w:rsid w:val="005256B5"/>
    <w:rsid w:val="00525860"/>
    <w:rsid w:val="00525CE6"/>
    <w:rsid w:val="00525F55"/>
    <w:rsid w:val="00526247"/>
    <w:rsid w:val="005262FF"/>
    <w:rsid w:val="0052653D"/>
    <w:rsid w:val="00526D93"/>
    <w:rsid w:val="0052710F"/>
    <w:rsid w:val="00527227"/>
    <w:rsid w:val="00527295"/>
    <w:rsid w:val="00527455"/>
    <w:rsid w:val="005274B9"/>
    <w:rsid w:val="005275DF"/>
    <w:rsid w:val="0052796A"/>
    <w:rsid w:val="005300F4"/>
    <w:rsid w:val="00530186"/>
    <w:rsid w:val="005301C6"/>
    <w:rsid w:val="005304FD"/>
    <w:rsid w:val="005305C9"/>
    <w:rsid w:val="005306A5"/>
    <w:rsid w:val="005306B0"/>
    <w:rsid w:val="00530D7F"/>
    <w:rsid w:val="00530F4A"/>
    <w:rsid w:val="00531107"/>
    <w:rsid w:val="005312CC"/>
    <w:rsid w:val="00531356"/>
    <w:rsid w:val="00531A67"/>
    <w:rsid w:val="00531FB6"/>
    <w:rsid w:val="00532106"/>
    <w:rsid w:val="0053272A"/>
    <w:rsid w:val="005327A1"/>
    <w:rsid w:val="005328E2"/>
    <w:rsid w:val="0053291A"/>
    <w:rsid w:val="00533931"/>
    <w:rsid w:val="00533962"/>
    <w:rsid w:val="00533C1F"/>
    <w:rsid w:val="00533C45"/>
    <w:rsid w:val="00534082"/>
    <w:rsid w:val="005343F1"/>
    <w:rsid w:val="005345F2"/>
    <w:rsid w:val="00534B86"/>
    <w:rsid w:val="00534B97"/>
    <w:rsid w:val="00534C43"/>
    <w:rsid w:val="00534F65"/>
    <w:rsid w:val="00534F83"/>
    <w:rsid w:val="0053544B"/>
    <w:rsid w:val="005354B1"/>
    <w:rsid w:val="00535826"/>
    <w:rsid w:val="00535F6E"/>
    <w:rsid w:val="00536861"/>
    <w:rsid w:val="00536B12"/>
    <w:rsid w:val="00536D3E"/>
    <w:rsid w:val="00536EE5"/>
    <w:rsid w:val="00537B2F"/>
    <w:rsid w:val="00537C1E"/>
    <w:rsid w:val="00537E97"/>
    <w:rsid w:val="00537F41"/>
    <w:rsid w:val="00537F77"/>
    <w:rsid w:val="0054010F"/>
    <w:rsid w:val="00540112"/>
    <w:rsid w:val="005404B6"/>
    <w:rsid w:val="005404CE"/>
    <w:rsid w:val="00540B8C"/>
    <w:rsid w:val="00540F0A"/>
    <w:rsid w:val="00541122"/>
    <w:rsid w:val="00541183"/>
    <w:rsid w:val="00541393"/>
    <w:rsid w:val="00541AA7"/>
    <w:rsid w:val="00541B6D"/>
    <w:rsid w:val="00541F75"/>
    <w:rsid w:val="0054212F"/>
    <w:rsid w:val="005424BE"/>
    <w:rsid w:val="005424D0"/>
    <w:rsid w:val="0054257A"/>
    <w:rsid w:val="0054257D"/>
    <w:rsid w:val="005428D0"/>
    <w:rsid w:val="005428E5"/>
    <w:rsid w:val="00542C01"/>
    <w:rsid w:val="00542D8F"/>
    <w:rsid w:val="005430EE"/>
    <w:rsid w:val="005435D8"/>
    <w:rsid w:val="00543AEF"/>
    <w:rsid w:val="00543C61"/>
    <w:rsid w:val="00543CFD"/>
    <w:rsid w:val="00543FCD"/>
    <w:rsid w:val="00544652"/>
    <w:rsid w:val="005449B9"/>
    <w:rsid w:val="00545189"/>
    <w:rsid w:val="005452B7"/>
    <w:rsid w:val="005454BD"/>
    <w:rsid w:val="0054560F"/>
    <w:rsid w:val="0054568E"/>
    <w:rsid w:val="005456CA"/>
    <w:rsid w:val="005457F5"/>
    <w:rsid w:val="005465A7"/>
    <w:rsid w:val="005466FA"/>
    <w:rsid w:val="00546ADF"/>
    <w:rsid w:val="00546ECF"/>
    <w:rsid w:val="00547066"/>
    <w:rsid w:val="0054708D"/>
    <w:rsid w:val="005476CB"/>
    <w:rsid w:val="0054782C"/>
    <w:rsid w:val="00547D51"/>
    <w:rsid w:val="00547FBE"/>
    <w:rsid w:val="0055034F"/>
    <w:rsid w:val="0055080C"/>
    <w:rsid w:val="0055099C"/>
    <w:rsid w:val="00550A47"/>
    <w:rsid w:val="005515A6"/>
    <w:rsid w:val="005515C4"/>
    <w:rsid w:val="0055165F"/>
    <w:rsid w:val="00551681"/>
    <w:rsid w:val="00551939"/>
    <w:rsid w:val="00551A9B"/>
    <w:rsid w:val="00552128"/>
    <w:rsid w:val="00552148"/>
    <w:rsid w:val="00552194"/>
    <w:rsid w:val="0055234F"/>
    <w:rsid w:val="00552AD1"/>
    <w:rsid w:val="00552B66"/>
    <w:rsid w:val="00553033"/>
    <w:rsid w:val="00553116"/>
    <w:rsid w:val="005531D8"/>
    <w:rsid w:val="00553FE7"/>
    <w:rsid w:val="00554491"/>
    <w:rsid w:val="00554514"/>
    <w:rsid w:val="00554A52"/>
    <w:rsid w:val="00554A54"/>
    <w:rsid w:val="00554C9F"/>
    <w:rsid w:val="00554D57"/>
    <w:rsid w:val="00554EA1"/>
    <w:rsid w:val="005551AA"/>
    <w:rsid w:val="005552BC"/>
    <w:rsid w:val="0055532C"/>
    <w:rsid w:val="00555CB2"/>
    <w:rsid w:val="00555CD6"/>
    <w:rsid w:val="00555CE6"/>
    <w:rsid w:val="00555D4A"/>
    <w:rsid w:val="00555E15"/>
    <w:rsid w:val="00556262"/>
    <w:rsid w:val="005562BF"/>
    <w:rsid w:val="005562F7"/>
    <w:rsid w:val="00556374"/>
    <w:rsid w:val="005568ED"/>
    <w:rsid w:val="005570E3"/>
    <w:rsid w:val="005571ED"/>
    <w:rsid w:val="0055743D"/>
    <w:rsid w:val="005574E2"/>
    <w:rsid w:val="0055752A"/>
    <w:rsid w:val="00557804"/>
    <w:rsid w:val="00557AA3"/>
    <w:rsid w:val="00557AF0"/>
    <w:rsid w:val="00557FB6"/>
    <w:rsid w:val="00560720"/>
    <w:rsid w:val="00560D6D"/>
    <w:rsid w:val="00560F2F"/>
    <w:rsid w:val="00560F44"/>
    <w:rsid w:val="00561186"/>
    <w:rsid w:val="0056139D"/>
    <w:rsid w:val="00561E86"/>
    <w:rsid w:val="00562077"/>
    <w:rsid w:val="005621E1"/>
    <w:rsid w:val="00562AFE"/>
    <w:rsid w:val="00562D26"/>
    <w:rsid w:val="00562EBE"/>
    <w:rsid w:val="005631B0"/>
    <w:rsid w:val="00563372"/>
    <w:rsid w:val="00563852"/>
    <w:rsid w:val="00563866"/>
    <w:rsid w:val="00564010"/>
    <w:rsid w:val="0056419D"/>
    <w:rsid w:val="00564389"/>
    <w:rsid w:val="00564464"/>
    <w:rsid w:val="005647DC"/>
    <w:rsid w:val="00564CAA"/>
    <w:rsid w:val="00564F49"/>
    <w:rsid w:val="00564F60"/>
    <w:rsid w:val="005657CD"/>
    <w:rsid w:val="00565937"/>
    <w:rsid w:val="00565A5A"/>
    <w:rsid w:val="00566626"/>
    <w:rsid w:val="00566C78"/>
    <w:rsid w:val="00567126"/>
    <w:rsid w:val="005673C8"/>
    <w:rsid w:val="00567407"/>
    <w:rsid w:val="005675E1"/>
    <w:rsid w:val="005677E8"/>
    <w:rsid w:val="00570041"/>
    <w:rsid w:val="00570316"/>
    <w:rsid w:val="00570320"/>
    <w:rsid w:val="00570693"/>
    <w:rsid w:val="005709E9"/>
    <w:rsid w:val="00570C3F"/>
    <w:rsid w:val="00570C4F"/>
    <w:rsid w:val="00570CBF"/>
    <w:rsid w:val="00570F90"/>
    <w:rsid w:val="00571431"/>
    <w:rsid w:val="0057160A"/>
    <w:rsid w:val="0057177A"/>
    <w:rsid w:val="00571858"/>
    <w:rsid w:val="00571B14"/>
    <w:rsid w:val="00571C9E"/>
    <w:rsid w:val="0057228B"/>
    <w:rsid w:val="00572296"/>
    <w:rsid w:val="00572967"/>
    <w:rsid w:val="005729C9"/>
    <w:rsid w:val="00572DBE"/>
    <w:rsid w:val="0057305A"/>
    <w:rsid w:val="005730AE"/>
    <w:rsid w:val="0057379A"/>
    <w:rsid w:val="00573809"/>
    <w:rsid w:val="00573B22"/>
    <w:rsid w:val="00573EDF"/>
    <w:rsid w:val="0057407E"/>
    <w:rsid w:val="005740CC"/>
    <w:rsid w:val="0057432C"/>
    <w:rsid w:val="005749C9"/>
    <w:rsid w:val="00574B85"/>
    <w:rsid w:val="00574D13"/>
    <w:rsid w:val="00574E78"/>
    <w:rsid w:val="00574F18"/>
    <w:rsid w:val="005752A2"/>
    <w:rsid w:val="005752FC"/>
    <w:rsid w:val="00575499"/>
    <w:rsid w:val="00575A50"/>
    <w:rsid w:val="00575BD0"/>
    <w:rsid w:val="00575BD9"/>
    <w:rsid w:val="00575F0F"/>
    <w:rsid w:val="0057665E"/>
    <w:rsid w:val="005767F3"/>
    <w:rsid w:val="00576C64"/>
    <w:rsid w:val="00577521"/>
    <w:rsid w:val="0057759C"/>
    <w:rsid w:val="005777B5"/>
    <w:rsid w:val="00577842"/>
    <w:rsid w:val="00577AD0"/>
    <w:rsid w:val="00577B5D"/>
    <w:rsid w:val="00577C98"/>
    <w:rsid w:val="00577CCF"/>
    <w:rsid w:val="00577D3A"/>
    <w:rsid w:val="00577DF2"/>
    <w:rsid w:val="00577FC9"/>
    <w:rsid w:val="005804FE"/>
    <w:rsid w:val="005805B6"/>
    <w:rsid w:val="00580A50"/>
    <w:rsid w:val="00580B78"/>
    <w:rsid w:val="00580C61"/>
    <w:rsid w:val="00580FD6"/>
    <w:rsid w:val="0058103C"/>
    <w:rsid w:val="005810C0"/>
    <w:rsid w:val="00581A96"/>
    <w:rsid w:val="00581AFC"/>
    <w:rsid w:val="0058214A"/>
    <w:rsid w:val="005824FD"/>
    <w:rsid w:val="005829DF"/>
    <w:rsid w:val="00582CB7"/>
    <w:rsid w:val="00583024"/>
    <w:rsid w:val="0058312A"/>
    <w:rsid w:val="005832F1"/>
    <w:rsid w:val="00583468"/>
    <w:rsid w:val="00583982"/>
    <w:rsid w:val="00583AC4"/>
    <w:rsid w:val="00583E3E"/>
    <w:rsid w:val="00584430"/>
    <w:rsid w:val="00584AA3"/>
    <w:rsid w:val="00584F53"/>
    <w:rsid w:val="0058504C"/>
    <w:rsid w:val="00585358"/>
    <w:rsid w:val="0058541F"/>
    <w:rsid w:val="005859B4"/>
    <w:rsid w:val="00585B34"/>
    <w:rsid w:val="00585F7D"/>
    <w:rsid w:val="005865FC"/>
    <w:rsid w:val="0058666F"/>
    <w:rsid w:val="00586810"/>
    <w:rsid w:val="005868B4"/>
    <w:rsid w:val="00586B4A"/>
    <w:rsid w:val="00587013"/>
    <w:rsid w:val="00587067"/>
    <w:rsid w:val="0058731F"/>
    <w:rsid w:val="00587A27"/>
    <w:rsid w:val="00587FE2"/>
    <w:rsid w:val="00590158"/>
    <w:rsid w:val="005903B1"/>
    <w:rsid w:val="005905AA"/>
    <w:rsid w:val="005907B1"/>
    <w:rsid w:val="00590972"/>
    <w:rsid w:val="005909AB"/>
    <w:rsid w:val="005909D5"/>
    <w:rsid w:val="00590A21"/>
    <w:rsid w:val="00590EEA"/>
    <w:rsid w:val="00591054"/>
    <w:rsid w:val="00591164"/>
    <w:rsid w:val="005911F3"/>
    <w:rsid w:val="00591FCF"/>
    <w:rsid w:val="00592053"/>
    <w:rsid w:val="0059268D"/>
    <w:rsid w:val="005926CF"/>
    <w:rsid w:val="0059271B"/>
    <w:rsid w:val="00592986"/>
    <w:rsid w:val="00592D98"/>
    <w:rsid w:val="00592F04"/>
    <w:rsid w:val="00592F37"/>
    <w:rsid w:val="005934F6"/>
    <w:rsid w:val="0059379D"/>
    <w:rsid w:val="00593CB3"/>
    <w:rsid w:val="00593FE6"/>
    <w:rsid w:val="0059414B"/>
    <w:rsid w:val="005941CD"/>
    <w:rsid w:val="00594379"/>
    <w:rsid w:val="00594C0D"/>
    <w:rsid w:val="00594CF7"/>
    <w:rsid w:val="00594DB1"/>
    <w:rsid w:val="00594DB2"/>
    <w:rsid w:val="00594E1C"/>
    <w:rsid w:val="0059585D"/>
    <w:rsid w:val="005958EA"/>
    <w:rsid w:val="0059591D"/>
    <w:rsid w:val="00595CAB"/>
    <w:rsid w:val="00595E1F"/>
    <w:rsid w:val="00595F6F"/>
    <w:rsid w:val="00596157"/>
    <w:rsid w:val="0059616C"/>
    <w:rsid w:val="0059621C"/>
    <w:rsid w:val="005964A4"/>
    <w:rsid w:val="0059664B"/>
    <w:rsid w:val="0059665F"/>
    <w:rsid w:val="00596687"/>
    <w:rsid w:val="005966CE"/>
    <w:rsid w:val="00596856"/>
    <w:rsid w:val="00596F0F"/>
    <w:rsid w:val="00597648"/>
    <w:rsid w:val="00597B3D"/>
    <w:rsid w:val="00597CD3"/>
    <w:rsid w:val="00597E51"/>
    <w:rsid w:val="005A07AF"/>
    <w:rsid w:val="005A0841"/>
    <w:rsid w:val="005A0D5A"/>
    <w:rsid w:val="005A1012"/>
    <w:rsid w:val="005A1176"/>
    <w:rsid w:val="005A1716"/>
    <w:rsid w:val="005A182B"/>
    <w:rsid w:val="005A1D41"/>
    <w:rsid w:val="005A1D80"/>
    <w:rsid w:val="005A22F1"/>
    <w:rsid w:val="005A2C46"/>
    <w:rsid w:val="005A2CF9"/>
    <w:rsid w:val="005A344C"/>
    <w:rsid w:val="005A38EA"/>
    <w:rsid w:val="005A3AF9"/>
    <w:rsid w:val="005A3CAD"/>
    <w:rsid w:val="005A3D26"/>
    <w:rsid w:val="005A4AD0"/>
    <w:rsid w:val="005A5289"/>
    <w:rsid w:val="005A5503"/>
    <w:rsid w:val="005A5756"/>
    <w:rsid w:val="005A5BA4"/>
    <w:rsid w:val="005A5D74"/>
    <w:rsid w:val="005A6285"/>
    <w:rsid w:val="005A63F3"/>
    <w:rsid w:val="005A6409"/>
    <w:rsid w:val="005A6587"/>
    <w:rsid w:val="005A659F"/>
    <w:rsid w:val="005A65D0"/>
    <w:rsid w:val="005A66E9"/>
    <w:rsid w:val="005A6835"/>
    <w:rsid w:val="005A6B0C"/>
    <w:rsid w:val="005A6B67"/>
    <w:rsid w:val="005A6CC7"/>
    <w:rsid w:val="005A6D68"/>
    <w:rsid w:val="005A6E44"/>
    <w:rsid w:val="005A7143"/>
    <w:rsid w:val="005A732E"/>
    <w:rsid w:val="005A74D1"/>
    <w:rsid w:val="005A77F6"/>
    <w:rsid w:val="005A78EB"/>
    <w:rsid w:val="005A7978"/>
    <w:rsid w:val="005A7B73"/>
    <w:rsid w:val="005A7C99"/>
    <w:rsid w:val="005B00DB"/>
    <w:rsid w:val="005B01CA"/>
    <w:rsid w:val="005B01FF"/>
    <w:rsid w:val="005B0222"/>
    <w:rsid w:val="005B0272"/>
    <w:rsid w:val="005B05B7"/>
    <w:rsid w:val="005B0670"/>
    <w:rsid w:val="005B0970"/>
    <w:rsid w:val="005B0B86"/>
    <w:rsid w:val="005B0D9A"/>
    <w:rsid w:val="005B0F27"/>
    <w:rsid w:val="005B11BB"/>
    <w:rsid w:val="005B11BD"/>
    <w:rsid w:val="005B1254"/>
    <w:rsid w:val="005B1287"/>
    <w:rsid w:val="005B1784"/>
    <w:rsid w:val="005B1873"/>
    <w:rsid w:val="005B1FF1"/>
    <w:rsid w:val="005B2277"/>
    <w:rsid w:val="005B23DA"/>
    <w:rsid w:val="005B25CB"/>
    <w:rsid w:val="005B2A1F"/>
    <w:rsid w:val="005B2A8C"/>
    <w:rsid w:val="005B2E52"/>
    <w:rsid w:val="005B306B"/>
    <w:rsid w:val="005B30D7"/>
    <w:rsid w:val="005B3180"/>
    <w:rsid w:val="005B3276"/>
    <w:rsid w:val="005B36CF"/>
    <w:rsid w:val="005B37C5"/>
    <w:rsid w:val="005B37E9"/>
    <w:rsid w:val="005B38F9"/>
    <w:rsid w:val="005B3BDC"/>
    <w:rsid w:val="005B454F"/>
    <w:rsid w:val="005B4559"/>
    <w:rsid w:val="005B475F"/>
    <w:rsid w:val="005B47DD"/>
    <w:rsid w:val="005B48C0"/>
    <w:rsid w:val="005B4910"/>
    <w:rsid w:val="005B4CCF"/>
    <w:rsid w:val="005B4EFB"/>
    <w:rsid w:val="005B55C4"/>
    <w:rsid w:val="005B5616"/>
    <w:rsid w:val="005B571C"/>
    <w:rsid w:val="005B58A2"/>
    <w:rsid w:val="005B5A8F"/>
    <w:rsid w:val="005B5B10"/>
    <w:rsid w:val="005B5C1D"/>
    <w:rsid w:val="005B5DB4"/>
    <w:rsid w:val="005B5E65"/>
    <w:rsid w:val="005B62E7"/>
    <w:rsid w:val="005B6947"/>
    <w:rsid w:val="005B6949"/>
    <w:rsid w:val="005B6BC0"/>
    <w:rsid w:val="005B6CB8"/>
    <w:rsid w:val="005B6E55"/>
    <w:rsid w:val="005B6E7A"/>
    <w:rsid w:val="005B6E8B"/>
    <w:rsid w:val="005B6FA8"/>
    <w:rsid w:val="005B70EA"/>
    <w:rsid w:val="005B75B4"/>
    <w:rsid w:val="005B75DE"/>
    <w:rsid w:val="005B767C"/>
    <w:rsid w:val="005B782D"/>
    <w:rsid w:val="005B79E7"/>
    <w:rsid w:val="005B7D12"/>
    <w:rsid w:val="005B7D49"/>
    <w:rsid w:val="005B7DBB"/>
    <w:rsid w:val="005C058D"/>
    <w:rsid w:val="005C0605"/>
    <w:rsid w:val="005C0A09"/>
    <w:rsid w:val="005C0C4F"/>
    <w:rsid w:val="005C0FFC"/>
    <w:rsid w:val="005C125E"/>
    <w:rsid w:val="005C128E"/>
    <w:rsid w:val="005C160C"/>
    <w:rsid w:val="005C1928"/>
    <w:rsid w:val="005C1A3E"/>
    <w:rsid w:val="005C1C61"/>
    <w:rsid w:val="005C1EE4"/>
    <w:rsid w:val="005C2069"/>
    <w:rsid w:val="005C239A"/>
    <w:rsid w:val="005C2451"/>
    <w:rsid w:val="005C25E5"/>
    <w:rsid w:val="005C26B2"/>
    <w:rsid w:val="005C26BF"/>
    <w:rsid w:val="005C274B"/>
    <w:rsid w:val="005C2873"/>
    <w:rsid w:val="005C28D2"/>
    <w:rsid w:val="005C2948"/>
    <w:rsid w:val="005C2A46"/>
    <w:rsid w:val="005C3076"/>
    <w:rsid w:val="005C317A"/>
    <w:rsid w:val="005C31F1"/>
    <w:rsid w:val="005C35F1"/>
    <w:rsid w:val="005C36C4"/>
    <w:rsid w:val="005C3700"/>
    <w:rsid w:val="005C396C"/>
    <w:rsid w:val="005C396D"/>
    <w:rsid w:val="005C3E46"/>
    <w:rsid w:val="005C3E75"/>
    <w:rsid w:val="005C449C"/>
    <w:rsid w:val="005C45B0"/>
    <w:rsid w:val="005C4854"/>
    <w:rsid w:val="005C4903"/>
    <w:rsid w:val="005C4AC6"/>
    <w:rsid w:val="005C4BEA"/>
    <w:rsid w:val="005C507B"/>
    <w:rsid w:val="005C51B9"/>
    <w:rsid w:val="005C5393"/>
    <w:rsid w:val="005C5566"/>
    <w:rsid w:val="005C55FF"/>
    <w:rsid w:val="005C58FD"/>
    <w:rsid w:val="005C60A6"/>
    <w:rsid w:val="005C640B"/>
    <w:rsid w:val="005C64B6"/>
    <w:rsid w:val="005C6636"/>
    <w:rsid w:val="005C67C5"/>
    <w:rsid w:val="005C67E4"/>
    <w:rsid w:val="005C6930"/>
    <w:rsid w:val="005C6935"/>
    <w:rsid w:val="005C6CB9"/>
    <w:rsid w:val="005C7309"/>
    <w:rsid w:val="005C73A5"/>
    <w:rsid w:val="005C749D"/>
    <w:rsid w:val="005C79C2"/>
    <w:rsid w:val="005C7B6B"/>
    <w:rsid w:val="005C7E17"/>
    <w:rsid w:val="005D0363"/>
    <w:rsid w:val="005D0465"/>
    <w:rsid w:val="005D05C0"/>
    <w:rsid w:val="005D096A"/>
    <w:rsid w:val="005D0CE3"/>
    <w:rsid w:val="005D0FB4"/>
    <w:rsid w:val="005D0FDD"/>
    <w:rsid w:val="005D1030"/>
    <w:rsid w:val="005D1377"/>
    <w:rsid w:val="005D1850"/>
    <w:rsid w:val="005D1CF7"/>
    <w:rsid w:val="005D1E23"/>
    <w:rsid w:val="005D21E4"/>
    <w:rsid w:val="005D2213"/>
    <w:rsid w:val="005D24E8"/>
    <w:rsid w:val="005D2789"/>
    <w:rsid w:val="005D29F1"/>
    <w:rsid w:val="005D3025"/>
    <w:rsid w:val="005D3080"/>
    <w:rsid w:val="005D3354"/>
    <w:rsid w:val="005D3600"/>
    <w:rsid w:val="005D4078"/>
    <w:rsid w:val="005D433C"/>
    <w:rsid w:val="005D4873"/>
    <w:rsid w:val="005D495F"/>
    <w:rsid w:val="005D4A72"/>
    <w:rsid w:val="005D4E6B"/>
    <w:rsid w:val="005D5100"/>
    <w:rsid w:val="005D5493"/>
    <w:rsid w:val="005D5674"/>
    <w:rsid w:val="005D56AA"/>
    <w:rsid w:val="005D57A6"/>
    <w:rsid w:val="005D57CF"/>
    <w:rsid w:val="005D5ACB"/>
    <w:rsid w:val="005D5BE0"/>
    <w:rsid w:val="005D5E35"/>
    <w:rsid w:val="005D60E2"/>
    <w:rsid w:val="005D616C"/>
    <w:rsid w:val="005D63C3"/>
    <w:rsid w:val="005D682E"/>
    <w:rsid w:val="005D68B1"/>
    <w:rsid w:val="005D6BC6"/>
    <w:rsid w:val="005D6EC9"/>
    <w:rsid w:val="005D6F66"/>
    <w:rsid w:val="005D72CF"/>
    <w:rsid w:val="005D73F9"/>
    <w:rsid w:val="005D77E6"/>
    <w:rsid w:val="005D7AF3"/>
    <w:rsid w:val="005D7D29"/>
    <w:rsid w:val="005E063C"/>
    <w:rsid w:val="005E0725"/>
    <w:rsid w:val="005E0815"/>
    <w:rsid w:val="005E0A74"/>
    <w:rsid w:val="005E0B42"/>
    <w:rsid w:val="005E0E17"/>
    <w:rsid w:val="005E100F"/>
    <w:rsid w:val="005E1051"/>
    <w:rsid w:val="005E1102"/>
    <w:rsid w:val="005E17FE"/>
    <w:rsid w:val="005E19AF"/>
    <w:rsid w:val="005E1B76"/>
    <w:rsid w:val="005E2013"/>
    <w:rsid w:val="005E201D"/>
    <w:rsid w:val="005E2291"/>
    <w:rsid w:val="005E236F"/>
    <w:rsid w:val="005E25E8"/>
    <w:rsid w:val="005E264A"/>
    <w:rsid w:val="005E29E8"/>
    <w:rsid w:val="005E2A93"/>
    <w:rsid w:val="005E2AEA"/>
    <w:rsid w:val="005E2B2A"/>
    <w:rsid w:val="005E2D65"/>
    <w:rsid w:val="005E2D99"/>
    <w:rsid w:val="005E2FD4"/>
    <w:rsid w:val="005E30A5"/>
    <w:rsid w:val="005E32AA"/>
    <w:rsid w:val="005E3A33"/>
    <w:rsid w:val="005E3B1D"/>
    <w:rsid w:val="005E3FE3"/>
    <w:rsid w:val="005E4034"/>
    <w:rsid w:val="005E44B0"/>
    <w:rsid w:val="005E45E1"/>
    <w:rsid w:val="005E497F"/>
    <w:rsid w:val="005E4BE9"/>
    <w:rsid w:val="005E4E5C"/>
    <w:rsid w:val="005E54C3"/>
    <w:rsid w:val="005E5537"/>
    <w:rsid w:val="005E5705"/>
    <w:rsid w:val="005E5848"/>
    <w:rsid w:val="005E5D21"/>
    <w:rsid w:val="005E5D2A"/>
    <w:rsid w:val="005E5DD9"/>
    <w:rsid w:val="005E5FAC"/>
    <w:rsid w:val="005E628F"/>
    <w:rsid w:val="005E64C2"/>
    <w:rsid w:val="005E68B5"/>
    <w:rsid w:val="005E6B5E"/>
    <w:rsid w:val="005E6DFD"/>
    <w:rsid w:val="005E6FD6"/>
    <w:rsid w:val="005E755A"/>
    <w:rsid w:val="005E798F"/>
    <w:rsid w:val="005E7C03"/>
    <w:rsid w:val="005E7C65"/>
    <w:rsid w:val="005E7E41"/>
    <w:rsid w:val="005F0040"/>
    <w:rsid w:val="005F0087"/>
    <w:rsid w:val="005F046A"/>
    <w:rsid w:val="005F0602"/>
    <w:rsid w:val="005F07C0"/>
    <w:rsid w:val="005F0A53"/>
    <w:rsid w:val="005F10DA"/>
    <w:rsid w:val="005F1153"/>
    <w:rsid w:val="005F159E"/>
    <w:rsid w:val="005F177A"/>
    <w:rsid w:val="005F1A62"/>
    <w:rsid w:val="005F1A77"/>
    <w:rsid w:val="005F1BF0"/>
    <w:rsid w:val="005F1C55"/>
    <w:rsid w:val="005F1E77"/>
    <w:rsid w:val="005F2333"/>
    <w:rsid w:val="005F2717"/>
    <w:rsid w:val="005F2737"/>
    <w:rsid w:val="005F2C48"/>
    <w:rsid w:val="005F3257"/>
    <w:rsid w:val="005F3B12"/>
    <w:rsid w:val="005F4269"/>
    <w:rsid w:val="005F42C2"/>
    <w:rsid w:val="005F44C0"/>
    <w:rsid w:val="005F45C9"/>
    <w:rsid w:val="005F462F"/>
    <w:rsid w:val="005F4650"/>
    <w:rsid w:val="005F4B2D"/>
    <w:rsid w:val="005F4E08"/>
    <w:rsid w:val="005F5008"/>
    <w:rsid w:val="005F5550"/>
    <w:rsid w:val="005F5668"/>
    <w:rsid w:val="005F5CA1"/>
    <w:rsid w:val="005F5DC4"/>
    <w:rsid w:val="005F608E"/>
    <w:rsid w:val="005F6828"/>
    <w:rsid w:val="005F6984"/>
    <w:rsid w:val="005F6C49"/>
    <w:rsid w:val="005F6D54"/>
    <w:rsid w:val="005F7207"/>
    <w:rsid w:val="005F751A"/>
    <w:rsid w:val="005F7C1A"/>
    <w:rsid w:val="005F7DCB"/>
    <w:rsid w:val="00600007"/>
    <w:rsid w:val="0060018B"/>
    <w:rsid w:val="00600C0F"/>
    <w:rsid w:val="00600D66"/>
    <w:rsid w:val="006016E0"/>
    <w:rsid w:val="0060189F"/>
    <w:rsid w:val="006018C3"/>
    <w:rsid w:val="00601BBC"/>
    <w:rsid w:val="00601EFF"/>
    <w:rsid w:val="006028FB"/>
    <w:rsid w:val="00602B49"/>
    <w:rsid w:val="00602D83"/>
    <w:rsid w:val="00602F75"/>
    <w:rsid w:val="006030E3"/>
    <w:rsid w:val="00603788"/>
    <w:rsid w:val="00603A36"/>
    <w:rsid w:val="00603CF0"/>
    <w:rsid w:val="00603D71"/>
    <w:rsid w:val="00604277"/>
    <w:rsid w:val="0060437F"/>
    <w:rsid w:val="006045B5"/>
    <w:rsid w:val="00604716"/>
    <w:rsid w:val="006047DC"/>
    <w:rsid w:val="00604881"/>
    <w:rsid w:val="00604E10"/>
    <w:rsid w:val="0060500C"/>
    <w:rsid w:val="00605204"/>
    <w:rsid w:val="00605289"/>
    <w:rsid w:val="006052DD"/>
    <w:rsid w:val="0060538B"/>
    <w:rsid w:val="00605637"/>
    <w:rsid w:val="0060578E"/>
    <w:rsid w:val="00605CA2"/>
    <w:rsid w:val="00605D5D"/>
    <w:rsid w:val="00605E1A"/>
    <w:rsid w:val="0060647B"/>
    <w:rsid w:val="006065A1"/>
    <w:rsid w:val="00607149"/>
    <w:rsid w:val="006075CD"/>
    <w:rsid w:val="00607670"/>
    <w:rsid w:val="0060770F"/>
    <w:rsid w:val="006079A2"/>
    <w:rsid w:val="00607A57"/>
    <w:rsid w:val="006106A3"/>
    <w:rsid w:val="006106AC"/>
    <w:rsid w:val="00610DC0"/>
    <w:rsid w:val="00610DED"/>
    <w:rsid w:val="00610E00"/>
    <w:rsid w:val="00610E4A"/>
    <w:rsid w:val="00610F2B"/>
    <w:rsid w:val="00610FF9"/>
    <w:rsid w:val="0061100C"/>
    <w:rsid w:val="006114D2"/>
    <w:rsid w:val="00611660"/>
    <w:rsid w:val="00611C91"/>
    <w:rsid w:val="00611CA1"/>
    <w:rsid w:val="00612159"/>
    <w:rsid w:val="00612285"/>
    <w:rsid w:val="006123AD"/>
    <w:rsid w:val="006129D0"/>
    <w:rsid w:val="00612B4C"/>
    <w:rsid w:val="00612BF7"/>
    <w:rsid w:val="00612CB0"/>
    <w:rsid w:val="00612E37"/>
    <w:rsid w:val="00612EBF"/>
    <w:rsid w:val="006139DD"/>
    <w:rsid w:val="00613AA2"/>
    <w:rsid w:val="00613F8F"/>
    <w:rsid w:val="00613FCB"/>
    <w:rsid w:val="00614115"/>
    <w:rsid w:val="00614A81"/>
    <w:rsid w:val="00614C2D"/>
    <w:rsid w:val="00614FE3"/>
    <w:rsid w:val="006152AD"/>
    <w:rsid w:val="00615E1B"/>
    <w:rsid w:val="00615F8A"/>
    <w:rsid w:val="00616738"/>
    <w:rsid w:val="006168F3"/>
    <w:rsid w:val="00616F2B"/>
    <w:rsid w:val="00617687"/>
    <w:rsid w:val="006179C4"/>
    <w:rsid w:val="0062062A"/>
    <w:rsid w:val="006207D7"/>
    <w:rsid w:val="00620AB8"/>
    <w:rsid w:val="006211D1"/>
    <w:rsid w:val="00621303"/>
    <w:rsid w:val="006214E3"/>
    <w:rsid w:val="00621786"/>
    <w:rsid w:val="00621D3C"/>
    <w:rsid w:val="0062202E"/>
    <w:rsid w:val="006224A9"/>
    <w:rsid w:val="006224D8"/>
    <w:rsid w:val="006229DC"/>
    <w:rsid w:val="00622A79"/>
    <w:rsid w:val="00622A95"/>
    <w:rsid w:val="00622C68"/>
    <w:rsid w:val="00622F58"/>
    <w:rsid w:val="0062322E"/>
    <w:rsid w:val="006234C2"/>
    <w:rsid w:val="00623776"/>
    <w:rsid w:val="006239A2"/>
    <w:rsid w:val="00623A17"/>
    <w:rsid w:val="00623BE5"/>
    <w:rsid w:val="00623F6E"/>
    <w:rsid w:val="0062479A"/>
    <w:rsid w:val="00624A32"/>
    <w:rsid w:val="00624CB9"/>
    <w:rsid w:val="00625A28"/>
    <w:rsid w:val="00625A5A"/>
    <w:rsid w:val="00625A9A"/>
    <w:rsid w:val="00625BCF"/>
    <w:rsid w:val="00626067"/>
    <w:rsid w:val="00626142"/>
    <w:rsid w:val="0062650C"/>
    <w:rsid w:val="006268CF"/>
    <w:rsid w:val="00626954"/>
    <w:rsid w:val="00626F5E"/>
    <w:rsid w:val="006275B2"/>
    <w:rsid w:val="00627631"/>
    <w:rsid w:val="00627784"/>
    <w:rsid w:val="0062799B"/>
    <w:rsid w:val="00627A3A"/>
    <w:rsid w:val="00627B80"/>
    <w:rsid w:val="00627CF8"/>
    <w:rsid w:val="00627D47"/>
    <w:rsid w:val="00627D88"/>
    <w:rsid w:val="00627F07"/>
    <w:rsid w:val="00627FE3"/>
    <w:rsid w:val="0063009B"/>
    <w:rsid w:val="0063037A"/>
    <w:rsid w:val="0063037D"/>
    <w:rsid w:val="00630919"/>
    <w:rsid w:val="00630E10"/>
    <w:rsid w:val="00630EEE"/>
    <w:rsid w:val="0063135D"/>
    <w:rsid w:val="00631453"/>
    <w:rsid w:val="00631647"/>
    <w:rsid w:val="00631903"/>
    <w:rsid w:val="006319F2"/>
    <w:rsid w:val="006322D7"/>
    <w:rsid w:val="00632A25"/>
    <w:rsid w:val="00632AC2"/>
    <w:rsid w:val="00632C4E"/>
    <w:rsid w:val="006331DD"/>
    <w:rsid w:val="0063333A"/>
    <w:rsid w:val="006333BB"/>
    <w:rsid w:val="006334E2"/>
    <w:rsid w:val="00633BAB"/>
    <w:rsid w:val="00633BC0"/>
    <w:rsid w:val="00634181"/>
    <w:rsid w:val="006346BD"/>
    <w:rsid w:val="00634E35"/>
    <w:rsid w:val="0063508B"/>
    <w:rsid w:val="0063508F"/>
    <w:rsid w:val="00635284"/>
    <w:rsid w:val="0063566B"/>
    <w:rsid w:val="00635741"/>
    <w:rsid w:val="00635B55"/>
    <w:rsid w:val="00636406"/>
    <w:rsid w:val="00636528"/>
    <w:rsid w:val="0063688F"/>
    <w:rsid w:val="00637110"/>
    <w:rsid w:val="0063723A"/>
    <w:rsid w:val="006372BC"/>
    <w:rsid w:val="006375BC"/>
    <w:rsid w:val="00637785"/>
    <w:rsid w:val="00637A29"/>
    <w:rsid w:val="00637B4B"/>
    <w:rsid w:val="00637B95"/>
    <w:rsid w:val="00637B96"/>
    <w:rsid w:val="00637D42"/>
    <w:rsid w:val="00640007"/>
    <w:rsid w:val="006401C1"/>
    <w:rsid w:val="00640391"/>
    <w:rsid w:val="00640730"/>
    <w:rsid w:val="0064074E"/>
    <w:rsid w:val="006408D4"/>
    <w:rsid w:val="006411A5"/>
    <w:rsid w:val="0064159B"/>
    <w:rsid w:val="0064179C"/>
    <w:rsid w:val="00641B32"/>
    <w:rsid w:val="00641FC9"/>
    <w:rsid w:val="00641FDA"/>
    <w:rsid w:val="0064277B"/>
    <w:rsid w:val="006429AA"/>
    <w:rsid w:val="00642C48"/>
    <w:rsid w:val="0064319B"/>
    <w:rsid w:val="00643781"/>
    <w:rsid w:val="00643897"/>
    <w:rsid w:val="00643AF1"/>
    <w:rsid w:val="00643F91"/>
    <w:rsid w:val="0064423A"/>
    <w:rsid w:val="006442BC"/>
    <w:rsid w:val="00644379"/>
    <w:rsid w:val="0064487F"/>
    <w:rsid w:val="00644941"/>
    <w:rsid w:val="00644C2A"/>
    <w:rsid w:val="00645039"/>
    <w:rsid w:val="006456B7"/>
    <w:rsid w:val="006458D7"/>
    <w:rsid w:val="00645942"/>
    <w:rsid w:val="00645D25"/>
    <w:rsid w:val="00645EDE"/>
    <w:rsid w:val="0064623B"/>
    <w:rsid w:val="00646362"/>
    <w:rsid w:val="006463E0"/>
    <w:rsid w:val="00646C50"/>
    <w:rsid w:val="00646CC1"/>
    <w:rsid w:val="00646DAE"/>
    <w:rsid w:val="00647416"/>
    <w:rsid w:val="00647ECD"/>
    <w:rsid w:val="00650665"/>
    <w:rsid w:val="006507B1"/>
    <w:rsid w:val="006509CA"/>
    <w:rsid w:val="00650C38"/>
    <w:rsid w:val="00650C8D"/>
    <w:rsid w:val="00651200"/>
    <w:rsid w:val="00651427"/>
    <w:rsid w:val="00651515"/>
    <w:rsid w:val="006516B8"/>
    <w:rsid w:val="00651BA6"/>
    <w:rsid w:val="00651D0C"/>
    <w:rsid w:val="0065229C"/>
    <w:rsid w:val="0065264E"/>
    <w:rsid w:val="00652763"/>
    <w:rsid w:val="006528D8"/>
    <w:rsid w:val="00652E1D"/>
    <w:rsid w:val="00652FDB"/>
    <w:rsid w:val="006531C5"/>
    <w:rsid w:val="00653290"/>
    <w:rsid w:val="006532A4"/>
    <w:rsid w:val="00653493"/>
    <w:rsid w:val="0065359F"/>
    <w:rsid w:val="006536EC"/>
    <w:rsid w:val="00653733"/>
    <w:rsid w:val="006537CD"/>
    <w:rsid w:val="006538FC"/>
    <w:rsid w:val="0065398E"/>
    <w:rsid w:val="00653B00"/>
    <w:rsid w:val="00653DF6"/>
    <w:rsid w:val="00653E65"/>
    <w:rsid w:val="006543EF"/>
    <w:rsid w:val="00654DB8"/>
    <w:rsid w:val="00655749"/>
    <w:rsid w:val="00655932"/>
    <w:rsid w:val="00656732"/>
    <w:rsid w:val="0065689E"/>
    <w:rsid w:val="00656B8E"/>
    <w:rsid w:val="00656D01"/>
    <w:rsid w:val="00657137"/>
    <w:rsid w:val="006575ED"/>
    <w:rsid w:val="00657749"/>
    <w:rsid w:val="00657BC5"/>
    <w:rsid w:val="00657CDD"/>
    <w:rsid w:val="0066054A"/>
    <w:rsid w:val="006606C6"/>
    <w:rsid w:val="0066079C"/>
    <w:rsid w:val="00660927"/>
    <w:rsid w:val="006609F3"/>
    <w:rsid w:val="00660A0D"/>
    <w:rsid w:val="00660B15"/>
    <w:rsid w:val="00660D5D"/>
    <w:rsid w:val="0066109B"/>
    <w:rsid w:val="006610D2"/>
    <w:rsid w:val="006615FB"/>
    <w:rsid w:val="00662034"/>
    <w:rsid w:val="006620B5"/>
    <w:rsid w:val="00662547"/>
    <w:rsid w:val="00662BF9"/>
    <w:rsid w:val="00662EB1"/>
    <w:rsid w:val="00662F75"/>
    <w:rsid w:val="006636FA"/>
    <w:rsid w:val="00663766"/>
    <w:rsid w:val="006638F0"/>
    <w:rsid w:val="00663945"/>
    <w:rsid w:val="00664046"/>
    <w:rsid w:val="00664075"/>
    <w:rsid w:val="006641AE"/>
    <w:rsid w:val="0066455B"/>
    <w:rsid w:val="0066456C"/>
    <w:rsid w:val="00664767"/>
    <w:rsid w:val="00664B89"/>
    <w:rsid w:val="00664BFB"/>
    <w:rsid w:val="00664D2D"/>
    <w:rsid w:val="00664EF6"/>
    <w:rsid w:val="0066549E"/>
    <w:rsid w:val="00665719"/>
    <w:rsid w:val="006659E9"/>
    <w:rsid w:val="00665AA0"/>
    <w:rsid w:val="00665E21"/>
    <w:rsid w:val="00665E6E"/>
    <w:rsid w:val="006660F6"/>
    <w:rsid w:val="006662EA"/>
    <w:rsid w:val="00666596"/>
    <w:rsid w:val="006667ED"/>
    <w:rsid w:val="00666891"/>
    <w:rsid w:val="00666B10"/>
    <w:rsid w:val="00666CE3"/>
    <w:rsid w:val="00666EA0"/>
    <w:rsid w:val="00666F85"/>
    <w:rsid w:val="0066701D"/>
    <w:rsid w:val="006671C1"/>
    <w:rsid w:val="006678DF"/>
    <w:rsid w:val="00667B58"/>
    <w:rsid w:val="0067006B"/>
    <w:rsid w:val="006701E9"/>
    <w:rsid w:val="006701EB"/>
    <w:rsid w:val="00670217"/>
    <w:rsid w:val="00670745"/>
    <w:rsid w:val="00670775"/>
    <w:rsid w:val="00670782"/>
    <w:rsid w:val="00670980"/>
    <w:rsid w:val="00670B65"/>
    <w:rsid w:val="00670EAB"/>
    <w:rsid w:val="00670F94"/>
    <w:rsid w:val="0067111D"/>
    <w:rsid w:val="00671BA1"/>
    <w:rsid w:val="00671F60"/>
    <w:rsid w:val="00672304"/>
    <w:rsid w:val="00672509"/>
    <w:rsid w:val="006726ED"/>
    <w:rsid w:val="00672B6B"/>
    <w:rsid w:val="00672B84"/>
    <w:rsid w:val="00672D9D"/>
    <w:rsid w:val="0067301A"/>
    <w:rsid w:val="006731B6"/>
    <w:rsid w:val="00673387"/>
    <w:rsid w:val="0067346F"/>
    <w:rsid w:val="0067349E"/>
    <w:rsid w:val="0067354C"/>
    <w:rsid w:val="00673E0F"/>
    <w:rsid w:val="00673E1C"/>
    <w:rsid w:val="00673EC4"/>
    <w:rsid w:val="00674015"/>
    <w:rsid w:val="00674053"/>
    <w:rsid w:val="00674119"/>
    <w:rsid w:val="006741A7"/>
    <w:rsid w:val="00674820"/>
    <w:rsid w:val="00674EE4"/>
    <w:rsid w:val="006753B1"/>
    <w:rsid w:val="0067548E"/>
    <w:rsid w:val="00675B00"/>
    <w:rsid w:val="00675C9C"/>
    <w:rsid w:val="00676026"/>
    <w:rsid w:val="006760D5"/>
    <w:rsid w:val="0067620D"/>
    <w:rsid w:val="0067629D"/>
    <w:rsid w:val="006764A9"/>
    <w:rsid w:val="00676585"/>
    <w:rsid w:val="00676801"/>
    <w:rsid w:val="00676805"/>
    <w:rsid w:val="00676C0C"/>
    <w:rsid w:val="00676E08"/>
    <w:rsid w:val="00677370"/>
    <w:rsid w:val="00677371"/>
    <w:rsid w:val="0067768A"/>
    <w:rsid w:val="006777C8"/>
    <w:rsid w:val="00677D7B"/>
    <w:rsid w:val="0068037C"/>
    <w:rsid w:val="006803AC"/>
    <w:rsid w:val="00680CC4"/>
    <w:rsid w:val="00680D0D"/>
    <w:rsid w:val="00681467"/>
    <w:rsid w:val="00681788"/>
    <w:rsid w:val="0068186A"/>
    <w:rsid w:val="006818F4"/>
    <w:rsid w:val="0068199D"/>
    <w:rsid w:val="006819D6"/>
    <w:rsid w:val="00681A0E"/>
    <w:rsid w:val="0068206A"/>
    <w:rsid w:val="006823D7"/>
    <w:rsid w:val="00682922"/>
    <w:rsid w:val="00682B33"/>
    <w:rsid w:val="00682DB3"/>
    <w:rsid w:val="0068308B"/>
    <w:rsid w:val="00683321"/>
    <w:rsid w:val="006833FF"/>
    <w:rsid w:val="006835D3"/>
    <w:rsid w:val="00683661"/>
    <w:rsid w:val="00683FE4"/>
    <w:rsid w:val="00684392"/>
    <w:rsid w:val="00684521"/>
    <w:rsid w:val="006845B2"/>
    <w:rsid w:val="00684C32"/>
    <w:rsid w:val="00684F07"/>
    <w:rsid w:val="00685094"/>
    <w:rsid w:val="00685FBF"/>
    <w:rsid w:val="006861F9"/>
    <w:rsid w:val="006862D3"/>
    <w:rsid w:val="0068644E"/>
    <w:rsid w:val="006865D8"/>
    <w:rsid w:val="00686EF6"/>
    <w:rsid w:val="00687871"/>
    <w:rsid w:val="00687A6A"/>
    <w:rsid w:val="00687A7F"/>
    <w:rsid w:val="00687AF3"/>
    <w:rsid w:val="00687D8B"/>
    <w:rsid w:val="006900D7"/>
    <w:rsid w:val="0069077C"/>
    <w:rsid w:val="00690A28"/>
    <w:rsid w:val="00690ABE"/>
    <w:rsid w:val="00690B45"/>
    <w:rsid w:val="00690CF5"/>
    <w:rsid w:val="00690D6E"/>
    <w:rsid w:val="006910E7"/>
    <w:rsid w:val="006914C0"/>
    <w:rsid w:val="006914E6"/>
    <w:rsid w:val="00691580"/>
    <w:rsid w:val="00691B71"/>
    <w:rsid w:val="00691F54"/>
    <w:rsid w:val="00691FDB"/>
    <w:rsid w:val="00692B3A"/>
    <w:rsid w:val="00692B8C"/>
    <w:rsid w:val="00692C20"/>
    <w:rsid w:val="00692C6F"/>
    <w:rsid w:val="0069336F"/>
    <w:rsid w:val="006935F7"/>
    <w:rsid w:val="00693684"/>
    <w:rsid w:val="00693A21"/>
    <w:rsid w:val="00693BC0"/>
    <w:rsid w:val="00693C1E"/>
    <w:rsid w:val="0069457C"/>
    <w:rsid w:val="006947B7"/>
    <w:rsid w:val="006948C4"/>
    <w:rsid w:val="00694A93"/>
    <w:rsid w:val="00694B2B"/>
    <w:rsid w:val="0069518C"/>
    <w:rsid w:val="006951A6"/>
    <w:rsid w:val="00695213"/>
    <w:rsid w:val="006954C2"/>
    <w:rsid w:val="0069567C"/>
    <w:rsid w:val="00695B92"/>
    <w:rsid w:val="00695C02"/>
    <w:rsid w:val="00695CD1"/>
    <w:rsid w:val="00695D1F"/>
    <w:rsid w:val="00695F59"/>
    <w:rsid w:val="00696496"/>
    <w:rsid w:val="00696A07"/>
    <w:rsid w:val="00696A4D"/>
    <w:rsid w:val="00696B9C"/>
    <w:rsid w:val="00696EED"/>
    <w:rsid w:val="006970F4"/>
    <w:rsid w:val="0069742D"/>
    <w:rsid w:val="006974AB"/>
    <w:rsid w:val="00697737"/>
    <w:rsid w:val="006977D8"/>
    <w:rsid w:val="00697CDB"/>
    <w:rsid w:val="00697CFC"/>
    <w:rsid w:val="00697D28"/>
    <w:rsid w:val="006A063A"/>
    <w:rsid w:val="006A07BD"/>
    <w:rsid w:val="006A0B78"/>
    <w:rsid w:val="006A1298"/>
    <w:rsid w:val="006A1412"/>
    <w:rsid w:val="006A155F"/>
    <w:rsid w:val="006A183A"/>
    <w:rsid w:val="006A184C"/>
    <w:rsid w:val="006A18B0"/>
    <w:rsid w:val="006A1B30"/>
    <w:rsid w:val="006A1DC8"/>
    <w:rsid w:val="006A1E01"/>
    <w:rsid w:val="006A22E0"/>
    <w:rsid w:val="006A2935"/>
    <w:rsid w:val="006A29FD"/>
    <w:rsid w:val="006A2C31"/>
    <w:rsid w:val="006A2CF1"/>
    <w:rsid w:val="006A2E4C"/>
    <w:rsid w:val="006A2F12"/>
    <w:rsid w:val="006A33C7"/>
    <w:rsid w:val="006A3453"/>
    <w:rsid w:val="006A350F"/>
    <w:rsid w:val="006A3648"/>
    <w:rsid w:val="006A39D6"/>
    <w:rsid w:val="006A3C57"/>
    <w:rsid w:val="006A3E5A"/>
    <w:rsid w:val="006A3E6F"/>
    <w:rsid w:val="006A4063"/>
    <w:rsid w:val="006A40BA"/>
    <w:rsid w:val="006A424A"/>
    <w:rsid w:val="006A465D"/>
    <w:rsid w:val="006A470E"/>
    <w:rsid w:val="006A483D"/>
    <w:rsid w:val="006A4B9B"/>
    <w:rsid w:val="006A4F62"/>
    <w:rsid w:val="006A515A"/>
    <w:rsid w:val="006A52FC"/>
    <w:rsid w:val="006A5350"/>
    <w:rsid w:val="006A5534"/>
    <w:rsid w:val="006A5692"/>
    <w:rsid w:val="006A5CA7"/>
    <w:rsid w:val="006A5E55"/>
    <w:rsid w:val="006A6CB8"/>
    <w:rsid w:val="006A6ECA"/>
    <w:rsid w:val="006A6F2A"/>
    <w:rsid w:val="006A7026"/>
    <w:rsid w:val="006A734F"/>
    <w:rsid w:val="006A7439"/>
    <w:rsid w:val="006A74EC"/>
    <w:rsid w:val="006A777B"/>
    <w:rsid w:val="006A790A"/>
    <w:rsid w:val="006A7B6A"/>
    <w:rsid w:val="006A7CDE"/>
    <w:rsid w:val="006A7CE3"/>
    <w:rsid w:val="006A7D47"/>
    <w:rsid w:val="006B03AC"/>
    <w:rsid w:val="006B040A"/>
    <w:rsid w:val="006B0A20"/>
    <w:rsid w:val="006B0B2D"/>
    <w:rsid w:val="006B0B91"/>
    <w:rsid w:val="006B0D36"/>
    <w:rsid w:val="006B0DE6"/>
    <w:rsid w:val="006B1086"/>
    <w:rsid w:val="006B15C7"/>
    <w:rsid w:val="006B17A0"/>
    <w:rsid w:val="006B1D82"/>
    <w:rsid w:val="006B1EAF"/>
    <w:rsid w:val="006B223E"/>
    <w:rsid w:val="006B2793"/>
    <w:rsid w:val="006B2DFC"/>
    <w:rsid w:val="006B2F7A"/>
    <w:rsid w:val="006B3317"/>
    <w:rsid w:val="006B34C9"/>
    <w:rsid w:val="006B34DD"/>
    <w:rsid w:val="006B364D"/>
    <w:rsid w:val="006B3766"/>
    <w:rsid w:val="006B3949"/>
    <w:rsid w:val="006B3DBE"/>
    <w:rsid w:val="006B410E"/>
    <w:rsid w:val="006B4137"/>
    <w:rsid w:val="006B45D6"/>
    <w:rsid w:val="006B47F6"/>
    <w:rsid w:val="006B507F"/>
    <w:rsid w:val="006B51D1"/>
    <w:rsid w:val="006B5204"/>
    <w:rsid w:val="006B543E"/>
    <w:rsid w:val="006B54D2"/>
    <w:rsid w:val="006B56F8"/>
    <w:rsid w:val="006B5A61"/>
    <w:rsid w:val="006B5D10"/>
    <w:rsid w:val="006B5DB3"/>
    <w:rsid w:val="006B5E51"/>
    <w:rsid w:val="006B60B3"/>
    <w:rsid w:val="006B62A8"/>
    <w:rsid w:val="006B648E"/>
    <w:rsid w:val="006B67C3"/>
    <w:rsid w:val="006B690E"/>
    <w:rsid w:val="006B69EB"/>
    <w:rsid w:val="006B6A4E"/>
    <w:rsid w:val="006B6E14"/>
    <w:rsid w:val="006B6F1E"/>
    <w:rsid w:val="006B7316"/>
    <w:rsid w:val="006B7365"/>
    <w:rsid w:val="006B771B"/>
    <w:rsid w:val="006B79B0"/>
    <w:rsid w:val="006B79B4"/>
    <w:rsid w:val="006B7AF4"/>
    <w:rsid w:val="006B7B1C"/>
    <w:rsid w:val="006B7D4A"/>
    <w:rsid w:val="006B7D7C"/>
    <w:rsid w:val="006C0078"/>
    <w:rsid w:val="006C00C3"/>
    <w:rsid w:val="006C0187"/>
    <w:rsid w:val="006C03F2"/>
    <w:rsid w:val="006C04F3"/>
    <w:rsid w:val="006C0505"/>
    <w:rsid w:val="006C07CA"/>
    <w:rsid w:val="006C0B73"/>
    <w:rsid w:val="006C0CDA"/>
    <w:rsid w:val="006C0D44"/>
    <w:rsid w:val="006C1030"/>
    <w:rsid w:val="006C1505"/>
    <w:rsid w:val="006C176F"/>
    <w:rsid w:val="006C17DA"/>
    <w:rsid w:val="006C196C"/>
    <w:rsid w:val="006C1B02"/>
    <w:rsid w:val="006C1EDD"/>
    <w:rsid w:val="006C1F10"/>
    <w:rsid w:val="006C234E"/>
    <w:rsid w:val="006C2357"/>
    <w:rsid w:val="006C2CEA"/>
    <w:rsid w:val="006C32A0"/>
    <w:rsid w:val="006C34E3"/>
    <w:rsid w:val="006C35AD"/>
    <w:rsid w:val="006C3626"/>
    <w:rsid w:val="006C394F"/>
    <w:rsid w:val="006C39C9"/>
    <w:rsid w:val="006C3E68"/>
    <w:rsid w:val="006C436B"/>
    <w:rsid w:val="006C4469"/>
    <w:rsid w:val="006C4537"/>
    <w:rsid w:val="006C468E"/>
    <w:rsid w:val="006C4810"/>
    <w:rsid w:val="006C490F"/>
    <w:rsid w:val="006C4A33"/>
    <w:rsid w:val="006C4CFA"/>
    <w:rsid w:val="006C4D53"/>
    <w:rsid w:val="006C5058"/>
    <w:rsid w:val="006C50A3"/>
    <w:rsid w:val="006C51FE"/>
    <w:rsid w:val="006C53B9"/>
    <w:rsid w:val="006C540C"/>
    <w:rsid w:val="006C56F4"/>
    <w:rsid w:val="006C59C2"/>
    <w:rsid w:val="006C5A70"/>
    <w:rsid w:val="006C5F76"/>
    <w:rsid w:val="006C5FE2"/>
    <w:rsid w:val="006C638E"/>
    <w:rsid w:val="006C6517"/>
    <w:rsid w:val="006C6C1E"/>
    <w:rsid w:val="006C78A5"/>
    <w:rsid w:val="006C7EEE"/>
    <w:rsid w:val="006D0437"/>
    <w:rsid w:val="006D0897"/>
    <w:rsid w:val="006D094C"/>
    <w:rsid w:val="006D0CAA"/>
    <w:rsid w:val="006D10DD"/>
    <w:rsid w:val="006D13EF"/>
    <w:rsid w:val="006D14A2"/>
    <w:rsid w:val="006D14B6"/>
    <w:rsid w:val="006D1502"/>
    <w:rsid w:val="006D1925"/>
    <w:rsid w:val="006D1CD9"/>
    <w:rsid w:val="006D1D9D"/>
    <w:rsid w:val="006D1E82"/>
    <w:rsid w:val="006D1F19"/>
    <w:rsid w:val="006D21AA"/>
    <w:rsid w:val="006D229C"/>
    <w:rsid w:val="006D2A4F"/>
    <w:rsid w:val="006D2AA8"/>
    <w:rsid w:val="006D2D55"/>
    <w:rsid w:val="006D2DA5"/>
    <w:rsid w:val="006D31E7"/>
    <w:rsid w:val="006D3206"/>
    <w:rsid w:val="006D3DF4"/>
    <w:rsid w:val="006D3F5A"/>
    <w:rsid w:val="006D3FAA"/>
    <w:rsid w:val="006D4187"/>
    <w:rsid w:val="006D42A2"/>
    <w:rsid w:val="006D4511"/>
    <w:rsid w:val="006D4988"/>
    <w:rsid w:val="006D4C01"/>
    <w:rsid w:val="006D5044"/>
    <w:rsid w:val="006D50D7"/>
    <w:rsid w:val="006D5176"/>
    <w:rsid w:val="006D52C9"/>
    <w:rsid w:val="006D58AD"/>
    <w:rsid w:val="006D5BA8"/>
    <w:rsid w:val="006D5D03"/>
    <w:rsid w:val="006D5D97"/>
    <w:rsid w:val="006D6B59"/>
    <w:rsid w:val="006D6E9B"/>
    <w:rsid w:val="006D6ECC"/>
    <w:rsid w:val="006D6FF5"/>
    <w:rsid w:val="006D729B"/>
    <w:rsid w:val="006D74F6"/>
    <w:rsid w:val="006D75B4"/>
    <w:rsid w:val="006D78A8"/>
    <w:rsid w:val="006D78CB"/>
    <w:rsid w:val="006D79F7"/>
    <w:rsid w:val="006D7A50"/>
    <w:rsid w:val="006D7EB4"/>
    <w:rsid w:val="006E04FF"/>
    <w:rsid w:val="006E06D0"/>
    <w:rsid w:val="006E085B"/>
    <w:rsid w:val="006E0B49"/>
    <w:rsid w:val="006E124A"/>
    <w:rsid w:val="006E14B6"/>
    <w:rsid w:val="006E1906"/>
    <w:rsid w:val="006E1924"/>
    <w:rsid w:val="006E1955"/>
    <w:rsid w:val="006E1CBE"/>
    <w:rsid w:val="006E1CE1"/>
    <w:rsid w:val="006E2326"/>
    <w:rsid w:val="006E29CF"/>
    <w:rsid w:val="006E2DC0"/>
    <w:rsid w:val="006E2F00"/>
    <w:rsid w:val="006E3710"/>
    <w:rsid w:val="006E3723"/>
    <w:rsid w:val="006E380E"/>
    <w:rsid w:val="006E411D"/>
    <w:rsid w:val="006E442C"/>
    <w:rsid w:val="006E4A24"/>
    <w:rsid w:val="006E4A73"/>
    <w:rsid w:val="006E4BA5"/>
    <w:rsid w:val="006E4CA5"/>
    <w:rsid w:val="006E4F39"/>
    <w:rsid w:val="006E528B"/>
    <w:rsid w:val="006E5517"/>
    <w:rsid w:val="006E554D"/>
    <w:rsid w:val="006E56E3"/>
    <w:rsid w:val="006E5DD4"/>
    <w:rsid w:val="006E60BF"/>
    <w:rsid w:val="006E61FC"/>
    <w:rsid w:val="006E65EB"/>
    <w:rsid w:val="006E6D39"/>
    <w:rsid w:val="006E6E03"/>
    <w:rsid w:val="006E7064"/>
    <w:rsid w:val="006E713E"/>
    <w:rsid w:val="006E7280"/>
    <w:rsid w:val="006E783A"/>
    <w:rsid w:val="006E7AB4"/>
    <w:rsid w:val="006E7BB8"/>
    <w:rsid w:val="006E7FAE"/>
    <w:rsid w:val="006F00BC"/>
    <w:rsid w:val="006F0517"/>
    <w:rsid w:val="006F0600"/>
    <w:rsid w:val="006F061F"/>
    <w:rsid w:val="006F0917"/>
    <w:rsid w:val="006F125F"/>
    <w:rsid w:val="006F1E1D"/>
    <w:rsid w:val="006F1E68"/>
    <w:rsid w:val="006F1E94"/>
    <w:rsid w:val="006F2112"/>
    <w:rsid w:val="006F2203"/>
    <w:rsid w:val="006F2329"/>
    <w:rsid w:val="006F2634"/>
    <w:rsid w:val="006F2643"/>
    <w:rsid w:val="006F2D7F"/>
    <w:rsid w:val="006F2F9E"/>
    <w:rsid w:val="006F321E"/>
    <w:rsid w:val="006F322C"/>
    <w:rsid w:val="006F32C2"/>
    <w:rsid w:val="006F3AEF"/>
    <w:rsid w:val="006F3DDB"/>
    <w:rsid w:val="006F3F9F"/>
    <w:rsid w:val="006F4288"/>
    <w:rsid w:val="006F44B5"/>
    <w:rsid w:val="006F4814"/>
    <w:rsid w:val="006F498A"/>
    <w:rsid w:val="006F4A21"/>
    <w:rsid w:val="006F4DCE"/>
    <w:rsid w:val="006F50CF"/>
    <w:rsid w:val="006F525C"/>
    <w:rsid w:val="006F562F"/>
    <w:rsid w:val="006F5768"/>
    <w:rsid w:val="006F5D44"/>
    <w:rsid w:val="006F5E28"/>
    <w:rsid w:val="006F5FA6"/>
    <w:rsid w:val="006F604E"/>
    <w:rsid w:val="006F632F"/>
    <w:rsid w:val="006F6455"/>
    <w:rsid w:val="006F6B50"/>
    <w:rsid w:val="006F6DB9"/>
    <w:rsid w:val="006F740B"/>
    <w:rsid w:val="006F7498"/>
    <w:rsid w:val="006F7576"/>
    <w:rsid w:val="006F7636"/>
    <w:rsid w:val="006F764C"/>
    <w:rsid w:val="006F7A25"/>
    <w:rsid w:val="006F7DF2"/>
    <w:rsid w:val="00700711"/>
    <w:rsid w:val="007007FC"/>
    <w:rsid w:val="00700844"/>
    <w:rsid w:val="0070089B"/>
    <w:rsid w:val="007008EF"/>
    <w:rsid w:val="007009F4"/>
    <w:rsid w:val="00700A01"/>
    <w:rsid w:val="00700CE8"/>
    <w:rsid w:val="00700D29"/>
    <w:rsid w:val="00700D89"/>
    <w:rsid w:val="00700E59"/>
    <w:rsid w:val="00700EDE"/>
    <w:rsid w:val="0070165A"/>
    <w:rsid w:val="00701FC5"/>
    <w:rsid w:val="0070252C"/>
    <w:rsid w:val="007025C4"/>
    <w:rsid w:val="00702926"/>
    <w:rsid w:val="00702999"/>
    <w:rsid w:val="00702A1E"/>
    <w:rsid w:val="00702C2B"/>
    <w:rsid w:val="00702C37"/>
    <w:rsid w:val="007031CF"/>
    <w:rsid w:val="0070347D"/>
    <w:rsid w:val="007036E5"/>
    <w:rsid w:val="00703C29"/>
    <w:rsid w:val="00703C63"/>
    <w:rsid w:val="00703E0C"/>
    <w:rsid w:val="00704179"/>
    <w:rsid w:val="0070423E"/>
    <w:rsid w:val="00704300"/>
    <w:rsid w:val="00704312"/>
    <w:rsid w:val="00704348"/>
    <w:rsid w:val="00704483"/>
    <w:rsid w:val="00704627"/>
    <w:rsid w:val="007048B5"/>
    <w:rsid w:val="007048D4"/>
    <w:rsid w:val="00704AB0"/>
    <w:rsid w:val="00704AE8"/>
    <w:rsid w:val="00704D22"/>
    <w:rsid w:val="00704D69"/>
    <w:rsid w:val="00704DFC"/>
    <w:rsid w:val="00704FA0"/>
    <w:rsid w:val="00705343"/>
    <w:rsid w:val="00705590"/>
    <w:rsid w:val="007056B4"/>
    <w:rsid w:val="007056C6"/>
    <w:rsid w:val="00705A93"/>
    <w:rsid w:val="00705CCF"/>
    <w:rsid w:val="00705D33"/>
    <w:rsid w:val="007062E0"/>
    <w:rsid w:val="007062E7"/>
    <w:rsid w:val="007064BE"/>
    <w:rsid w:val="00706595"/>
    <w:rsid w:val="00706782"/>
    <w:rsid w:val="00706D93"/>
    <w:rsid w:val="007071A8"/>
    <w:rsid w:val="007071C0"/>
    <w:rsid w:val="007077C5"/>
    <w:rsid w:val="00707955"/>
    <w:rsid w:val="00707B56"/>
    <w:rsid w:val="00707BFA"/>
    <w:rsid w:val="00707EED"/>
    <w:rsid w:val="007100FF"/>
    <w:rsid w:val="00710198"/>
    <w:rsid w:val="007102F0"/>
    <w:rsid w:val="0071030C"/>
    <w:rsid w:val="007104B8"/>
    <w:rsid w:val="00710598"/>
    <w:rsid w:val="0071062D"/>
    <w:rsid w:val="0071070A"/>
    <w:rsid w:val="00710B69"/>
    <w:rsid w:val="00710BBE"/>
    <w:rsid w:val="00710CD4"/>
    <w:rsid w:val="00711068"/>
    <w:rsid w:val="0071134F"/>
    <w:rsid w:val="00711378"/>
    <w:rsid w:val="00711640"/>
    <w:rsid w:val="00711C0B"/>
    <w:rsid w:val="00711D06"/>
    <w:rsid w:val="00711E67"/>
    <w:rsid w:val="00712A8B"/>
    <w:rsid w:val="00712AAC"/>
    <w:rsid w:val="00712E68"/>
    <w:rsid w:val="00712FD9"/>
    <w:rsid w:val="00713481"/>
    <w:rsid w:val="0071387F"/>
    <w:rsid w:val="007138E6"/>
    <w:rsid w:val="00713A61"/>
    <w:rsid w:val="00713D3E"/>
    <w:rsid w:val="00713DA8"/>
    <w:rsid w:val="00714200"/>
    <w:rsid w:val="00714253"/>
    <w:rsid w:val="007142F4"/>
    <w:rsid w:val="00714654"/>
    <w:rsid w:val="007151F6"/>
    <w:rsid w:val="0071533F"/>
    <w:rsid w:val="007153A0"/>
    <w:rsid w:val="00715585"/>
    <w:rsid w:val="00715C55"/>
    <w:rsid w:val="00715D3D"/>
    <w:rsid w:val="00715D60"/>
    <w:rsid w:val="00715DEE"/>
    <w:rsid w:val="00715FD5"/>
    <w:rsid w:val="007160B5"/>
    <w:rsid w:val="0071662D"/>
    <w:rsid w:val="007167DC"/>
    <w:rsid w:val="00716B21"/>
    <w:rsid w:val="00716C52"/>
    <w:rsid w:val="00716D0D"/>
    <w:rsid w:val="00716D0F"/>
    <w:rsid w:val="00716F11"/>
    <w:rsid w:val="0071708F"/>
    <w:rsid w:val="007172B2"/>
    <w:rsid w:val="00717417"/>
    <w:rsid w:val="00717506"/>
    <w:rsid w:val="00717A55"/>
    <w:rsid w:val="00717A6D"/>
    <w:rsid w:val="00717A80"/>
    <w:rsid w:val="00717BBC"/>
    <w:rsid w:val="00717C2F"/>
    <w:rsid w:val="00717DB2"/>
    <w:rsid w:val="00717EC1"/>
    <w:rsid w:val="00717EF8"/>
    <w:rsid w:val="0072003E"/>
    <w:rsid w:val="00720390"/>
    <w:rsid w:val="007204E2"/>
    <w:rsid w:val="007209FF"/>
    <w:rsid w:val="00720E55"/>
    <w:rsid w:val="00721187"/>
    <w:rsid w:val="007213E8"/>
    <w:rsid w:val="007214FC"/>
    <w:rsid w:val="00721608"/>
    <w:rsid w:val="00721A0A"/>
    <w:rsid w:val="00721BF0"/>
    <w:rsid w:val="00721EBC"/>
    <w:rsid w:val="00721EF5"/>
    <w:rsid w:val="007220B1"/>
    <w:rsid w:val="007220E3"/>
    <w:rsid w:val="0072231E"/>
    <w:rsid w:val="007228D5"/>
    <w:rsid w:val="00722ACA"/>
    <w:rsid w:val="00722C80"/>
    <w:rsid w:val="007233C5"/>
    <w:rsid w:val="0072348E"/>
    <w:rsid w:val="00723891"/>
    <w:rsid w:val="00723E5A"/>
    <w:rsid w:val="0072442E"/>
    <w:rsid w:val="00724756"/>
    <w:rsid w:val="00724E31"/>
    <w:rsid w:val="007252BD"/>
    <w:rsid w:val="00725579"/>
    <w:rsid w:val="00725585"/>
    <w:rsid w:val="00725980"/>
    <w:rsid w:val="007259BD"/>
    <w:rsid w:val="00725A94"/>
    <w:rsid w:val="00725AC2"/>
    <w:rsid w:val="00725ACA"/>
    <w:rsid w:val="0072600D"/>
    <w:rsid w:val="00726435"/>
    <w:rsid w:val="007266A6"/>
    <w:rsid w:val="00726B44"/>
    <w:rsid w:val="00726B7C"/>
    <w:rsid w:val="00726BD8"/>
    <w:rsid w:val="00726CA8"/>
    <w:rsid w:val="00726E93"/>
    <w:rsid w:val="00727167"/>
    <w:rsid w:val="00727197"/>
    <w:rsid w:val="0073007D"/>
    <w:rsid w:val="0073008E"/>
    <w:rsid w:val="007300A1"/>
    <w:rsid w:val="00730627"/>
    <w:rsid w:val="007306F9"/>
    <w:rsid w:val="0073078F"/>
    <w:rsid w:val="00730934"/>
    <w:rsid w:val="00730A36"/>
    <w:rsid w:val="00730A5C"/>
    <w:rsid w:val="00730BA8"/>
    <w:rsid w:val="00730E3B"/>
    <w:rsid w:val="0073123D"/>
    <w:rsid w:val="00731359"/>
    <w:rsid w:val="007318DA"/>
    <w:rsid w:val="00731B39"/>
    <w:rsid w:val="00731EFC"/>
    <w:rsid w:val="00732004"/>
    <w:rsid w:val="00732095"/>
    <w:rsid w:val="007321CA"/>
    <w:rsid w:val="00732503"/>
    <w:rsid w:val="00732548"/>
    <w:rsid w:val="0073268A"/>
    <w:rsid w:val="00732922"/>
    <w:rsid w:val="00732E15"/>
    <w:rsid w:val="00732F76"/>
    <w:rsid w:val="00733178"/>
    <w:rsid w:val="0073320B"/>
    <w:rsid w:val="007332C7"/>
    <w:rsid w:val="00733469"/>
    <w:rsid w:val="007339A0"/>
    <w:rsid w:val="007342D0"/>
    <w:rsid w:val="007344D0"/>
    <w:rsid w:val="007346E2"/>
    <w:rsid w:val="0073474E"/>
    <w:rsid w:val="00735231"/>
    <w:rsid w:val="00735572"/>
    <w:rsid w:val="0073563C"/>
    <w:rsid w:val="007357C6"/>
    <w:rsid w:val="00735CBA"/>
    <w:rsid w:val="00735F5A"/>
    <w:rsid w:val="00736076"/>
    <w:rsid w:val="00736156"/>
    <w:rsid w:val="00736385"/>
    <w:rsid w:val="007368E5"/>
    <w:rsid w:val="00736A28"/>
    <w:rsid w:val="00736BD9"/>
    <w:rsid w:val="007370CC"/>
    <w:rsid w:val="00737642"/>
    <w:rsid w:val="00737B38"/>
    <w:rsid w:val="00737B82"/>
    <w:rsid w:val="00737B8C"/>
    <w:rsid w:val="00737D41"/>
    <w:rsid w:val="00737D93"/>
    <w:rsid w:val="00737E0D"/>
    <w:rsid w:val="007400F3"/>
    <w:rsid w:val="007403C6"/>
    <w:rsid w:val="0074093E"/>
    <w:rsid w:val="00740D9C"/>
    <w:rsid w:val="00740E10"/>
    <w:rsid w:val="007414AB"/>
    <w:rsid w:val="0074173E"/>
    <w:rsid w:val="00741C19"/>
    <w:rsid w:val="00741CA5"/>
    <w:rsid w:val="00741CDB"/>
    <w:rsid w:val="007421D6"/>
    <w:rsid w:val="00742248"/>
    <w:rsid w:val="007423E0"/>
    <w:rsid w:val="0074240E"/>
    <w:rsid w:val="007427E3"/>
    <w:rsid w:val="00742812"/>
    <w:rsid w:val="00742B9A"/>
    <w:rsid w:val="00742BFF"/>
    <w:rsid w:val="00742C48"/>
    <w:rsid w:val="0074304C"/>
    <w:rsid w:val="007430A4"/>
    <w:rsid w:val="00743105"/>
    <w:rsid w:val="007431BE"/>
    <w:rsid w:val="00743247"/>
    <w:rsid w:val="007432C0"/>
    <w:rsid w:val="00744101"/>
    <w:rsid w:val="00744267"/>
    <w:rsid w:val="007447EC"/>
    <w:rsid w:val="0074492D"/>
    <w:rsid w:val="00744F72"/>
    <w:rsid w:val="00745D86"/>
    <w:rsid w:val="00746125"/>
    <w:rsid w:val="007464D1"/>
    <w:rsid w:val="0074651D"/>
    <w:rsid w:val="00746924"/>
    <w:rsid w:val="00746932"/>
    <w:rsid w:val="00746DD5"/>
    <w:rsid w:val="00746DDF"/>
    <w:rsid w:val="00746EAA"/>
    <w:rsid w:val="007470B3"/>
    <w:rsid w:val="007473C0"/>
    <w:rsid w:val="0074741C"/>
    <w:rsid w:val="007474A5"/>
    <w:rsid w:val="007477B1"/>
    <w:rsid w:val="00747847"/>
    <w:rsid w:val="0074792B"/>
    <w:rsid w:val="00747950"/>
    <w:rsid w:val="00747A05"/>
    <w:rsid w:val="00747AE2"/>
    <w:rsid w:val="00747C76"/>
    <w:rsid w:val="00747F64"/>
    <w:rsid w:val="00747FFB"/>
    <w:rsid w:val="00750249"/>
    <w:rsid w:val="00750DD8"/>
    <w:rsid w:val="00751173"/>
    <w:rsid w:val="00751205"/>
    <w:rsid w:val="00751228"/>
    <w:rsid w:val="007512D8"/>
    <w:rsid w:val="00751B8E"/>
    <w:rsid w:val="00751BCE"/>
    <w:rsid w:val="00751C12"/>
    <w:rsid w:val="00751CA3"/>
    <w:rsid w:val="0075229E"/>
    <w:rsid w:val="007524ED"/>
    <w:rsid w:val="007524F3"/>
    <w:rsid w:val="007528B3"/>
    <w:rsid w:val="00752914"/>
    <w:rsid w:val="00752B22"/>
    <w:rsid w:val="00752BAC"/>
    <w:rsid w:val="00752E48"/>
    <w:rsid w:val="00752E71"/>
    <w:rsid w:val="00752FA1"/>
    <w:rsid w:val="00753054"/>
    <w:rsid w:val="00753207"/>
    <w:rsid w:val="00753630"/>
    <w:rsid w:val="007536C7"/>
    <w:rsid w:val="007537A6"/>
    <w:rsid w:val="007539F2"/>
    <w:rsid w:val="00753ACE"/>
    <w:rsid w:val="00753F88"/>
    <w:rsid w:val="00753FB5"/>
    <w:rsid w:val="007545FE"/>
    <w:rsid w:val="0075493C"/>
    <w:rsid w:val="00754F78"/>
    <w:rsid w:val="00754F8A"/>
    <w:rsid w:val="007550BE"/>
    <w:rsid w:val="00755103"/>
    <w:rsid w:val="007551DA"/>
    <w:rsid w:val="00755364"/>
    <w:rsid w:val="007553FD"/>
    <w:rsid w:val="007554AC"/>
    <w:rsid w:val="007555FB"/>
    <w:rsid w:val="00755668"/>
    <w:rsid w:val="00755BFD"/>
    <w:rsid w:val="00755DFA"/>
    <w:rsid w:val="007562C9"/>
    <w:rsid w:val="0075643C"/>
    <w:rsid w:val="007569A7"/>
    <w:rsid w:val="00756FFD"/>
    <w:rsid w:val="0075758C"/>
    <w:rsid w:val="00757622"/>
    <w:rsid w:val="0075766A"/>
    <w:rsid w:val="00757749"/>
    <w:rsid w:val="0075779C"/>
    <w:rsid w:val="007577A4"/>
    <w:rsid w:val="00757992"/>
    <w:rsid w:val="00757CA4"/>
    <w:rsid w:val="00757D66"/>
    <w:rsid w:val="00757E7C"/>
    <w:rsid w:val="00757E7F"/>
    <w:rsid w:val="0076015B"/>
    <w:rsid w:val="007602C6"/>
    <w:rsid w:val="007602CE"/>
    <w:rsid w:val="007606E6"/>
    <w:rsid w:val="00760A7F"/>
    <w:rsid w:val="00760BCA"/>
    <w:rsid w:val="00760DFD"/>
    <w:rsid w:val="0076117A"/>
    <w:rsid w:val="0076171E"/>
    <w:rsid w:val="00761BD9"/>
    <w:rsid w:val="00761D0B"/>
    <w:rsid w:val="0076238D"/>
    <w:rsid w:val="00762548"/>
    <w:rsid w:val="0076294E"/>
    <w:rsid w:val="00762B16"/>
    <w:rsid w:val="00762CA7"/>
    <w:rsid w:val="007633EE"/>
    <w:rsid w:val="00763935"/>
    <w:rsid w:val="00763973"/>
    <w:rsid w:val="007639CC"/>
    <w:rsid w:val="00763A9C"/>
    <w:rsid w:val="00763C10"/>
    <w:rsid w:val="00763F74"/>
    <w:rsid w:val="0076408B"/>
    <w:rsid w:val="00764193"/>
    <w:rsid w:val="0076420D"/>
    <w:rsid w:val="0076475A"/>
    <w:rsid w:val="007647D9"/>
    <w:rsid w:val="00764A8C"/>
    <w:rsid w:val="00764B77"/>
    <w:rsid w:val="00764CA4"/>
    <w:rsid w:val="00764D1D"/>
    <w:rsid w:val="00764E43"/>
    <w:rsid w:val="00764F21"/>
    <w:rsid w:val="0076502A"/>
    <w:rsid w:val="0076517D"/>
    <w:rsid w:val="00765522"/>
    <w:rsid w:val="0076564A"/>
    <w:rsid w:val="00765CD9"/>
    <w:rsid w:val="00765CEC"/>
    <w:rsid w:val="0076629E"/>
    <w:rsid w:val="0076638C"/>
    <w:rsid w:val="007663E3"/>
    <w:rsid w:val="00766483"/>
    <w:rsid w:val="00766559"/>
    <w:rsid w:val="007665C7"/>
    <w:rsid w:val="00766626"/>
    <w:rsid w:val="00766730"/>
    <w:rsid w:val="00766767"/>
    <w:rsid w:val="00766BB4"/>
    <w:rsid w:val="00766BDF"/>
    <w:rsid w:val="00766C29"/>
    <w:rsid w:val="007674A7"/>
    <w:rsid w:val="007674C8"/>
    <w:rsid w:val="007674F4"/>
    <w:rsid w:val="00767557"/>
    <w:rsid w:val="007679CD"/>
    <w:rsid w:val="007679E6"/>
    <w:rsid w:val="00767B91"/>
    <w:rsid w:val="00767D5D"/>
    <w:rsid w:val="00767D67"/>
    <w:rsid w:val="00767F48"/>
    <w:rsid w:val="007702F8"/>
    <w:rsid w:val="00770488"/>
    <w:rsid w:val="00770559"/>
    <w:rsid w:val="00770591"/>
    <w:rsid w:val="0077072C"/>
    <w:rsid w:val="00770A4E"/>
    <w:rsid w:val="00770B5D"/>
    <w:rsid w:val="00770C32"/>
    <w:rsid w:val="00770C51"/>
    <w:rsid w:val="00770D0C"/>
    <w:rsid w:val="00770E0C"/>
    <w:rsid w:val="00770E29"/>
    <w:rsid w:val="00770E3E"/>
    <w:rsid w:val="00771010"/>
    <w:rsid w:val="00771338"/>
    <w:rsid w:val="007715D5"/>
    <w:rsid w:val="00771891"/>
    <w:rsid w:val="00771B52"/>
    <w:rsid w:val="00771B58"/>
    <w:rsid w:val="00771BAB"/>
    <w:rsid w:val="00771DD3"/>
    <w:rsid w:val="00772342"/>
    <w:rsid w:val="007729E5"/>
    <w:rsid w:val="00772C73"/>
    <w:rsid w:val="007733DE"/>
    <w:rsid w:val="00773739"/>
    <w:rsid w:val="007738E0"/>
    <w:rsid w:val="007743B5"/>
    <w:rsid w:val="0077440C"/>
    <w:rsid w:val="00774412"/>
    <w:rsid w:val="00774748"/>
    <w:rsid w:val="00774D1C"/>
    <w:rsid w:val="0077519C"/>
    <w:rsid w:val="00775203"/>
    <w:rsid w:val="00775369"/>
    <w:rsid w:val="0077542D"/>
    <w:rsid w:val="007756A1"/>
    <w:rsid w:val="00775C00"/>
    <w:rsid w:val="00775E0D"/>
    <w:rsid w:val="0077632D"/>
    <w:rsid w:val="007764C9"/>
    <w:rsid w:val="0077656F"/>
    <w:rsid w:val="007768EB"/>
    <w:rsid w:val="00776EE8"/>
    <w:rsid w:val="007771A0"/>
    <w:rsid w:val="00777363"/>
    <w:rsid w:val="007774C6"/>
    <w:rsid w:val="007774F2"/>
    <w:rsid w:val="007776DD"/>
    <w:rsid w:val="00777E41"/>
    <w:rsid w:val="00780349"/>
    <w:rsid w:val="0078040C"/>
    <w:rsid w:val="00780674"/>
    <w:rsid w:val="007806BB"/>
    <w:rsid w:val="007813E1"/>
    <w:rsid w:val="007813F9"/>
    <w:rsid w:val="007814D3"/>
    <w:rsid w:val="00781603"/>
    <w:rsid w:val="007816F0"/>
    <w:rsid w:val="0078176D"/>
    <w:rsid w:val="007817AD"/>
    <w:rsid w:val="00781808"/>
    <w:rsid w:val="00781E75"/>
    <w:rsid w:val="0078202A"/>
    <w:rsid w:val="00782166"/>
    <w:rsid w:val="0078226E"/>
    <w:rsid w:val="00782346"/>
    <w:rsid w:val="007823D4"/>
    <w:rsid w:val="00782940"/>
    <w:rsid w:val="00782E74"/>
    <w:rsid w:val="00782FA2"/>
    <w:rsid w:val="007834AC"/>
    <w:rsid w:val="0078391D"/>
    <w:rsid w:val="00783BD0"/>
    <w:rsid w:val="00783C9E"/>
    <w:rsid w:val="00784159"/>
    <w:rsid w:val="00784534"/>
    <w:rsid w:val="00784ECF"/>
    <w:rsid w:val="00784FCC"/>
    <w:rsid w:val="007853A3"/>
    <w:rsid w:val="007855B9"/>
    <w:rsid w:val="007855FC"/>
    <w:rsid w:val="007856F7"/>
    <w:rsid w:val="00785B94"/>
    <w:rsid w:val="00785DA5"/>
    <w:rsid w:val="007860BD"/>
    <w:rsid w:val="007860F7"/>
    <w:rsid w:val="00786248"/>
    <w:rsid w:val="0078646F"/>
    <w:rsid w:val="00786751"/>
    <w:rsid w:val="00786763"/>
    <w:rsid w:val="007867CD"/>
    <w:rsid w:val="0078688D"/>
    <w:rsid w:val="00786893"/>
    <w:rsid w:val="00786BC1"/>
    <w:rsid w:val="00787039"/>
    <w:rsid w:val="00787271"/>
    <w:rsid w:val="0078727A"/>
    <w:rsid w:val="007876DD"/>
    <w:rsid w:val="00787701"/>
    <w:rsid w:val="00787929"/>
    <w:rsid w:val="007879D7"/>
    <w:rsid w:val="00787C31"/>
    <w:rsid w:val="00787E1E"/>
    <w:rsid w:val="00787E45"/>
    <w:rsid w:val="00787E87"/>
    <w:rsid w:val="007900B3"/>
    <w:rsid w:val="0079017D"/>
    <w:rsid w:val="0079035D"/>
    <w:rsid w:val="0079050B"/>
    <w:rsid w:val="00790839"/>
    <w:rsid w:val="007908AF"/>
    <w:rsid w:val="00790C08"/>
    <w:rsid w:val="00790F6D"/>
    <w:rsid w:val="00790FCB"/>
    <w:rsid w:val="00791033"/>
    <w:rsid w:val="0079114A"/>
    <w:rsid w:val="00791663"/>
    <w:rsid w:val="007919D8"/>
    <w:rsid w:val="00791B3E"/>
    <w:rsid w:val="00791DD7"/>
    <w:rsid w:val="00791E1E"/>
    <w:rsid w:val="007921FE"/>
    <w:rsid w:val="007922F1"/>
    <w:rsid w:val="007923C8"/>
    <w:rsid w:val="00792CE0"/>
    <w:rsid w:val="0079305E"/>
    <w:rsid w:val="00793304"/>
    <w:rsid w:val="007933E9"/>
    <w:rsid w:val="0079354C"/>
    <w:rsid w:val="00793692"/>
    <w:rsid w:val="007937D8"/>
    <w:rsid w:val="00793B7F"/>
    <w:rsid w:val="00793BB3"/>
    <w:rsid w:val="00793CE2"/>
    <w:rsid w:val="00793FD6"/>
    <w:rsid w:val="00794115"/>
    <w:rsid w:val="00794148"/>
    <w:rsid w:val="00794820"/>
    <w:rsid w:val="0079496B"/>
    <w:rsid w:val="00794F05"/>
    <w:rsid w:val="007951AF"/>
    <w:rsid w:val="0079542F"/>
    <w:rsid w:val="007957C6"/>
    <w:rsid w:val="007957F3"/>
    <w:rsid w:val="007959F0"/>
    <w:rsid w:val="00796029"/>
    <w:rsid w:val="00796A3D"/>
    <w:rsid w:val="00796E9B"/>
    <w:rsid w:val="00797185"/>
    <w:rsid w:val="007973AD"/>
    <w:rsid w:val="00797691"/>
    <w:rsid w:val="007977C9"/>
    <w:rsid w:val="00797937"/>
    <w:rsid w:val="00797C87"/>
    <w:rsid w:val="00797E49"/>
    <w:rsid w:val="00797EB4"/>
    <w:rsid w:val="00797FB2"/>
    <w:rsid w:val="00797FC5"/>
    <w:rsid w:val="007A0028"/>
    <w:rsid w:val="007A0074"/>
    <w:rsid w:val="007A0082"/>
    <w:rsid w:val="007A0658"/>
    <w:rsid w:val="007A0C12"/>
    <w:rsid w:val="007A0FB5"/>
    <w:rsid w:val="007A1206"/>
    <w:rsid w:val="007A146D"/>
    <w:rsid w:val="007A16CD"/>
    <w:rsid w:val="007A1A8A"/>
    <w:rsid w:val="007A1B1B"/>
    <w:rsid w:val="007A1CA6"/>
    <w:rsid w:val="007A1DB9"/>
    <w:rsid w:val="007A1FA2"/>
    <w:rsid w:val="007A2054"/>
    <w:rsid w:val="007A2064"/>
    <w:rsid w:val="007A2173"/>
    <w:rsid w:val="007A2768"/>
    <w:rsid w:val="007A2817"/>
    <w:rsid w:val="007A2BBF"/>
    <w:rsid w:val="007A2BD5"/>
    <w:rsid w:val="007A2E21"/>
    <w:rsid w:val="007A2EA1"/>
    <w:rsid w:val="007A3187"/>
    <w:rsid w:val="007A33C5"/>
    <w:rsid w:val="007A38DD"/>
    <w:rsid w:val="007A3B35"/>
    <w:rsid w:val="007A3C0F"/>
    <w:rsid w:val="007A3FE4"/>
    <w:rsid w:val="007A4068"/>
    <w:rsid w:val="007A406A"/>
    <w:rsid w:val="007A42F0"/>
    <w:rsid w:val="007A4440"/>
    <w:rsid w:val="007A4AC4"/>
    <w:rsid w:val="007A4C0B"/>
    <w:rsid w:val="007A4C9F"/>
    <w:rsid w:val="007A4D63"/>
    <w:rsid w:val="007A4E66"/>
    <w:rsid w:val="007A4F84"/>
    <w:rsid w:val="007A528A"/>
    <w:rsid w:val="007A5335"/>
    <w:rsid w:val="007A5337"/>
    <w:rsid w:val="007A53DA"/>
    <w:rsid w:val="007A55EC"/>
    <w:rsid w:val="007A576D"/>
    <w:rsid w:val="007A5C12"/>
    <w:rsid w:val="007A608E"/>
    <w:rsid w:val="007A6778"/>
    <w:rsid w:val="007A6906"/>
    <w:rsid w:val="007A6A04"/>
    <w:rsid w:val="007A6A8E"/>
    <w:rsid w:val="007A6C0C"/>
    <w:rsid w:val="007A6C7E"/>
    <w:rsid w:val="007A6E37"/>
    <w:rsid w:val="007A6E5A"/>
    <w:rsid w:val="007A6FF1"/>
    <w:rsid w:val="007A70E6"/>
    <w:rsid w:val="007A74AB"/>
    <w:rsid w:val="007A7665"/>
    <w:rsid w:val="007A780E"/>
    <w:rsid w:val="007A791B"/>
    <w:rsid w:val="007A7988"/>
    <w:rsid w:val="007A79D6"/>
    <w:rsid w:val="007A7AF5"/>
    <w:rsid w:val="007B01D1"/>
    <w:rsid w:val="007B0333"/>
    <w:rsid w:val="007B06FA"/>
    <w:rsid w:val="007B0849"/>
    <w:rsid w:val="007B0A89"/>
    <w:rsid w:val="007B1162"/>
    <w:rsid w:val="007B16AD"/>
    <w:rsid w:val="007B1853"/>
    <w:rsid w:val="007B1855"/>
    <w:rsid w:val="007B18DD"/>
    <w:rsid w:val="007B1B58"/>
    <w:rsid w:val="007B1CA5"/>
    <w:rsid w:val="007B2BD3"/>
    <w:rsid w:val="007B3050"/>
    <w:rsid w:val="007B32F2"/>
    <w:rsid w:val="007B34A7"/>
    <w:rsid w:val="007B34E4"/>
    <w:rsid w:val="007B35E4"/>
    <w:rsid w:val="007B3797"/>
    <w:rsid w:val="007B3BA4"/>
    <w:rsid w:val="007B3E3A"/>
    <w:rsid w:val="007B4070"/>
    <w:rsid w:val="007B4566"/>
    <w:rsid w:val="007B4704"/>
    <w:rsid w:val="007B4D92"/>
    <w:rsid w:val="007B4EAD"/>
    <w:rsid w:val="007B4FEE"/>
    <w:rsid w:val="007B5215"/>
    <w:rsid w:val="007B54FB"/>
    <w:rsid w:val="007B57C8"/>
    <w:rsid w:val="007B5A83"/>
    <w:rsid w:val="007B5B30"/>
    <w:rsid w:val="007B5D56"/>
    <w:rsid w:val="007B5DC6"/>
    <w:rsid w:val="007B610C"/>
    <w:rsid w:val="007B61FB"/>
    <w:rsid w:val="007B6789"/>
    <w:rsid w:val="007B67B0"/>
    <w:rsid w:val="007B686D"/>
    <w:rsid w:val="007B68A6"/>
    <w:rsid w:val="007B69AB"/>
    <w:rsid w:val="007B6CB0"/>
    <w:rsid w:val="007B6D0B"/>
    <w:rsid w:val="007B7D4B"/>
    <w:rsid w:val="007B7E16"/>
    <w:rsid w:val="007B7F3D"/>
    <w:rsid w:val="007C0784"/>
    <w:rsid w:val="007C0882"/>
    <w:rsid w:val="007C09E4"/>
    <w:rsid w:val="007C0A49"/>
    <w:rsid w:val="007C0B55"/>
    <w:rsid w:val="007C0E7E"/>
    <w:rsid w:val="007C103A"/>
    <w:rsid w:val="007C1066"/>
    <w:rsid w:val="007C11B3"/>
    <w:rsid w:val="007C11E1"/>
    <w:rsid w:val="007C120F"/>
    <w:rsid w:val="007C1531"/>
    <w:rsid w:val="007C1881"/>
    <w:rsid w:val="007C18C1"/>
    <w:rsid w:val="007C1945"/>
    <w:rsid w:val="007C1ADF"/>
    <w:rsid w:val="007C1EB9"/>
    <w:rsid w:val="007C2066"/>
    <w:rsid w:val="007C21BD"/>
    <w:rsid w:val="007C2455"/>
    <w:rsid w:val="007C26FC"/>
    <w:rsid w:val="007C2A34"/>
    <w:rsid w:val="007C2B9A"/>
    <w:rsid w:val="007C2CF1"/>
    <w:rsid w:val="007C3192"/>
    <w:rsid w:val="007C3274"/>
    <w:rsid w:val="007C32D7"/>
    <w:rsid w:val="007C33E3"/>
    <w:rsid w:val="007C39C8"/>
    <w:rsid w:val="007C3CBB"/>
    <w:rsid w:val="007C3F55"/>
    <w:rsid w:val="007C4057"/>
    <w:rsid w:val="007C46C4"/>
    <w:rsid w:val="007C4BE4"/>
    <w:rsid w:val="007C4CE5"/>
    <w:rsid w:val="007C4E01"/>
    <w:rsid w:val="007C5277"/>
    <w:rsid w:val="007C55E4"/>
    <w:rsid w:val="007C5837"/>
    <w:rsid w:val="007C5877"/>
    <w:rsid w:val="007C5970"/>
    <w:rsid w:val="007C5ECE"/>
    <w:rsid w:val="007C5EE8"/>
    <w:rsid w:val="007C60B6"/>
    <w:rsid w:val="007C6469"/>
    <w:rsid w:val="007C650F"/>
    <w:rsid w:val="007C669C"/>
    <w:rsid w:val="007C6A0D"/>
    <w:rsid w:val="007C6A63"/>
    <w:rsid w:val="007C6C29"/>
    <w:rsid w:val="007C6D93"/>
    <w:rsid w:val="007C6E87"/>
    <w:rsid w:val="007C6EB1"/>
    <w:rsid w:val="007C7063"/>
    <w:rsid w:val="007C7492"/>
    <w:rsid w:val="007C7DFB"/>
    <w:rsid w:val="007D0123"/>
    <w:rsid w:val="007D02CD"/>
    <w:rsid w:val="007D0909"/>
    <w:rsid w:val="007D0F54"/>
    <w:rsid w:val="007D109C"/>
    <w:rsid w:val="007D117A"/>
    <w:rsid w:val="007D17D8"/>
    <w:rsid w:val="007D1DDB"/>
    <w:rsid w:val="007D1F1D"/>
    <w:rsid w:val="007D24E3"/>
    <w:rsid w:val="007D254F"/>
    <w:rsid w:val="007D2BED"/>
    <w:rsid w:val="007D3076"/>
    <w:rsid w:val="007D333A"/>
    <w:rsid w:val="007D3557"/>
    <w:rsid w:val="007D36E9"/>
    <w:rsid w:val="007D3A07"/>
    <w:rsid w:val="007D3B57"/>
    <w:rsid w:val="007D3F17"/>
    <w:rsid w:val="007D415F"/>
    <w:rsid w:val="007D43CE"/>
    <w:rsid w:val="007D44A6"/>
    <w:rsid w:val="007D480E"/>
    <w:rsid w:val="007D4C2E"/>
    <w:rsid w:val="007D4C69"/>
    <w:rsid w:val="007D4D24"/>
    <w:rsid w:val="007D5972"/>
    <w:rsid w:val="007D5A55"/>
    <w:rsid w:val="007D5B27"/>
    <w:rsid w:val="007D5BFB"/>
    <w:rsid w:val="007D601C"/>
    <w:rsid w:val="007D635C"/>
    <w:rsid w:val="007D63AB"/>
    <w:rsid w:val="007D6583"/>
    <w:rsid w:val="007D685A"/>
    <w:rsid w:val="007D6A6F"/>
    <w:rsid w:val="007D6B3F"/>
    <w:rsid w:val="007D6C4C"/>
    <w:rsid w:val="007D6F4A"/>
    <w:rsid w:val="007D70BA"/>
    <w:rsid w:val="007D719D"/>
    <w:rsid w:val="007D7212"/>
    <w:rsid w:val="007D72B9"/>
    <w:rsid w:val="007D74B7"/>
    <w:rsid w:val="007D76EA"/>
    <w:rsid w:val="007D780A"/>
    <w:rsid w:val="007D7939"/>
    <w:rsid w:val="007D7A34"/>
    <w:rsid w:val="007D7B60"/>
    <w:rsid w:val="007D7E3F"/>
    <w:rsid w:val="007E0125"/>
    <w:rsid w:val="007E0387"/>
    <w:rsid w:val="007E0455"/>
    <w:rsid w:val="007E065C"/>
    <w:rsid w:val="007E0684"/>
    <w:rsid w:val="007E06FD"/>
    <w:rsid w:val="007E0750"/>
    <w:rsid w:val="007E077F"/>
    <w:rsid w:val="007E0910"/>
    <w:rsid w:val="007E0AEA"/>
    <w:rsid w:val="007E0D2C"/>
    <w:rsid w:val="007E13D4"/>
    <w:rsid w:val="007E146C"/>
    <w:rsid w:val="007E17A0"/>
    <w:rsid w:val="007E183A"/>
    <w:rsid w:val="007E183C"/>
    <w:rsid w:val="007E1AF0"/>
    <w:rsid w:val="007E1B0A"/>
    <w:rsid w:val="007E1EDF"/>
    <w:rsid w:val="007E20E4"/>
    <w:rsid w:val="007E2296"/>
    <w:rsid w:val="007E2376"/>
    <w:rsid w:val="007E2D4E"/>
    <w:rsid w:val="007E2FE0"/>
    <w:rsid w:val="007E302D"/>
    <w:rsid w:val="007E376E"/>
    <w:rsid w:val="007E4952"/>
    <w:rsid w:val="007E4E0C"/>
    <w:rsid w:val="007E4E9C"/>
    <w:rsid w:val="007E4EA0"/>
    <w:rsid w:val="007E4EAA"/>
    <w:rsid w:val="007E4EDF"/>
    <w:rsid w:val="007E4F4F"/>
    <w:rsid w:val="007E50D9"/>
    <w:rsid w:val="007E542E"/>
    <w:rsid w:val="007E552A"/>
    <w:rsid w:val="007E5594"/>
    <w:rsid w:val="007E5764"/>
    <w:rsid w:val="007E5991"/>
    <w:rsid w:val="007E599F"/>
    <w:rsid w:val="007E5DB5"/>
    <w:rsid w:val="007E648B"/>
    <w:rsid w:val="007E6617"/>
    <w:rsid w:val="007E68EE"/>
    <w:rsid w:val="007E69F3"/>
    <w:rsid w:val="007E6E6A"/>
    <w:rsid w:val="007E7125"/>
    <w:rsid w:val="007E719C"/>
    <w:rsid w:val="007E731F"/>
    <w:rsid w:val="007E7457"/>
    <w:rsid w:val="007E74F5"/>
    <w:rsid w:val="007E79C9"/>
    <w:rsid w:val="007F033D"/>
    <w:rsid w:val="007F0965"/>
    <w:rsid w:val="007F0B41"/>
    <w:rsid w:val="007F0C2C"/>
    <w:rsid w:val="007F0D6A"/>
    <w:rsid w:val="007F120A"/>
    <w:rsid w:val="007F12DC"/>
    <w:rsid w:val="007F1544"/>
    <w:rsid w:val="007F1816"/>
    <w:rsid w:val="007F1C51"/>
    <w:rsid w:val="007F1DF3"/>
    <w:rsid w:val="007F2344"/>
    <w:rsid w:val="007F2396"/>
    <w:rsid w:val="007F2470"/>
    <w:rsid w:val="007F247D"/>
    <w:rsid w:val="007F24F3"/>
    <w:rsid w:val="007F2729"/>
    <w:rsid w:val="007F287C"/>
    <w:rsid w:val="007F2AEA"/>
    <w:rsid w:val="007F2DAC"/>
    <w:rsid w:val="007F2EDE"/>
    <w:rsid w:val="007F3024"/>
    <w:rsid w:val="007F3082"/>
    <w:rsid w:val="007F385A"/>
    <w:rsid w:val="007F3920"/>
    <w:rsid w:val="007F395F"/>
    <w:rsid w:val="007F3977"/>
    <w:rsid w:val="007F39FB"/>
    <w:rsid w:val="007F3B88"/>
    <w:rsid w:val="007F41C7"/>
    <w:rsid w:val="007F4269"/>
    <w:rsid w:val="007F4271"/>
    <w:rsid w:val="007F4719"/>
    <w:rsid w:val="007F4AE0"/>
    <w:rsid w:val="007F4DFE"/>
    <w:rsid w:val="007F4EE5"/>
    <w:rsid w:val="007F519D"/>
    <w:rsid w:val="007F56C8"/>
    <w:rsid w:val="007F58FA"/>
    <w:rsid w:val="007F5A21"/>
    <w:rsid w:val="007F6054"/>
    <w:rsid w:val="007F6225"/>
    <w:rsid w:val="007F6614"/>
    <w:rsid w:val="007F6736"/>
    <w:rsid w:val="007F6B6D"/>
    <w:rsid w:val="007F6B80"/>
    <w:rsid w:val="007F6BBD"/>
    <w:rsid w:val="007F7185"/>
    <w:rsid w:val="007F7371"/>
    <w:rsid w:val="007F7577"/>
    <w:rsid w:val="007F7AA4"/>
    <w:rsid w:val="007F7FC5"/>
    <w:rsid w:val="008001EA"/>
    <w:rsid w:val="008007D5"/>
    <w:rsid w:val="00800B21"/>
    <w:rsid w:val="00800DC3"/>
    <w:rsid w:val="00800F81"/>
    <w:rsid w:val="008011A8"/>
    <w:rsid w:val="00801233"/>
    <w:rsid w:val="00801749"/>
    <w:rsid w:val="008018DC"/>
    <w:rsid w:val="00801AD8"/>
    <w:rsid w:val="00802099"/>
    <w:rsid w:val="008021F7"/>
    <w:rsid w:val="0080246E"/>
    <w:rsid w:val="0080271B"/>
    <w:rsid w:val="00802745"/>
    <w:rsid w:val="00802868"/>
    <w:rsid w:val="00802E65"/>
    <w:rsid w:val="00802F42"/>
    <w:rsid w:val="008031E8"/>
    <w:rsid w:val="00803306"/>
    <w:rsid w:val="0080343A"/>
    <w:rsid w:val="008037AA"/>
    <w:rsid w:val="008037BA"/>
    <w:rsid w:val="008039D4"/>
    <w:rsid w:val="00803B10"/>
    <w:rsid w:val="00803BDA"/>
    <w:rsid w:val="00803E6B"/>
    <w:rsid w:val="00803EB1"/>
    <w:rsid w:val="0080402F"/>
    <w:rsid w:val="00804238"/>
    <w:rsid w:val="0080458D"/>
    <w:rsid w:val="008045BD"/>
    <w:rsid w:val="0080471D"/>
    <w:rsid w:val="008047C3"/>
    <w:rsid w:val="008048C7"/>
    <w:rsid w:val="008048D8"/>
    <w:rsid w:val="00804A23"/>
    <w:rsid w:val="00804AE2"/>
    <w:rsid w:val="00805145"/>
    <w:rsid w:val="0080526A"/>
    <w:rsid w:val="008052CD"/>
    <w:rsid w:val="0080578D"/>
    <w:rsid w:val="00805932"/>
    <w:rsid w:val="00805A0F"/>
    <w:rsid w:val="00805EEB"/>
    <w:rsid w:val="0080695C"/>
    <w:rsid w:val="00806ED4"/>
    <w:rsid w:val="00806F13"/>
    <w:rsid w:val="00806FDD"/>
    <w:rsid w:val="00807006"/>
    <w:rsid w:val="00807010"/>
    <w:rsid w:val="00807018"/>
    <w:rsid w:val="0080708D"/>
    <w:rsid w:val="0080708E"/>
    <w:rsid w:val="00807194"/>
    <w:rsid w:val="00807558"/>
    <w:rsid w:val="008075F4"/>
    <w:rsid w:val="008078DF"/>
    <w:rsid w:val="00807AE9"/>
    <w:rsid w:val="00807C1A"/>
    <w:rsid w:val="008100BE"/>
    <w:rsid w:val="0081038B"/>
    <w:rsid w:val="00810391"/>
    <w:rsid w:val="00810393"/>
    <w:rsid w:val="008103EE"/>
    <w:rsid w:val="008108E8"/>
    <w:rsid w:val="00810960"/>
    <w:rsid w:val="00810DB8"/>
    <w:rsid w:val="00811156"/>
    <w:rsid w:val="0081118F"/>
    <w:rsid w:val="008111F6"/>
    <w:rsid w:val="00811571"/>
    <w:rsid w:val="00811670"/>
    <w:rsid w:val="00811685"/>
    <w:rsid w:val="008117EB"/>
    <w:rsid w:val="0081182F"/>
    <w:rsid w:val="00811A98"/>
    <w:rsid w:val="00811EB5"/>
    <w:rsid w:val="00811F27"/>
    <w:rsid w:val="008121C4"/>
    <w:rsid w:val="008122FA"/>
    <w:rsid w:val="0081280F"/>
    <w:rsid w:val="00812AC1"/>
    <w:rsid w:val="00812B4F"/>
    <w:rsid w:val="00812FAA"/>
    <w:rsid w:val="008131F5"/>
    <w:rsid w:val="00813788"/>
    <w:rsid w:val="00813853"/>
    <w:rsid w:val="00813A88"/>
    <w:rsid w:val="00813E97"/>
    <w:rsid w:val="00814023"/>
    <w:rsid w:val="008142AB"/>
    <w:rsid w:val="008142D1"/>
    <w:rsid w:val="00814668"/>
    <w:rsid w:val="00814A08"/>
    <w:rsid w:val="00814A27"/>
    <w:rsid w:val="00814B07"/>
    <w:rsid w:val="00814B0F"/>
    <w:rsid w:val="00814C3B"/>
    <w:rsid w:val="00814D1A"/>
    <w:rsid w:val="00814F25"/>
    <w:rsid w:val="00814F91"/>
    <w:rsid w:val="0081504F"/>
    <w:rsid w:val="0081543F"/>
    <w:rsid w:val="008156AC"/>
    <w:rsid w:val="008157F4"/>
    <w:rsid w:val="00815B1A"/>
    <w:rsid w:val="00815D41"/>
    <w:rsid w:val="00816035"/>
    <w:rsid w:val="00816076"/>
    <w:rsid w:val="0081671D"/>
    <w:rsid w:val="00816FED"/>
    <w:rsid w:val="0081702A"/>
    <w:rsid w:val="0081773E"/>
    <w:rsid w:val="00817A06"/>
    <w:rsid w:val="00817B74"/>
    <w:rsid w:val="00817CA4"/>
    <w:rsid w:val="00817D5F"/>
    <w:rsid w:val="00817DD6"/>
    <w:rsid w:val="00817E38"/>
    <w:rsid w:val="00817F9B"/>
    <w:rsid w:val="00817FB8"/>
    <w:rsid w:val="00817FC1"/>
    <w:rsid w:val="008202E8"/>
    <w:rsid w:val="00820DC4"/>
    <w:rsid w:val="00820F1B"/>
    <w:rsid w:val="00821A0D"/>
    <w:rsid w:val="00821E16"/>
    <w:rsid w:val="00822264"/>
    <w:rsid w:val="0082283E"/>
    <w:rsid w:val="00822CAF"/>
    <w:rsid w:val="00823104"/>
    <w:rsid w:val="00823301"/>
    <w:rsid w:val="00823442"/>
    <w:rsid w:val="0082353E"/>
    <w:rsid w:val="008235CF"/>
    <w:rsid w:val="00823A90"/>
    <w:rsid w:val="00823B21"/>
    <w:rsid w:val="00823EAD"/>
    <w:rsid w:val="00823EB2"/>
    <w:rsid w:val="008242ED"/>
    <w:rsid w:val="008243D2"/>
    <w:rsid w:val="008244FC"/>
    <w:rsid w:val="00824722"/>
    <w:rsid w:val="00824965"/>
    <w:rsid w:val="00824B15"/>
    <w:rsid w:val="00824E01"/>
    <w:rsid w:val="00824E27"/>
    <w:rsid w:val="00825094"/>
    <w:rsid w:val="00825164"/>
    <w:rsid w:val="008251C8"/>
    <w:rsid w:val="00825285"/>
    <w:rsid w:val="0082539C"/>
    <w:rsid w:val="0082563D"/>
    <w:rsid w:val="008257A6"/>
    <w:rsid w:val="0082589C"/>
    <w:rsid w:val="00825B9A"/>
    <w:rsid w:val="00825BA4"/>
    <w:rsid w:val="00825BB9"/>
    <w:rsid w:val="008260BB"/>
    <w:rsid w:val="0082618C"/>
    <w:rsid w:val="00826397"/>
    <w:rsid w:val="00826466"/>
    <w:rsid w:val="00826972"/>
    <w:rsid w:val="00826A83"/>
    <w:rsid w:val="00826C54"/>
    <w:rsid w:val="00827292"/>
    <w:rsid w:val="008274C3"/>
    <w:rsid w:val="00827A6E"/>
    <w:rsid w:val="00827B05"/>
    <w:rsid w:val="00827D25"/>
    <w:rsid w:val="00827D95"/>
    <w:rsid w:val="00827DBA"/>
    <w:rsid w:val="00827E56"/>
    <w:rsid w:val="008301F4"/>
    <w:rsid w:val="008304B2"/>
    <w:rsid w:val="00830917"/>
    <w:rsid w:val="00830D25"/>
    <w:rsid w:val="00830D34"/>
    <w:rsid w:val="008311DA"/>
    <w:rsid w:val="008312CE"/>
    <w:rsid w:val="008312F2"/>
    <w:rsid w:val="0083172A"/>
    <w:rsid w:val="0083184E"/>
    <w:rsid w:val="00831935"/>
    <w:rsid w:val="00831CE6"/>
    <w:rsid w:val="00832233"/>
    <w:rsid w:val="0083238B"/>
    <w:rsid w:val="00832879"/>
    <w:rsid w:val="00832A50"/>
    <w:rsid w:val="00832A64"/>
    <w:rsid w:val="00832B8F"/>
    <w:rsid w:val="00832D39"/>
    <w:rsid w:val="00832D73"/>
    <w:rsid w:val="00832F4E"/>
    <w:rsid w:val="00833126"/>
    <w:rsid w:val="00833236"/>
    <w:rsid w:val="00833438"/>
    <w:rsid w:val="00833ADF"/>
    <w:rsid w:val="00833F00"/>
    <w:rsid w:val="00834011"/>
    <w:rsid w:val="00834026"/>
    <w:rsid w:val="00834365"/>
    <w:rsid w:val="00834401"/>
    <w:rsid w:val="00834B66"/>
    <w:rsid w:val="00834CE9"/>
    <w:rsid w:val="008350F4"/>
    <w:rsid w:val="008352EC"/>
    <w:rsid w:val="00835545"/>
    <w:rsid w:val="008356D1"/>
    <w:rsid w:val="00835894"/>
    <w:rsid w:val="00836060"/>
    <w:rsid w:val="00836422"/>
    <w:rsid w:val="00836455"/>
    <w:rsid w:val="00836467"/>
    <w:rsid w:val="008368FF"/>
    <w:rsid w:val="00836AE1"/>
    <w:rsid w:val="00836DCF"/>
    <w:rsid w:val="00836E67"/>
    <w:rsid w:val="0083748D"/>
    <w:rsid w:val="00837B03"/>
    <w:rsid w:val="00837CA4"/>
    <w:rsid w:val="00840088"/>
    <w:rsid w:val="0084008D"/>
    <w:rsid w:val="00840486"/>
    <w:rsid w:val="008405F5"/>
    <w:rsid w:val="00840978"/>
    <w:rsid w:val="00840F7E"/>
    <w:rsid w:val="00841053"/>
    <w:rsid w:val="00841220"/>
    <w:rsid w:val="0084124B"/>
    <w:rsid w:val="008412C4"/>
    <w:rsid w:val="00841870"/>
    <w:rsid w:val="00841C86"/>
    <w:rsid w:val="00842065"/>
    <w:rsid w:val="00842139"/>
    <w:rsid w:val="008422D8"/>
    <w:rsid w:val="00842530"/>
    <w:rsid w:val="00842B1E"/>
    <w:rsid w:val="00842CA7"/>
    <w:rsid w:val="00842F7B"/>
    <w:rsid w:val="00843116"/>
    <w:rsid w:val="0084328E"/>
    <w:rsid w:val="008432C6"/>
    <w:rsid w:val="00843564"/>
    <w:rsid w:val="0084361F"/>
    <w:rsid w:val="008438D5"/>
    <w:rsid w:val="008438F1"/>
    <w:rsid w:val="00843AFB"/>
    <w:rsid w:val="00843D60"/>
    <w:rsid w:val="00843D8E"/>
    <w:rsid w:val="00843E19"/>
    <w:rsid w:val="008441DF"/>
    <w:rsid w:val="00844662"/>
    <w:rsid w:val="00844868"/>
    <w:rsid w:val="00844D14"/>
    <w:rsid w:val="008463A5"/>
    <w:rsid w:val="0084678F"/>
    <w:rsid w:val="008468B1"/>
    <w:rsid w:val="00846969"/>
    <w:rsid w:val="00846C76"/>
    <w:rsid w:val="00846EF7"/>
    <w:rsid w:val="0084709C"/>
    <w:rsid w:val="00847591"/>
    <w:rsid w:val="00847A65"/>
    <w:rsid w:val="00847B6A"/>
    <w:rsid w:val="00847C7A"/>
    <w:rsid w:val="00847FC1"/>
    <w:rsid w:val="00850135"/>
    <w:rsid w:val="0085030B"/>
    <w:rsid w:val="008503CD"/>
    <w:rsid w:val="00850915"/>
    <w:rsid w:val="008515B3"/>
    <w:rsid w:val="0085189B"/>
    <w:rsid w:val="00851B67"/>
    <w:rsid w:val="00851BD2"/>
    <w:rsid w:val="00851BF2"/>
    <w:rsid w:val="00851FCE"/>
    <w:rsid w:val="008521E2"/>
    <w:rsid w:val="00852534"/>
    <w:rsid w:val="0085296F"/>
    <w:rsid w:val="00852E11"/>
    <w:rsid w:val="00852F8F"/>
    <w:rsid w:val="00853A5B"/>
    <w:rsid w:val="00853D40"/>
    <w:rsid w:val="00853DBF"/>
    <w:rsid w:val="00853F05"/>
    <w:rsid w:val="00854169"/>
    <w:rsid w:val="00854C73"/>
    <w:rsid w:val="00854D24"/>
    <w:rsid w:val="00854D96"/>
    <w:rsid w:val="00854FFB"/>
    <w:rsid w:val="00855624"/>
    <w:rsid w:val="00855983"/>
    <w:rsid w:val="00855A83"/>
    <w:rsid w:val="00855EB6"/>
    <w:rsid w:val="00855F2F"/>
    <w:rsid w:val="00855F82"/>
    <w:rsid w:val="008560A3"/>
    <w:rsid w:val="00856183"/>
    <w:rsid w:val="0085621C"/>
    <w:rsid w:val="00856264"/>
    <w:rsid w:val="00856302"/>
    <w:rsid w:val="00856495"/>
    <w:rsid w:val="0085657B"/>
    <w:rsid w:val="0085669C"/>
    <w:rsid w:val="008567CB"/>
    <w:rsid w:val="0085686D"/>
    <w:rsid w:val="00856974"/>
    <w:rsid w:val="00856B63"/>
    <w:rsid w:val="00856B6A"/>
    <w:rsid w:val="00856DC7"/>
    <w:rsid w:val="008570B3"/>
    <w:rsid w:val="008570FF"/>
    <w:rsid w:val="0085727F"/>
    <w:rsid w:val="008576EF"/>
    <w:rsid w:val="00857751"/>
    <w:rsid w:val="00857C88"/>
    <w:rsid w:val="00857F21"/>
    <w:rsid w:val="008602D5"/>
    <w:rsid w:val="0086030D"/>
    <w:rsid w:val="0086037C"/>
    <w:rsid w:val="00860485"/>
    <w:rsid w:val="008604E4"/>
    <w:rsid w:val="008608EE"/>
    <w:rsid w:val="00860C39"/>
    <w:rsid w:val="00861203"/>
    <w:rsid w:val="0086120A"/>
    <w:rsid w:val="008617CD"/>
    <w:rsid w:val="00861917"/>
    <w:rsid w:val="00861CE4"/>
    <w:rsid w:val="00861D21"/>
    <w:rsid w:val="00861D7A"/>
    <w:rsid w:val="00861D82"/>
    <w:rsid w:val="00861F35"/>
    <w:rsid w:val="0086285B"/>
    <w:rsid w:val="00862BD7"/>
    <w:rsid w:val="00862CB1"/>
    <w:rsid w:val="00862F95"/>
    <w:rsid w:val="008631EE"/>
    <w:rsid w:val="00863A80"/>
    <w:rsid w:val="00863BAF"/>
    <w:rsid w:val="00863C78"/>
    <w:rsid w:val="0086401D"/>
    <w:rsid w:val="00864057"/>
    <w:rsid w:val="008640B4"/>
    <w:rsid w:val="00864627"/>
    <w:rsid w:val="008646F4"/>
    <w:rsid w:val="00864AF7"/>
    <w:rsid w:val="00864B67"/>
    <w:rsid w:val="00864B96"/>
    <w:rsid w:val="00864E51"/>
    <w:rsid w:val="0086504F"/>
    <w:rsid w:val="008650B6"/>
    <w:rsid w:val="008650E7"/>
    <w:rsid w:val="008650FE"/>
    <w:rsid w:val="0086537D"/>
    <w:rsid w:val="008654B9"/>
    <w:rsid w:val="008657B5"/>
    <w:rsid w:val="00865F07"/>
    <w:rsid w:val="00865FF8"/>
    <w:rsid w:val="0086619E"/>
    <w:rsid w:val="0086620C"/>
    <w:rsid w:val="00866261"/>
    <w:rsid w:val="0086635E"/>
    <w:rsid w:val="0086644E"/>
    <w:rsid w:val="00866489"/>
    <w:rsid w:val="0086668C"/>
    <w:rsid w:val="00866AB4"/>
    <w:rsid w:val="0086777E"/>
    <w:rsid w:val="00867D77"/>
    <w:rsid w:val="00867DB4"/>
    <w:rsid w:val="008700FC"/>
    <w:rsid w:val="008701E8"/>
    <w:rsid w:val="00870375"/>
    <w:rsid w:val="00870640"/>
    <w:rsid w:val="00870759"/>
    <w:rsid w:val="008707CB"/>
    <w:rsid w:val="008709A2"/>
    <w:rsid w:val="00870B52"/>
    <w:rsid w:val="00870E53"/>
    <w:rsid w:val="00871354"/>
    <w:rsid w:val="00871751"/>
    <w:rsid w:val="00871822"/>
    <w:rsid w:val="00871E26"/>
    <w:rsid w:val="00871F57"/>
    <w:rsid w:val="00872562"/>
    <w:rsid w:val="008725FE"/>
    <w:rsid w:val="008726CC"/>
    <w:rsid w:val="008728F0"/>
    <w:rsid w:val="00873370"/>
    <w:rsid w:val="00873786"/>
    <w:rsid w:val="00873B7F"/>
    <w:rsid w:val="00873BE6"/>
    <w:rsid w:val="00874029"/>
    <w:rsid w:val="0087406E"/>
    <w:rsid w:val="00874258"/>
    <w:rsid w:val="008744E7"/>
    <w:rsid w:val="00874636"/>
    <w:rsid w:val="0087463B"/>
    <w:rsid w:val="00874816"/>
    <w:rsid w:val="00874AB0"/>
    <w:rsid w:val="00874C3E"/>
    <w:rsid w:val="00874C63"/>
    <w:rsid w:val="00874CB3"/>
    <w:rsid w:val="00874E5A"/>
    <w:rsid w:val="00874F17"/>
    <w:rsid w:val="008750F6"/>
    <w:rsid w:val="008751F3"/>
    <w:rsid w:val="008754E2"/>
    <w:rsid w:val="00875559"/>
    <w:rsid w:val="008758F1"/>
    <w:rsid w:val="00875BE7"/>
    <w:rsid w:val="008761C2"/>
    <w:rsid w:val="008763EA"/>
    <w:rsid w:val="00876B66"/>
    <w:rsid w:val="00876C0A"/>
    <w:rsid w:val="00876DD5"/>
    <w:rsid w:val="008772F5"/>
    <w:rsid w:val="00877433"/>
    <w:rsid w:val="008778E6"/>
    <w:rsid w:val="00877E23"/>
    <w:rsid w:val="00877E81"/>
    <w:rsid w:val="00877F01"/>
    <w:rsid w:val="00877FBC"/>
    <w:rsid w:val="00880212"/>
    <w:rsid w:val="00880494"/>
    <w:rsid w:val="00880C51"/>
    <w:rsid w:val="00880DC4"/>
    <w:rsid w:val="00880EC7"/>
    <w:rsid w:val="00881035"/>
    <w:rsid w:val="0088113F"/>
    <w:rsid w:val="008811AB"/>
    <w:rsid w:val="008813EF"/>
    <w:rsid w:val="00881A1A"/>
    <w:rsid w:val="00881BFA"/>
    <w:rsid w:val="00882061"/>
    <w:rsid w:val="008822A9"/>
    <w:rsid w:val="00882AA7"/>
    <w:rsid w:val="00882B87"/>
    <w:rsid w:val="00882B92"/>
    <w:rsid w:val="0088307B"/>
    <w:rsid w:val="00883082"/>
    <w:rsid w:val="008830BC"/>
    <w:rsid w:val="00883232"/>
    <w:rsid w:val="0088334E"/>
    <w:rsid w:val="00883404"/>
    <w:rsid w:val="00883502"/>
    <w:rsid w:val="0088351C"/>
    <w:rsid w:val="00883D77"/>
    <w:rsid w:val="00883E1F"/>
    <w:rsid w:val="00883EEF"/>
    <w:rsid w:val="00884157"/>
    <w:rsid w:val="0088426A"/>
    <w:rsid w:val="008842C0"/>
    <w:rsid w:val="0088450C"/>
    <w:rsid w:val="008846C8"/>
    <w:rsid w:val="00884CB6"/>
    <w:rsid w:val="00884CD1"/>
    <w:rsid w:val="00884F09"/>
    <w:rsid w:val="00885188"/>
    <w:rsid w:val="00885333"/>
    <w:rsid w:val="00885485"/>
    <w:rsid w:val="0088550C"/>
    <w:rsid w:val="0088552D"/>
    <w:rsid w:val="00885882"/>
    <w:rsid w:val="00885993"/>
    <w:rsid w:val="00885C07"/>
    <w:rsid w:val="00885DAE"/>
    <w:rsid w:val="00886018"/>
    <w:rsid w:val="00886080"/>
    <w:rsid w:val="00886631"/>
    <w:rsid w:val="00886639"/>
    <w:rsid w:val="0088668F"/>
    <w:rsid w:val="00886695"/>
    <w:rsid w:val="00886D15"/>
    <w:rsid w:val="00886F46"/>
    <w:rsid w:val="008874D8"/>
    <w:rsid w:val="008879EA"/>
    <w:rsid w:val="00887C54"/>
    <w:rsid w:val="00890510"/>
    <w:rsid w:val="0089087B"/>
    <w:rsid w:val="00890990"/>
    <w:rsid w:val="00890B1E"/>
    <w:rsid w:val="00890BEB"/>
    <w:rsid w:val="00890EA0"/>
    <w:rsid w:val="00891141"/>
    <w:rsid w:val="0089184B"/>
    <w:rsid w:val="00891948"/>
    <w:rsid w:val="008919FC"/>
    <w:rsid w:val="00891B0E"/>
    <w:rsid w:val="00891B91"/>
    <w:rsid w:val="00891C15"/>
    <w:rsid w:val="00891C66"/>
    <w:rsid w:val="00891E21"/>
    <w:rsid w:val="00891E4F"/>
    <w:rsid w:val="00891EAE"/>
    <w:rsid w:val="00892006"/>
    <w:rsid w:val="0089265D"/>
    <w:rsid w:val="008927C4"/>
    <w:rsid w:val="0089286D"/>
    <w:rsid w:val="00892995"/>
    <w:rsid w:val="00892B27"/>
    <w:rsid w:val="00892C4E"/>
    <w:rsid w:val="00892CBA"/>
    <w:rsid w:val="00892D9B"/>
    <w:rsid w:val="00893213"/>
    <w:rsid w:val="008932DB"/>
    <w:rsid w:val="008933B3"/>
    <w:rsid w:val="008934A6"/>
    <w:rsid w:val="008935B8"/>
    <w:rsid w:val="00893B61"/>
    <w:rsid w:val="00893B83"/>
    <w:rsid w:val="00893CAF"/>
    <w:rsid w:val="00893ED9"/>
    <w:rsid w:val="00893F7E"/>
    <w:rsid w:val="00894202"/>
    <w:rsid w:val="008943E1"/>
    <w:rsid w:val="00894A3A"/>
    <w:rsid w:val="008950CB"/>
    <w:rsid w:val="00895251"/>
    <w:rsid w:val="00895270"/>
    <w:rsid w:val="0089528B"/>
    <w:rsid w:val="008954EC"/>
    <w:rsid w:val="008957F6"/>
    <w:rsid w:val="00895907"/>
    <w:rsid w:val="008960A8"/>
    <w:rsid w:val="008965B0"/>
    <w:rsid w:val="00896990"/>
    <w:rsid w:val="00897171"/>
    <w:rsid w:val="008971F4"/>
    <w:rsid w:val="008974FE"/>
    <w:rsid w:val="008976E8"/>
    <w:rsid w:val="008976EE"/>
    <w:rsid w:val="00897D28"/>
    <w:rsid w:val="00897DF8"/>
    <w:rsid w:val="00897EE6"/>
    <w:rsid w:val="008A0101"/>
    <w:rsid w:val="008A0550"/>
    <w:rsid w:val="008A066D"/>
    <w:rsid w:val="008A08CC"/>
    <w:rsid w:val="008A0919"/>
    <w:rsid w:val="008A09A8"/>
    <w:rsid w:val="008A0FEC"/>
    <w:rsid w:val="008A14FC"/>
    <w:rsid w:val="008A158B"/>
    <w:rsid w:val="008A16CB"/>
    <w:rsid w:val="008A17A2"/>
    <w:rsid w:val="008A1E34"/>
    <w:rsid w:val="008A235A"/>
    <w:rsid w:val="008A2823"/>
    <w:rsid w:val="008A295A"/>
    <w:rsid w:val="008A2E29"/>
    <w:rsid w:val="008A2E64"/>
    <w:rsid w:val="008A3030"/>
    <w:rsid w:val="008A3241"/>
    <w:rsid w:val="008A3844"/>
    <w:rsid w:val="008A38D0"/>
    <w:rsid w:val="008A3B3B"/>
    <w:rsid w:val="008A3E6D"/>
    <w:rsid w:val="008A3F73"/>
    <w:rsid w:val="008A4054"/>
    <w:rsid w:val="008A4A07"/>
    <w:rsid w:val="008A50C8"/>
    <w:rsid w:val="008A5107"/>
    <w:rsid w:val="008A51AB"/>
    <w:rsid w:val="008A52AD"/>
    <w:rsid w:val="008A55B0"/>
    <w:rsid w:val="008A5BC3"/>
    <w:rsid w:val="008A5D86"/>
    <w:rsid w:val="008A5FEC"/>
    <w:rsid w:val="008A632B"/>
    <w:rsid w:val="008A6570"/>
    <w:rsid w:val="008A69AE"/>
    <w:rsid w:val="008A786B"/>
    <w:rsid w:val="008A7883"/>
    <w:rsid w:val="008A7C4B"/>
    <w:rsid w:val="008A7D26"/>
    <w:rsid w:val="008A7F42"/>
    <w:rsid w:val="008B01BB"/>
    <w:rsid w:val="008B0388"/>
    <w:rsid w:val="008B05F5"/>
    <w:rsid w:val="008B076C"/>
    <w:rsid w:val="008B0851"/>
    <w:rsid w:val="008B0C41"/>
    <w:rsid w:val="008B0EF8"/>
    <w:rsid w:val="008B0F10"/>
    <w:rsid w:val="008B115E"/>
    <w:rsid w:val="008B13D0"/>
    <w:rsid w:val="008B19FC"/>
    <w:rsid w:val="008B1A3A"/>
    <w:rsid w:val="008B1ACC"/>
    <w:rsid w:val="008B1AFD"/>
    <w:rsid w:val="008B1E91"/>
    <w:rsid w:val="008B1F38"/>
    <w:rsid w:val="008B22FC"/>
    <w:rsid w:val="008B2537"/>
    <w:rsid w:val="008B269E"/>
    <w:rsid w:val="008B26B5"/>
    <w:rsid w:val="008B27EA"/>
    <w:rsid w:val="008B29DE"/>
    <w:rsid w:val="008B2F37"/>
    <w:rsid w:val="008B3290"/>
    <w:rsid w:val="008B333B"/>
    <w:rsid w:val="008B334C"/>
    <w:rsid w:val="008B3426"/>
    <w:rsid w:val="008B34D3"/>
    <w:rsid w:val="008B3669"/>
    <w:rsid w:val="008B37C1"/>
    <w:rsid w:val="008B3CBA"/>
    <w:rsid w:val="008B3E74"/>
    <w:rsid w:val="008B4271"/>
    <w:rsid w:val="008B42AF"/>
    <w:rsid w:val="008B432A"/>
    <w:rsid w:val="008B4570"/>
    <w:rsid w:val="008B466F"/>
    <w:rsid w:val="008B47F6"/>
    <w:rsid w:val="008B4986"/>
    <w:rsid w:val="008B4997"/>
    <w:rsid w:val="008B4DD6"/>
    <w:rsid w:val="008B5031"/>
    <w:rsid w:val="008B5122"/>
    <w:rsid w:val="008B5239"/>
    <w:rsid w:val="008B53E4"/>
    <w:rsid w:val="008B54CB"/>
    <w:rsid w:val="008B5771"/>
    <w:rsid w:val="008B5BCB"/>
    <w:rsid w:val="008B5F08"/>
    <w:rsid w:val="008B645E"/>
    <w:rsid w:val="008B6539"/>
    <w:rsid w:val="008B6751"/>
    <w:rsid w:val="008B6994"/>
    <w:rsid w:val="008B6D8E"/>
    <w:rsid w:val="008B7420"/>
    <w:rsid w:val="008B7687"/>
    <w:rsid w:val="008B76A1"/>
    <w:rsid w:val="008B7791"/>
    <w:rsid w:val="008B79FF"/>
    <w:rsid w:val="008B7C57"/>
    <w:rsid w:val="008B7EEB"/>
    <w:rsid w:val="008C00DD"/>
    <w:rsid w:val="008C06F5"/>
    <w:rsid w:val="008C0749"/>
    <w:rsid w:val="008C0966"/>
    <w:rsid w:val="008C0D8A"/>
    <w:rsid w:val="008C0EA4"/>
    <w:rsid w:val="008C107F"/>
    <w:rsid w:val="008C112A"/>
    <w:rsid w:val="008C11B9"/>
    <w:rsid w:val="008C146D"/>
    <w:rsid w:val="008C1572"/>
    <w:rsid w:val="008C15E5"/>
    <w:rsid w:val="008C1672"/>
    <w:rsid w:val="008C1995"/>
    <w:rsid w:val="008C1BBE"/>
    <w:rsid w:val="008C1BEE"/>
    <w:rsid w:val="008C1DD0"/>
    <w:rsid w:val="008C1EFA"/>
    <w:rsid w:val="008C239F"/>
    <w:rsid w:val="008C247C"/>
    <w:rsid w:val="008C265D"/>
    <w:rsid w:val="008C296B"/>
    <w:rsid w:val="008C2B19"/>
    <w:rsid w:val="008C2C0F"/>
    <w:rsid w:val="008C2C42"/>
    <w:rsid w:val="008C2DDF"/>
    <w:rsid w:val="008C3165"/>
    <w:rsid w:val="008C3AC9"/>
    <w:rsid w:val="008C3AD3"/>
    <w:rsid w:val="008C3C48"/>
    <w:rsid w:val="008C4328"/>
    <w:rsid w:val="008C4396"/>
    <w:rsid w:val="008C457A"/>
    <w:rsid w:val="008C47CD"/>
    <w:rsid w:val="008C4A85"/>
    <w:rsid w:val="008C4BA3"/>
    <w:rsid w:val="008C4BC0"/>
    <w:rsid w:val="008C4DCD"/>
    <w:rsid w:val="008C4F0F"/>
    <w:rsid w:val="008C50EE"/>
    <w:rsid w:val="008C5323"/>
    <w:rsid w:val="008C5376"/>
    <w:rsid w:val="008C5ED1"/>
    <w:rsid w:val="008C5ED7"/>
    <w:rsid w:val="008C6109"/>
    <w:rsid w:val="008C61B8"/>
    <w:rsid w:val="008C6264"/>
    <w:rsid w:val="008C62DA"/>
    <w:rsid w:val="008C67B9"/>
    <w:rsid w:val="008C683A"/>
    <w:rsid w:val="008C69BC"/>
    <w:rsid w:val="008C6FE8"/>
    <w:rsid w:val="008C7111"/>
    <w:rsid w:val="008C72A1"/>
    <w:rsid w:val="008C7356"/>
    <w:rsid w:val="008C75B7"/>
    <w:rsid w:val="008C7B7A"/>
    <w:rsid w:val="008C7C1E"/>
    <w:rsid w:val="008C7D37"/>
    <w:rsid w:val="008C7DF3"/>
    <w:rsid w:val="008C7EA2"/>
    <w:rsid w:val="008C7ED6"/>
    <w:rsid w:val="008D0302"/>
    <w:rsid w:val="008D04BD"/>
    <w:rsid w:val="008D060C"/>
    <w:rsid w:val="008D10C7"/>
    <w:rsid w:val="008D118C"/>
    <w:rsid w:val="008D12DC"/>
    <w:rsid w:val="008D1691"/>
    <w:rsid w:val="008D1777"/>
    <w:rsid w:val="008D183A"/>
    <w:rsid w:val="008D18B5"/>
    <w:rsid w:val="008D19EC"/>
    <w:rsid w:val="008D210E"/>
    <w:rsid w:val="008D2D3B"/>
    <w:rsid w:val="008D2E20"/>
    <w:rsid w:val="008D2EEE"/>
    <w:rsid w:val="008D3041"/>
    <w:rsid w:val="008D325E"/>
    <w:rsid w:val="008D34C8"/>
    <w:rsid w:val="008D3627"/>
    <w:rsid w:val="008D36EF"/>
    <w:rsid w:val="008D38C1"/>
    <w:rsid w:val="008D39C7"/>
    <w:rsid w:val="008D3B9B"/>
    <w:rsid w:val="008D4402"/>
    <w:rsid w:val="008D440E"/>
    <w:rsid w:val="008D4452"/>
    <w:rsid w:val="008D477C"/>
    <w:rsid w:val="008D4EDC"/>
    <w:rsid w:val="008D5424"/>
    <w:rsid w:val="008D54C9"/>
    <w:rsid w:val="008D54DA"/>
    <w:rsid w:val="008D575E"/>
    <w:rsid w:val="008D5812"/>
    <w:rsid w:val="008D5836"/>
    <w:rsid w:val="008D5952"/>
    <w:rsid w:val="008D5F59"/>
    <w:rsid w:val="008D623B"/>
    <w:rsid w:val="008D64F4"/>
    <w:rsid w:val="008D66EC"/>
    <w:rsid w:val="008D6C01"/>
    <w:rsid w:val="008D6D45"/>
    <w:rsid w:val="008D7804"/>
    <w:rsid w:val="008D7927"/>
    <w:rsid w:val="008D79D6"/>
    <w:rsid w:val="008D7B49"/>
    <w:rsid w:val="008D7CA1"/>
    <w:rsid w:val="008D7D6F"/>
    <w:rsid w:val="008D7F16"/>
    <w:rsid w:val="008D7F4D"/>
    <w:rsid w:val="008D7F6C"/>
    <w:rsid w:val="008E003A"/>
    <w:rsid w:val="008E0182"/>
    <w:rsid w:val="008E03DD"/>
    <w:rsid w:val="008E04A3"/>
    <w:rsid w:val="008E099A"/>
    <w:rsid w:val="008E0D07"/>
    <w:rsid w:val="008E1252"/>
    <w:rsid w:val="008E145E"/>
    <w:rsid w:val="008E14B6"/>
    <w:rsid w:val="008E18E0"/>
    <w:rsid w:val="008E20EE"/>
    <w:rsid w:val="008E25B1"/>
    <w:rsid w:val="008E26F7"/>
    <w:rsid w:val="008E2775"/>
    <w:rsid w:val="008E2B9A"/>
    <w:rsid w:val="008E2CF8"/>
    <w:rsid w:val="008E2E97"/>
    <w:rsid w:val="008E2F38"/>
    <w:rsid w:val="008E3000"/>
    <w:rsid w:val="008E39AD"/>
    <w:rsid w:val="008E3AAD"/>
    <w:rsid w:val="008E3C31"/>
    <w:rsid w:val="008E4064"/>
    <w:rsid w:val="008E43E7"/>
    <w:rsid w:val="008E45E6"/>
    <w:rsid w:val="008E45ED"/>
    <w:rsid w:val="008E4787"/>
    <w:rsid w:val="008E47A7"/>
    <w:rsid w:val="008E49B9"/>
    <w:rsid w:val="008E4A1B"/>
    <w:rsid w:val="008E4ACF"/>
    <w:rsid w:val="008E4B93"/>
    <w:rsid w:val="008E4E68"/>
    <w:rsid w:val="008E50C1"/>
    <w:rsid w:val="008E5261"/>
    <w:rsid w:val="008E52CD"/>
    <w:rsid w:val="008E54E2"/>
    <w:rsid w:val="008E59B6"/>
    <w:rsid w:val="008E59C3"/>
    <w:rsid w:val="008E5A49"/>
    <w:rsid w:val="008E5DEA"/>
    <w:rsid w:val="008E6166"/>
    <w:rsid w:val="008E62F5"/>
    <w:rsid w:val="008E6384"/>
    <w:rsid w:val="008E653C"/>
    <w:rsid w:val="008E678B"/>
    <w:rsid w:val="008E6B9B"/>
    <w:rsid w:val="008E6C59"/>
    <w:rsid w:val="008E70DA"/>
    <w:rsid w:val="008E7435"/>
    <w:rsid w:val="008E7446"/>
    <w:rsid w:val="008E7C26"/>
    <w:rsid w:val="008E7E1A"/>
    <w:rsid w:val="008E7F17"/>
    <w:rsid w:val="008F0136"/>
    <w:rsid w:val="008F0322"/>
    <w:rsid w:val="008F0882"/>
    <w:rsid w:val="008F089C"/>
    <w:rsid w:val="008F0BD1"/>
    <w:rsid w:val="008F0F1C"/>
    <w:rsid w:val="008F114B"/>
    <w:rsid w:val="008F1219"/>
    <w:rsid w:val="008F1269"/>
    <w:rsid w:val="008F1437"/>
    <w:rsid w:val="008F15AA"/>
    <w:rsid w:val="008F1842"/>
    <w:rsid w:val="008F18A5"/>
    <w:rsid w:val="008F18EE"/>
    <w:rsid w:val="008F18F9"/>
    <w:rsid w:val="008F1D43"/>
    <w:rsid w:val="008F1E4B"/>
    <w:rsid w:val="008F1EAD"/>
    <w:rsid w:val="008F1F7F"/>
    <w:rsid w:val="008F1FEB"/>
    <w:rsid w:val="008F2043"/>
    <w:rsid w:val="008F2326"/>
    <w:rsid w:val="008F2AFB"/>
    <w:rsid w:val="008F2C2D"/>
    <w:rsid w:val="008F2D86"/>
    <w:rsid w:val="008F3107"/>
    <w:rsid w:val="008F35E9"/>
    <w:rsid w:val="008F387A"/>
    <w:rsid w:val="008F38AE"/>
    <w:rsid w:val="008F38E0"/>
    <w:rsid w:val="008F3A46"/>
    <w:rsid w:val="008F3B97"/>
    <w:rsid w:val="008F3C42"/>
    <w:rsid w:val="008F3CE2"/>
    <w:rsid w:val="008F3EDE"/>
    <w:rsid w:val="008F43D5"/>
    <w:rsid w:val="008F443B"/>
    <w:rsid w:val="008F4590"/>
    <w:rsid w:val="008F46A9"/>
    <w:rsid w:val="008F4F53"/>
    <w:rsid w:val="008F5881"/>
    <w:rsid w:val="008F5A42"/>
    <w:rsid w:val="008F6041"/>
    <w:rsid w:val="008F61B9"/>
    <w:rsid w:val="008F6340"/>
    <w:rsid w:val="008F6393"/>
    <w:rsid w:val="008F63C4"/>
    <w:rsid w:val="008F64DA"/>
    <w:rsid w:val="008F65A5"/>
    <w:rsid w:val="008F6A1F"/>
    <w:rsid w:val="008F74F9"/>
    <w:rsid w:val="008F7BBE"/>
    <w:rsid w:val="008F7F10"/>
    <w:rsid w:val="008F7F4A"/>
    <w:rsid w:val="009001BC"/>
    <w:rsid w:val="00900311"/>
    <w:rsid w:val="00900344"/>
    <w:rsid w:val="0090034E"/>
    <w:rsid w:val="00900513"/>
    <w:rsid w:val="00900853"/>
    <w:rsid w:val="00900B0A"/>
    <w:rsid w:val="00900D74"/>
    <w:rsid w:val="00901163"/>
    <w:rsid w:val="0090127B"/>
    <w:rsid w:val="009014CB"/>
    <w:rsid w:val="009018AB"/>
    <w:rsid w:val="009018DA"/>
    <w:rsid w:val="00901E20"/>
    <w:rsid w:val="009022DF"/>
    <w:rsid w:val="00902CC6"/>
    <w:rsid w:val="00902FEA"/>
    <w:rsid w:val="0090323A"/>
    <w:rsid w:val="009033B6"/>
    <w:rsid w:val="009036E4"/>
    <w:rsid w:val="00903760"/>
    <w:rsid w:val="009047BB"/>
    <w:rsid w:val="00904C8B"/>
    <w:rsid w:val="00904EBA"/>
    <w:rsid w:val="00904FDF"/>
    <w:rsid w:val="0090526E"/>
    <w:rsid w:val="009057C9"/>
    <w:rsid w:val="009059C9"/>
    <w:rsid w:val="00905AC5"/>
    <w:rsid w:val="00905C5B"/>
    <w:rsid w:val="00905C6A"/>
    <w:rsid w:val="00905F8E"/>
    <w:rsid w:val="009062AF"/>
    <w:rsid w:val="00906362"/>
    <w:rsid w:val="009063A0"/>
    <w:rsid w:val="0090640B"/>
    <w:rsid w:val="009065C4"/>
    <w:rsid w:val="00906696"/>
    <w:rsid w:val="0090684E"/>
    <w:rsid w:val="00906A00"/>
    <w:rsid w:val="00906E92"/>
    <w:rsid w:val="00907040"/>
    <w:rsid w:val="009075C4"/>
    <w:rsid w:val="00907C82"/>
    <w:rsid w:val="00910670"/>
    <w:rsid w:val="009107EE"/>
    <w:rsid w:val="00910819"/>
    <w:rsid w:val="00910873"/>
    <w:rsid w:val="00910BC2"/>
    <w:rsid w:val="00910C34"/>
    <w:rsid w:val="00910E00"/>
    <w:rsid w:val="0091102A"/>
    <w:rsid w:val="00911076"/>
    <w:rsid w:val="00911CDF"/>
    <w:rsid w:val="00912062"/>
    <w:rsid w:val="00912964"/>
    <w:rsid w:val="00912C98"/>
    <w:rsid w:val="00912FCA"/>
    <w:rsid w:val="00913113"/>
    <w:rsid w:val="00913C84"/>
    <w:rsid w:val="00913D74"/>
    <w:rsid w:val="00913EDE"/>
    <w:rsid w:val="0091426D"/>
    <w:rsid w:val="0091430A"/>
    <w:rsid w:val="0091434D"/>
    <w:rsid w:val="009149C7"/>
    <w:rsid w:val="00914CB8"/>
    <w:rsid w:val="00914D6C"/>
    <w:rsid w:val="00914D89"/>
    <w:rsid w:val="00914DF4"/>
    <w:rsid w:val="00914E5F"/>
    <w:rsid w:val="0091532A"/>
    <w:rsid w:val="009155D5"/>
    <w:rsid w:val="00915BC3"/>
    <w:rsid w:val="00915CEF"/>
    <w:rsid w:val="00915E2E"/>
    <w:rsid w:val="00915F39"/>
    <w:rsid w:val="0091639E"/>
    <w:rsid w:val="00916652"/>
    <w:rsid w:val="009166F9"/>
    <w:rsid w:val="00916790"/>
    <w:rsid w:val="00916941"/>
    <w:rsid w:val="00916968"/>
    <w:rsid w:val="00916CC6"/>
    <w:rsid w:val="00916EC3"/>
    <w:rsid w:val="00916F3D"/>
    <w:rsid w:val="00917005"/>
    <w:rsid w:val="0091756D"/>
    <w:rsid w:val="009176E9"/>
    <w:rsid w:val="009176F7"/>
    <w:rsid w:val="009177A6"/>
    <w:rsid w:val="00917B88"/>
    <w:rsid w:val="00917B91"/>
    <w:rsid w:val="00917CBE"/>
    <w:rsid w:val="009204C8"/>
    <w:rsid w:val="00920CA6"/>
    <w:rsid w:val="00920E16"/>
    <w:rsid w:val="00920E9A"/>
    <w:rsid w:val="00920ECE"/>
    <w:rsid w:val="00920F0A"/>
    <w:rsid w:val="009215C6"/>
    <w:rsid w:val="009216DB"/>
    <w:rsid w:val="00921E7C"/>
    <w:rsid w:val="00921F79"/>
    <w:rsid w:val="00922405"/>
    <w:rsid w:val="0092242C"/>
    <w:rsid w:val="00922FA7"/>
    <w:rsid w:val="0092309D"/>
    <w:rsid w:val="009232D8"/>
    <w:rsid w:val="00923952"/>
    <w:rsid w:val="009241BE"/>
    <w:rsid w:val="00924361"/>
    <w:rsid w:val="009244CE"/>
    <w:rsid w:val="009248A9"/>
    <w:rsid w:val="00924A35"/>
    <w:rsid w:val="00924C10"/>
    <w:rsid w:val="009251AC"/>
    <w:rsid w:val="009256BB"/>
    <w:rsid w:val="00925F27"/>
    <w:rsid w:val="00925FB3"/>
    <w:rsid w:val="00925FBE"/>
    <w:rsid w:val="009263EF"/>
    <w:rsid w:val="00926647"/>
    <w:rsid w:val="0092681A"/>
    <w:rsid w:val="00926EB8"/>
    <w:rsid w:val="00927184"/>
    <w:rsid w:val="00930BDE"/>
    <w:rsid w:val="00930DD4"/>
    <w:rsid w:val="00930E18"/>
    <w:rsid w:val="00930E6D"/>
    <w:rsid w:val="00930ED9"/>
    <w:rsid w:val="00930F80"/>
    <w:rsid w:val="00931204"/>
    <w:rsid w:val="009313C4"/>
    <w:rsid w:val="009314DD"/>
    <w:rsid w:val="009314E4"/>
    <w:rsid w:val="009315EC"/>
    <w:rsid w:val="0093160B"/>
    <w:rsid w:val="00931828"/>
    <w:rsid w:val="00931835"/>
    <w:rsid w:val="0093204C"/>
    <w:rsid w:val="00932071"/>
    <w:rsid w:val="009321FD"/>
    <w:rsid w:val="0093230C"/>
    <w:rsid w:val="009323C3"/>
    <w:rsid w:val="0093260A"/>
    <w:rsid w:val="0093260E"/>
    <w:rsid w:val="009327E9"/>
    <w:rsid w:val="00932D13"/>
    <w:rsid w:val="00932D20"/>
    <w:rsid w:val="0093324D"/>
    <w:rsid w:val="00933360"/>
    <w:rsid w:val="0093338A"/>
    <w:rsid w:val="00933561"/>
    <w:rsid w:val="009336D3"/>
    <w:rsid w:val="00933989"/>
    <w:rsid w:val="009339CD"/>
    <w:rsid w:val="00933AB2"/>
    <w:rsid w:val="00933B87"/>
    <w:rsid w:val="00933C20"/>
    <w:rsid w:val="00933CD6"/>
    <w:rsid w:val="00933E69"/>
    <w:rsid w:val="00934180"/>
    <w:rsid w:val="0093443A"/>
    <w:rsid w:val="0093452C"/>
    <w:rsid w:val="009347EE"/>
    <w:rsid w:val="00934A14"/>
    <w:rsid w:val="00934A81"/>
    <w:rsid w:val="00934C4A"/>
    <w:rsid w:val="00934CCC"/>
    <w:rsid w:val="00934E7D"/>
    <w:rsid w:val="009350B7"/>
    <w:rsid w:val="009352EE"/>
    <w:rsid w:val="009353B5"/>
    <w:rsid w:val="00935B79"/>
    <w:rsid w:val="00935D45"/>
    <w:rsid w:val="00935EFF"/>
    <w:rsid w:val="00935F9C"/>
    <w:rsid w:val="00936023"/>
    <w:rsid w:val="00936076"/>
    <w:rsid w:val="0093627E"/>
    <w:rsid w:val="00936512"/>
    <w:rsid w:val="0093654F"/>
    <w:rsid w:val="009365B1"/>
    <w:rsid w:val="00936755"/>
    <w:rsid w:val="009368BA"/>
    <w:rsid w:val="00936AA9"/>
    <w:rsid w:val="00936BD5"/>
    <w:rsid w:val="00936EEC"/>
    <w:rsid w:val="00937774"/>
    <w:rsid w:val="009377D3"/>
    <w:rsid w:val="009378B1"/>
    <w:rsid w:val="009378D1"/>
    <w:rsid w:val="00937923"/>
    <w:rsid w:val="00937DF0"/>
    <w:rsid w:val="00940002"/>
    <w:rsid w:val="00940216"/>
    <w:rsid w:val="009403BA"/>
    <w:rsid w:val="0094052E"/>
    <w:rsid w:val="00940977"/>
    <w:rsid w:val="009409D5"/>
    <w:rsid w:val="00940B04"/>
    <w:rsid w:val="009410A9"/>
    <w:rsid w:val="0094110C"/>
    <w:rsid w:val="0094118B"/>
    <w:rsid w:val="00941AE9"/>
    <w:rsid w:val="00941E59"/>
    <w:rsid w:val="00941ECA"/>
    <w:rsid w:val="00941F4E"/>
    <w:rsid w:val="009423D2"/>
    <w:rsid w:val="00942427"/>
    <w:rsid w:val="00942960"/>
    <w:rsid w:val="00942C0D"/>
    <w:rsid w:val="00942C66"/>
    <w:rsid w:val="00942ECC"/>
    <w:rsid w:val="00943129"/>
    <w:rsid w:val="0094325B"/>
    <w:rsid w:val="00943297"/>
    <w:rsid w:val="00943437"/>
    <w:rsid w:val="00943B48"/>
    <w:rsid w:val="00943FBC"/>
    <w:rsid w:val="00943FD3"/>
    <w:rsid w:val="00944360"/>
    <w:rsid w:val="0094443E"/>
    <w:rsid w:val="00944D0A"/>
    <w:rsid w:val="00944FC1"/>
    <w:rsid w:val="00945056"/>
    <w:rsid w:val="009452BE"/>
    <w:rsid w:val="0094536C"/>
    <w:rsid w:val="00945643"/>
    <w:rsid w:val="009459CE"/>
    <w:rsid w:val="00945ED3"/>
    <w:rsid w:val="00946140"/>
    <w:rsid w:val="00946211"/>
    <w:rsid w:val="0094634D"/>
    <w:rsid w:val="009463EC"/>
    <w:rsid w:val="00946958"/>
    <w:rsid w:val="0094698C"/>
    <w:rsid w:val="00946AF0"/>
    <w:rsid w:val="00946CFC"/>
    <w:rsid w:val="00947325"/>
    <w:rsid w:val="0094752A"/>
    <w:rsid w:val="009476CF"/>
    <w:rsid w:val="009477BC"/>
    <w:rsid w:val="009477EA"/>
    <w:rsid w:val="00947C33"/>
    <w:rsid w:val="00947EF3"/>
    <w:rsid w:val="00950015"/>
    <w:rsid w:val="00950090"/>
    <w:rsid w:val="00950942"/>
    <w:rsid w:val="00950E89"/>
    <w:rsid w:val="009511E7"/>
    <w:rsid w:val="0095163E"/>
    <w:rsid w:val="0095196D"/>
    <w:rsid w:val="00951B0C"/>
    <w:rsid w:val="00951F19"/>
    <w:rsid w:val="00951F9B"/>
    <w:rsid w:val="009526DE"/>
    <w:rsid w:val="009527ED"/>
    <w:rsid w:val="00952BD1"/>
    <w:rsid w:val="00952D2F"/>
    <w:rsid w:val="0095316F"/>
    <w:rsid w:val="009533F2"/>
    <w:rsid w:val="009534AF"/>
    <w:rsid w:val="009535B4"/>
    <w:rsid w:val="009536FE"/>
    <w:rsid w:val="00953C6F"/>
    <w:rsid w:val="00953EF7"/>
    <w:rsid w:val="009541D5"/>
    <w:rsid w:val="00954448"/>
    <w:rsid w:val="00954B7D"/>
    <w:rsid w:val="0095507A"/>
    <w:rsid w:val="009550AC"/>
    <w:rsid w:val="00955732"/>
    <w:rsid w:val="00955897"/>
    <w:rsid w:val="00955AD0"/>
    <w:rsid w:val="00955F12"/>
    <w:rsid w:val="00956007"/>
    <w:rsid w:val="00956036"/>
    <w:rsid w:val="009563CE"/>
    <w:rsid w:val="00956934"/>
    <w:rsid w:val="00956A21"/>
    <w:rsid w:val="00956A57"/>
    <w:rsid w:val="00956EF6"/>
    <w:rsid w:val="0095704C"/>
    <w:rsid w:val="00957180"/>
    <w:rsid w:val="0095738D"/>
    <w:rsid w:val="00957461"/>
    <w:rsid w:val="00957819"/>
    <w:rsid w:val="00957CC3"/>
    <w:rsid w:val="00957F96"/>
    <w:rsid w:val="00960158"/>
    <w:rsid w:val="00960186"/>
    <w:rsid w:val="0096035B"/>
    <w:rsid w:val="00960F29"/>
    <w:rsid w:val="00960F7F"/>
    <w:rsid w:val="00961007"/>
    <w:rsid w:val="009610A2"/>
    <w:rsid w:val="009611CE"/>
    <w:rsid w:val="009612D6"/>
    <w:rsid w:val="0096184A"/>
    <w:rsid w:val="0096195B"/>
    <w:rsid w:val="00961C67"/>
    <w:rsid w:val="00961CA8"/>
    <w:rsid w:val="00961E81"/>
    <w:rsid w:val="00962385"/>
    <w:rsid w:val="0096263C"/>
    <w:rsid w:val="00962712"/>
    <w:rsid w:val="009627E5"/>
    <w:rsid w:val="00962BFC"/>
    <w:rsid w:val="00962F1D"/>
    <w:rsid w:val="00962FF6"/>
    <w:rsid w:val="009632B5"/>
    <w:rsid w:val="009635BB"/>
    <w:rsid w:val="009637F5"/>
    <w:rsid w:val="00963A41"/>
    <w:rsid w:val="00963B8D"/>
    <w:rsid w:val="00963CEB"/>
    <w:rsid w:val="009641EA"/>
    <w:rsid w:val="00964350"/>
    <w:rsid w:val="009644D7"/>
    <w:rsid w:val="009647AF"/>
    <w:rsid w:val="009650C0"/>
    <w:rsid w:val="009653D8"/>
    <w:rsid w:val="00965418"/>
    <w:rsid w:val="0096549A"/>
    <w:rsid w:val="0096555C"/>
    <w:rsid w:val="00966103"/>
    <w:rsid w:val="009661E2"/>
    <w:rsid w:val="00966227"/>
    <w:rsid w:val="00966618"/>
    <w:rsid w:val="00966A5E"/>
    <w:rsid w:val="00967193"/>
    <w:rsid w:val="00967BDB"/>
    <w:rsid w:val="00967C48"/>
    <w:rsid w:val="00970085"/>
    <w:rsid w:val="00970107"/>
    <w:rsid w:val="0097018E"/>
    <w:rsid w:val="009703B4"/>
    <w:rsid w:val="00970BFA"/>
    <w:rsid w:val="00970C05"/>
    <w:rsid w:val="00970CF3"/>
    <w:rsid w:val="00971024"/>
    <w:rsid w:val="00971142"/>
    <w:rsid w:val="00971337"/>
    <w:rsid w:val="00971659"/>
    <w:rsid w:val="009716DC"/>
    <w:rsid w:val="00971CE1"/>
    <w:rsid w:val="00971DBB"/>
    <w:rsid w:val="00971F37"/>
    <w:rsid w:val="009724F4"/>
    <w:rsid w:val="009725AB"/>
    <w:rsid w:val="009725D6"/>
    <w:rsid w:val="009726A3"/>
    <w:rsid w:val="00972707"/>
    <w:rsid w:val="0097271D"/>
    <w:rsid w:val="00972911"/>
    <w:rsid w:val="00972A0B"/>
    <w:rsid w:val="009731BC"/>
    <w:rsid w:val="0097329E"/>
    <w:rsid w:val="0097380B"/>
    <w:rsid w:val="00973A43"/>
    <w:rsid w:val="00973BB8"/>
    <w:rsid w:val="00973C26"/>
    <w:rsid w:val="009744A9"/>
    <w:rsid w:val="00974831"/>
    <w:rsid w:val="00974A39"/>
    <w:rsid w:val="00974C03"/>
    <w:rsid w:val="009750AF"/>
    <w:rsid w:val="009752C0"/>
    <w:rsid w:val="0097548B"/>
    <w:rsid w:val="009754AF"/>
    <w:rsid w:val="00975633"/>
    <w:rsid w:val="0097579A"/>
    <w:rsid w:val="00975CD6"/>
    <w:rsid w:val="00975DDC"/>
    <w:rsid w:val="009762FF"/>
    <w:rsid w:val="00976723"/>
    <w:rsid w:val="00976976"/>
    <w:rsid w:val="00977509"/>
    <w:rsid w:val="009775C7"/>
    <w:rsid w:val="0097773D"/>
    <w:rsid w:val="009779C8"/>
    <w:rsid w:val="00977B6E"/>
    <w:rsid w:val="00977CCD"/>
    <w:rsid w:val="009800A5"/>
    <w:rsid w:val="009803AB"/>
    <w:rsid w:val="00980488"/>
    <w:rsid w:val="00980639"/>
    <w:rsid w:val="00980A18"/>
    <w:rsid w:val="00980BAB"/>
    <w:rsid w:val="00980D75"/>
    <w:rsid w:val="00980F05"/>
    <w:rsid w:val="009810F6"/>
    <w:rsid w:val="00981152"/>
    <w:rsid w:val="0098142E"/>
    <w:rsid w:val="009815D8"/>
    <w:rsid w:val="009817F5"/>
    <w:rsid w:val="009818D4"/>
    <w:rsid w:val="00981943"/>
    <w:rsid w:val="00981BAF"/>
    <w:rsid w:val="00982004"/>
    <w:rsid w:val="009821A4"/>
    <w:rsid w:val="009822A2"/>
    <w:rsid w:val="009828FA"/>
    <w:rsid w:val="00982C14"/>
    <w:rsid w:val="00982FAF"/>
    <w:rsid w:val="0098323A"/>
    <w:rsid w:val="0098367D"/>
    <w:rsid w:val="009839EA"/>
    <w:rsid w:val="00983AAD"/>
    <w:rsid w:val="00983D3C"/>
    <w:rsid w:val="00983DD5"/>
    <w:rsid w:val="00984204"/>
    <w:rsid w:val="00984257"/>
    <w:rsid w:val="009842E0"/>
    <w:rsid w:val="00984351"/>
    <w:rsid w:val="00984657"/>
    <w:rsid w:val="009847DE"/>
    <w:rsid w:val="00984A6C"/>
    <w:rsid w:val="00984B21"/>
    <w:rsid w:val="00984C2C"/>
    <w:rsid w:val="00984F87"/>
    <w:rsid w:val="00985192"/>
    <w:rsid w:val="009852BC"/>
    <w:rsid w:val="009857C9"/>
    <w:rsid w:val="00985A15"/>
    <w:rsid w:val="00985DA8"/>
    <w:rsid w:val="00986115"/>
    <w:rsid w:val="00986610"/>
    <w:rsid w:val="0098662E"/>
    <w:rsid w:val="0098698B"/>
    <w:rsid w:val="00986E59"/>
    <w:rsid w:val="00986E7F"/>
    <w:rsid w:val="00987144"/>
    <w:rsid w:val="009871A2"/>
    <w:rsid w:val="009871F6"/>
    <w:rsid w:val="009873F3"/>
    <w:rsid w:val="009874C5"/>
    <w:rsid w:val="009875C4"/>
    <w:rsid w:val="00987867"/>
    <w:rsid w:val="00987B47"/>
    <w:rsid w:val="00987BC1"/>
    <w:rsid w:val="00987CE5"/>
    <w:rsid w:val="00987D1A"/>
    <w:rsid w:val="00990277"/>
    <w:rsid w:val="0099040A"/>
    <w:rsid w:val="00990498"/>
    <w:rsid w:val="00990776"/>
    <w:rsid w:val="00990879"/>
    <w:rsid w:val="00990D39"/>
    <w:rsid w:val="00990DC0"/>
    <w:rsid w:val="00991039"/>
    <w:rsid w:val="00991070"/>
    <w:rsid w:val="009910C6"/>
    <w:rsid w:val="00991361"/>
    <w:rsid w:val="00991393"/>
    <w:rsid w:val="009913CA"/>
    <w:rsid w:val="0099154E"/>
    <w:rsid w:val="0099207D"/>
    <w:rsid w:val="0099216D"/>
    <w:rsid w:val="0099232C"/>
    <w:rsid w:val="009923C2"/>
    <w:rsid w:val="0099242F"/>
    <w:rsid w:val="009924EA"/>
    <w:rsid w:val="009924F6"/>
    <w:rsid w:val="00992502"/>
    <w:rsid w:val="00992918"/>
    <w:rsid w:val="0099299E"/>
    <w:rsid w:val="009931B0"/>
    <w:rsid w:val="00993225"/>
    <w:rsid w:val="00993400"/>
    <w:rsid w:val="00993728"/>
    <w:rsid w:val="00993958"/>
    <w:rsid w:val="00993E96"/>
    <w:rsid w:val="009941DC"/>
    <w:rsid w:val="00994269"/>
    <w:rsid w:val="00994A8A"/>
    <w:rsid w:val="00994F60"/>
    <w:rsid w:val="009952E9"/>
    <w:rsid w:val="0099543D"/>
    <w:rsid w:val="009955E6"/>
    <w:rsid w:val="00995EE0"/>
    <w:rsid w:val="0099612C"/>
    <w:rsid w:val="0099613E"/>
    <w:rsid w:val="009961F6"/>
    <w:rsid w:val="009963B5"/>
    <w:rsid w:val="009963E7"/>
    <w:rsid w:val="0099658F"/>
    <w:rsid w:val="0099673D"/>
    <w:rsid w:val="00996880"/>
    <w:rsid w:val="00996898"/>
    <w:rsid w:val="00996C9A"/>
    <w:rsid w:val="009970E0"/>
    <w:rsid w:val="00997168"/>
    <w:rsid w:val="009973E9"/>
    <w:rsid w:val="00997BF6"/>
    <w:rsid w:val="00997FC1"/>
    <w:rsid w:val="009A04C6"/>
    <w:rsid w:val="009A0DE4"/>
    <w:rsid w:val="009A0EA3"/>
    <w:rsid w:val="009A1253"/>
    <w:rsid w:val="009A1539"/>
    <w:rsid w:val="009A154F"/>
    <w:rsid w:val="009A1672"/>
    <w:rsid w:val="009A19A5"/>
    <w:rsid w:val="009A1ED7"/>
    <w:rsid w:val="009A222E"/>
    <w:rsid w:val="009A2335"/>
    <w:rsid w:val="009A28C2"/>
    <w:rsid w:val="009A3511"/>
    <w:rsid w:val="009A37C5"/>
    <w:rsid w:val="009A3BBE"/>
    <w:rsid w:val="009A3BEE"/>
    <w:rsid w:val="009A3F68"/>
    <w:rsid w:val="009A4079"/>
    <w:rsid w:val="009A4678"/>
    <w:rsid w:val="009A4D69"/>
    <w:rsid w:val="009A52BF"/>
    <w:rsid w:val="009A553C"/>
    <w:rsid w:val="009A576E"/>
    <w:rsid w:val="009A5B4A"/>
    <w:rsid w:val="009A5FA4"/>
    <w:rsid w:val="009A5FB9"/>
    <w:rsid w:val="009A6049"/>
    <w:rsid w:val="009A681A"/>
    <w:rsid w:val="009A698B"/>
    <w:rsid w:val="009A69D8"/>
    <w:rsid w:val="009A69DA"/>
    <w:rsid w:val="009A6C16"/>
    <w:rsid w:val="009A6D92"/>
    <w:rsid w:val="009A6F10"/>
    <w:rsid w:val="009A7487"/>
    <w:rsid w:val="009A7512"/>
    <w:rsid w:val="009A7A44"/>
    <w:rsid w:val="009A7E73"/>
    <w:rsid w:val="009B0663"/>
    <w:rsid w:val="009B0A1C"/>
    <w:rsid w:val="009B0B5C"/>
    <w:rsid w:val="009B0BA4"/>
    <w:rsid w:val="009B0DB6"/>
    <w:rsid w:val="009B0F0E"/>
    <w:rsid w:val="009B15E5"/>
    <w:rsid w:val="009B1933"/>
    <w:rsid w:val="009B1B3E"/>
    <w:rsid w:val="009B1CE9"/>
    <w:rsid w:val="009B1E56"/>
    <w:rsid w:val="009B1E77"/>
    <w:rsid w:val="009B2559"/>
    <w:rsid w:val="009B258E"/>
    <w:rsid w:val="009B267F"/>
    <w:rsid w:val="009B2974"/>
    <w:rsid w:val="009B29E1"/>
    <w:rsid w:val="009B3200"/>
    <w:rsid w:val="009B3A02"/>
    <w:rsid w:val="009B3AB0"/>
    <w:rsid w:val="009B4178"/>
    <w:rsid w:val="009B4192"/>
    <w:rsid w:val="009B4858"/>
    <w:rsid w:val="009B49B7"/>
    <w:rsid w:val="009B4FF5"/>
    <w:rsid w:val="009B5021"/>
    <w:rsid w:val="009B50E5"/>
    <w:rsid w:val="009B5144"/>
    <w:rsid w:val="009B55D7"/>
    <w:rsid w:val="009B5A46"/>
    <w:rsid w:val="009B5AED"/>
    <w:rsid w:val="009B5B88"/>
    <w:rsid w:val="009B6497"/>
    <w:rsid w:val="009B6A0D"/>
    <w:rsid w:val="009B70E5"/>
    <w:rsid w:val="009B717E"/>
    <w:rsid w:val="009B79B0"/>
    <w:rsid w:val="009B7CD2"/>
    <w:rsid w:val="009B7F31"/>
    <w:rsid w:val="009C0335"/>
    <w:rsid w:val="009C051A"/>
    <w:rsid w:val="009C0911"/>
    <w:rsid w:val="009C094F"/>
    <w:rsid w:val="009C0984"/>
    <w:rsid w:val="009C0A83"/>
    <w:rsid w:val="009C0E4C"/>
    <w:rsid w:val="009C1262"/>
    <w:rsid w:val="009C1597"/>
    <w:rsid w:val="009C177A"/>
    <w:rsid w:val="009C188D"/>
    <w:rsid w:val="009C1910"/>
    <w:rsid w:val="009C1A24"/>
    <w:rsid w:val="009C1AA6"/>
    <w:rsid w:val="009C1E68"/>
    <w:rsid w:val="009C259B"/>
    <w:rsid w:val="009C27F5"/>
    <w:rsid w:val="009C2B68"/>
    <w:rsid w:val="009C2F44"/>
    <w:rsid w:val="009C347C"/>
    <w:rsid w:val="009C3A00"/>
    <w:rsid w:val="009C3BE4"/>
    <w:rsid w:val="009C3C8F"/>
    <w:rsid w:val="009C3EE3"/>
    <w:rsid w:val="009C40B0"/>
    <w:rsid w:val="009C419C"/>
    <w:rsid w:val="009C447A"/>
    <w:rsid w:val="009C455C"/>
    <w:rsid w:val="009C4595"/>
    <w:rsid w:val="009C4712"/>
    <w:rsid w:val="009C4A7F"/>
    <w:rsid w:val="009C4BA5"/>
    <w:rsid w:val="009C4C58"/>
    <w:rsid w:val="009C4CD4"/>
    <w:rsid w:val="009C4F59"/>
    <w:rsid w:val="009C4FF1"/>
    <w:rsid w:val="009C53AB"/>
    <w:rsid w:val="009C53BF"/>
    <w:rsid w:val="009C5426"/>
    <w:rsid w:val="009C5911"/>
    <w:rsid w:val="009C5A0D"/>
    <w:rsid w:val="009C5BE9"/>
    <w:rsid w:val="009C6110"/>
    <w:rsid w:val="009C6143"/>
    <w:rsid w:val="009C64C4"/>
    <w:rsid w:val="009C6730"/>
    <w:rsid w:val="009C68EC"/>
    <w:rsid w:val="009C6F05"/>
    <w:rsid w:val="009C71DC"/>
    <w:rsid w:val="009C78A5"/>
    <w:rsid w:val="009C7974"/>
    <w:rsid w:val="009C7E00"/>
    <w:rsid w:val="009D0037"/>
    <w:rsid w:val="009D03B7"/>
    <w:rsid w:val="009D0553"/>
    <w:rsid w:val="009D0D10"/>
    <w:rsid w:val="009D11EC"/>
    <w:rsid w:val="009D17B2"/>
    <w:rsid w:val="009D1B2D"/>
    <w:rsid w:val="009D1B5D"/>
    <w:rsid w:val="009D1B78"/>
    <w:rsid w:val="009D1E6E"/>
    <w:rsid w:val="009D212F"/>
    <w:rsid w:val="009D2915"/>
    <w:rsid w:val="009D29B0"/>
    <w:rsid w:val="009D2A50"/>
    <w:rsid w:val="009D3181"/>
    <w:rsid w:val="009D3361"/>
    <w:rsid w:val="009D3DA8"/>
    <w:rsid w:val="009D3DC2"/>
    <w:rsid w:val="009D3F79"/>
    <w:rsid w:val="009D3FC3"/>
    <w:rsid w:val="009D411C"/>
    <w:rsid w:val="009D421B"/>
    <w:rsid w:val="009D4590"/>
    <w:rsid w:val="009D4715"/>
    <w:rsid w:val="009D474A"/>
    <w:rsid w:val="009D4957"/>
    <w:rsid w:val="009D4975"/>
    <w:rsid w:val="009D49DB"/>
    <w:rsid w:val="009D4BE9"/>
    <w:rsid w:val="009D4ECB"/>
    <w:rsid w:val="009D4EE7"/>
    <w:rsid w:val="009D5091"/>
    <w:rsid w:val="009D5173"/>
    <w:rsid w:val="009D5396"/>
    <w:rsid w:val="009D5A21"/>
    <w:rsid w:val="009D5B0A"/>
    <w:rsid w:val="009D5C72"/>
    <w:rsid w:val="009D5CC8"/>
    <w:rsid w:val="009D6248"/>
    <w:rsid w:val="009D638F"/>
    <w:rsid w:val="009D66DF"/>
    <w:rsid w:val="009D685B"/>
    <w:rsid w:val="009D6B32"/>
    <w:rsid w:val="009D6BF7"/>
    <w:rsid w:val="009D6F8E"/>
    <w:rsid w:val="009D7126"/>
    <w:rsid w:val="009D71BF"/>
    <w:rsid w:val="009D7D5A"/>
    <w:rsid w:val="009E0094"/>
    <w:rsid w:val="009E0903"/>
    <w:rsid w:val="009E0D2C"/>
    <w:rsid w:val="009E10AE"/>
    <w:rsid w:val="009E153E"/>
    <w:rsid w:val="009E15C6"/>
    <w:rsid w:val="009E1A20"/>
    <w:rsid w:val="009E1A90"/>
    <w:rsid w:val="009E1B7F"/>
    <w:rsid w:val="009E1C70"/>
    <w:rsid w:val="009E1EA8"/>
    <w:rsid w:val="009E239D"/>
    <w:rsid w:val="009E2886"/>
    <w:rsid w:val="009E2DD7"/>
    <w:rsid w:val="009E2E1C"/>
    <w:rsid w:val="009E326D"/>
    <w:rsid w:val="009E4059"/>
    <w:rsid w:val="009E411D"/>
    <w:rsid w:val="009E4323"/>
    <w:rsid w:val="009E4734"/>
    <w:rsid w:val="009E5897"/>
    <w:rsid w:val="009E5A79"/>
    <w:rsid w:val="009E5A8B"/>
    <w:rsid w:val="009E5AAE"/>
    <w:rsid w:val="009E5BB8"/>
    <w:rsid w:val="009E60B0"/>
    <w:rsid w:val="009E61C6"/>
    <w:rsid w:val="009E61ED"/>
    <w:rsid w:val="009E6692"/>
    <w:rsid w:val="009E670B"/>
    <w:rsid w:val="009E672B"/>
    <w:rsid w:val="009E69D6"/>
    <w:rsid w:val="009E708C"/>
    <w:rsid w:val="009E740C"/>
    <w:rsid w:val="009E791E"/>
    <w:rsid w:val="009E7AD3"/>
    <w:rsid w:val="009F029B"/>
    <w:rsid w:val="009F02FF"/>
    <w:rsid w:val="009F052B"/>
    <w:rsid w:val="009F086E"/>
    <w:rsid w:val="009F0A04"/>
    <w:rsid w:val="009F0CE1"/>
    <w:rsid w:val="009F0D9E"/>
    <w:rsid w:val="009F0E54"/>
    <w:rsid w:val="009F0E73"/>
    <w:rsid w:val="009F10AF"/>
    <w:rsid w:val="009F1143"/>
    <w:rsid w:val="009F1374"/>
    <w:rsid w:val="009F1574"/>
    <w:rsid w:val="009F15F4"/>
    <w:rsid w:val="009F1839"/>
    <w:rsid w:val="009F1BA0"/>
    <w:rsid w:val="009F1DE0"/>
    <w:rsid w:val="009F2475"/>
    <w:rsid w:val="009F24D7"/>
    <w:rsid w:val="009F2744"/>
    <w:rsid w:val="009F2963"/>
    <w:rsid w:val="009F2A57"/>
    <w:rsid w:val="009F2BF0"/>
    <w:rsid w:val="009F2DB7"/>
    <w:rsid w:val="009F2DBB"/>
    <w:rsid w:val="009F2E2F"/>
    <w:rsid w:val="009F303D"/>
    <w:rsid w:val="009F3184"/>
    <w:rsid w:val="009F3495"/>
    <w:rsid w:val="009F353F"/>
    <w:rsid w:val="009F365E"/>
    <w:rsid w:val="009F3712"/>
    <w:rsid w:val="009F3887"/>
    <w:rsid w:val="009F3AB3"/>
    <w:rsid w:val="009F3D27"/>
    <w:rsid w:val="009F45EC"/>
    <w:rsid w:val="009F461C"/>
    <w:rsid w:val="009F48C8"/>
    <w:rsid w:val="009F4B0D"/>
    <w:rsid w:val="009F4CCF"/>
    <w:rsid w:val="009F4FC6"/>
    <w:rsid w:val="009F50BC"/>
    <w:rsid w:val="009F53C3"/>
    <w:rsid w:val="009F53CB"/>
    <w:rsid w:val="009F5529"/>
    <w:rsid w:val="009F57DA"/>
    <w:rsid w:val="009F5BC8"/>
    <w:rsid w:val="009F6149"/>
    <w:rsid w:val="009F635C"/>
    <w:rsid w:val="009F6433"/>
    <w:rsid w:val="009F695E"/>
    <w:rsid w:val="009F69C9"/>
    <w:rsid w:val="009F6AA6"/>
    <w:rsid w:val="009F73C5"/>
    <w:rsid w:val="009F7676"/>
    <w:rsid w:val="009F779F"/>
    <w:rsid w:val="009F7887"/>
    <w:rsid w:val="00A0012C"/>
    <w:rsid w:val="00A004BB"/>
    <w:rsid w:val="00A007DC"/>
    <w:rsid w:val="00A00C05"/>
    <w:rsid w:val="00A00D0E"/>
    <w:rsid w:val="00A00F7D"/>
    <w:rsid w:val="00A01148"/>
    <w:rsid w:val="00A01169"/>
    <w:rsid w:val="00A013D1"/>
    <w:rsid w:val="00A01677"/>
    <w:rsid w:val="00A01FF8"/>
    <w:rsid w:val="00A023E9"/>
    <w:rsid w:val="00A02409"/>
    <w:rsid w:val="00A0279D"/>
    <w:rsid w:val="00A02D4D"/>
    <w:rsid w:val="00A02DF1"/>
    <w:rsid w:val="00A02F4E"/>
    <w:rsid w:val="00A0311E"/>
    <w:rsid w:val="00A03310"/>
    <w:rsid w:val="00A0332D"/>
    <w:rsid w:val="00A0373C"/>
    <w:rsid w:val="00A03A56"/>
    <w:rsid w:val="00A03EC0"/>
    <w:rsid w:val="00A03EF0"/>
    <w:rsid w:val="00A04023"/>
    <w:rsid w:val="00A040A9"/>
    <w:rsid w:val="00A0413D"/>
    <w:rsid w:val="00A0427A"/>
    <w:rsid w:val="00A0465B"/>
    <w:rsid w:val="00A0472C"/>
    <w:rsid w:val="00A04BCE"/>
    <w:rsid w:val="00A04F03"/>
    <w:rsid w:val="00A0502E"/>
    <w:rsid w:val="00A050F5"/>
    <w:rsid w:val="00A05167"/>
    <w:rsid w:val="00A053CB"/>
    <w:rsid w:val="00A054B6"/>
    <w:rsid w:val="00A05A6E"/>
    <w:rsid w:val="00A05A7D"/>
    <w:rsid w:val="00A05B58"/>
    <w:rsid w:val="00A05BAA"/>
    <w:rsid w:val="00A06295"/>
    <w:rsid w:val="00A06340"/>
    <w:rsid w:val="00A06A3D"/>
    <w:rsid w:val="00A06B2D"/>
    <w:rsid w:val="00A06B40"/>
    <w:rsid w:val="00A06B8B"/>
    <w:rsid w:val="00A06CD7"/>
    <w:rsid w:val="00A06E3D"/>
    <w:rsid w:val="00A06E3E"/>
    <w:rsid w:val="00A06FFB"/>
    <w:rsid w:val="00A071F3"/>
    <w:rsid w:val="00A0767B"/>
    <w:rsid w:val="00A07702"/>
    <w:rsid w:val="00A077A3"/>
    <w:rsid w:val="00A07A3C"/>
    <w:rsid w:val="00A07B78"/>
    <w:rsid w:val="00A07C22"/>
    <w:rsid w:val="00A07F76"/>
    <w:rsid w:val="00A101D4"/>
    <w:rsid w:val="00A10305"/>
    <w:rsid w:val="00A1082A"/>
    <w:rsid w:val="00A109EB"/>
    <w:rsid w:val="00A10A43"/>
    <w:rsid w:val="00A10C30"/>
    <w:rsid w:val="00A10C46"/>
    <w:rsid w:val="00A10E23"/>
    <w:rsid w:val="00A1101D"/>
    <w:rsid w:val="00A1113C"/>
    <w:rsid w:val="00A11272"/>
    <w:rsid w:val="00A114AF"/>
    <w:rsid w:val="00A1167D"/>
    <w:rsid w:val="00A11B45"/>
    <w:rsid w:val="00A122C2"/>
    <w:rsid w:val="00A1294F"/>
    <w:rsid w:val="00A12A05"/>
    <w:rsid w:val="00A130DE"/>
    <w:rsid w:val="00A137D3"/>
    <w:rsid w:val="00A137DC"/>
    <w:rsid w:val="00A13B01"/>
    <w:rsid w:val="00A13BAC"/>
    <w:rsid w:val="00A13C95"/>
    <w:rsid w:val="00A13D65"/>
    <w:rsid w:val="00A13E05"/>
    <w:rsid w:val="00A13ED8"/>
    <w:rsid w:val="00A14044"/>
    <w:rsid w:val="00A1416F"/>
    <w:rsid w:val="00A141F9"/>
    <w:rsid w:val="00A147C5"/>
    <w:rsid w:val="00A147D6"/>
    <w:rsid w:val="00A14D25"/>
    <w:rsid w:val="00A14D94"/>
    <w:rsid w:val="00A14F27"/>
    <w:rsid w:val="00A15103"/>
    <w:rsid w:val="00A153B4"/>
    <w:rsid w:val="00A15E04"/>
    <w:rsid w:val="00A169A6"/>
    <w:rsid w:val="00A169E7"/>
    <w:rsid w:val="00A16D6F"/>
    <w:rsid w:val="00A16EC3"/>
    <w:rsid w:val="00A170F0"/>
    <w:rsid w:val="00A17124"/>
    <w:rsid w:val="00A172AC"/>
    <w:rsid w:val="00A17363"/>
    <w:rsid w:val="00A17444"/>
    <w:rsid w:val="00A176B6"/>
    <w:rsid w:val="00A176DB"/>
    <w:rsid w:val="00A17FC6"/>
    <w:rsid w:val="00A200B2"/>
    <w:rsid w:val="00A20156"/>
    <w:rsid w:val="00A20544"/>
    <w:rsid w:val="00A205B0"/>
    <w:rsid w:val="00A20688"/>
    <w:rsid w:val="00A206CD"/>
    <w:rsid w:val="00A207D6"/>
    <w:rsid w:val="00A2084B"/>
    <w:rsid w:val="00A20A2E"/>
    <w:rsid w:val="00A20BDC"/>
    <w:rsid w:val="00A20D97"/>
    <w:rsid w:val="00A20DE4"/>
    <w:rsid w:val="00A20E91"/>
    <w:rsid w:val="00A21076"/>
    <w:rsid w:val="00A213AF"/>
    <w:rsid w:val="00A2164E"/>
    <w:rsid w:val="00A216CB"/>
    <w:rsid w:val="00A21830"/>
    <w:rsid w:val="00A21D9F"/>
    <w:rsid w:val="00A220C0"/>
    <w:rsid w:val="00A220FB"/>
    <w:rsid w:val="00A224AC"/>
    <w:rsid w:val="00A225AF"/>
    <w:rsid w:val="00A2265A"/>
    <w:rsid w:val="00A22805"/>
    <w:rsid w:val="00A22845"/>
    <w:rsid w:val="00A22897"/>
    <w:rsid w:val="00A229C5"/>
    <w:rsid w:val="00A22FF3"/>
    <w:rsid w:val="00A23110"/>
    <w:rsid w:val="00A233CA"/>
    <w:rsid w:val="00A23442"/>
    <w:rsid w:val="00A238B9"/>
    <w:rsid w:val="00A238D3"/>
    <w:rsid w:val="00A243B8"/>
    <w:rsid w:val="00A245CA"/>
    <w:rsid w:val="00A24684"/>
    <w:rsid w:val="00A24865"/>
    <w:rsid w:val="00A24FF0"/>
    <w:rsid w:val="00A250C5"/>
    <w:rsid w:val="00A25680"/>
    <w:rsid w:val="00A25FFA"/>
    <w:rsid w:val="00A260CF"/>
    <w:rsid w:val="00A264BD"/>
    <w:rsid w:val="00A26543"/>
    <w:rsid w:val="00A26554"/>
    <w:rsid w:val="00A26582"/>
    <w:rsid w:val="00A265A7"/>
    <w:rsid w:val="00A26668"/>
    <w:rsid w:val="00A267A7"/>
    <w:rsid w:val="00A26B1F"/>
    <w:rsid w:val="00A26BE4"/>
    <w:rsid w:val="00A26EA1"/>
    <w:rsid w:val="00A26F0C"/>
    <w:rsid w:val="00A27297"/>
    <w:rsid w:val="00A27907"/>
    <w:rsid w:val="00A27C20"/>
    <w:rsid w:val="00A27D81"/>
    <w:rsid w:val="00A27E5A"/>
    <w:rsid w:val="00A30560"/>
    <w:rsid w:val="00A30585"/>
    <w:rsid w:val="00A308D3"/>
    <w:rsid w:val="00A30C06"/>
    <w:rsid w:val="00A311D2"/>
    <w:rsid w:val="00A311DC"/>
    <w:rsid w:val="00A31365"/>
    <w:rsid w:val="00A31D00"/>
    <w:rsid w:val="00A31F92"/>
    <w:rsid w:val="00A321EF"/>
    <w:rsid w:val="00A32317"/>
    <w:rsid w:val="00A323E3"/>
    <w:rsid w:val="00A327CF"/>
    <w:rsid w:val="00A327D9"/>
    <w:rsid w:val="00A3287A"/>
    <w:rsid w:val="00A32990"/>
    <w:rsid w:val="00A32BCA"/>
    <w:rsid w:val="00A32D90"/>
    <w:rsid w:val="00A32D9E"/>
    <w:rsid w:val="00A33502"/>
    <w:rsid w:val="00A33505"/>
    <w:rsid w:val="00A33792"/>
    <w:rsid w:val="00A337F8"/>
    <w:rsid w:val="00A3399F"/>
    <w:rsid w:val="00A33A3F"/>
    <w:rsid w:val="00A33A79"/>
    <w:rsid w:val="00A33E44"/>
    <w:rsid w:val="00A3407B"/>
    <w:rsid w:val="00A342AF"/>
    <w:rsid w:val="00A3467E"/>
    <w:rsid w:val="00A34BDD"/>
    <w:rsid w:val="00A34DC3"/>
    <w:rsid w:val="00A351C0"/>
    <w:rsid w:val="00A351D7"/>
    <w:rsid w:val="00A3542B"/>
    <w:rsid w:val="00A361A2"/>
    <w:rsid w:val="00A3645F"/>
    <w:rsid w:val="00A36802"/>
    <w:rsid w:val="00A37055"/>
    <w:rsid w:val="00A37143"/>
    <w:rsid w:val="00A37248"/>
    <w:rsid w:val="00A372F2"/>
    <w:rsid w:val="00A3743D"/>
    <w:rsid w:val="00A375A2"/>
    <w:rsid w:val="00A377C8"/>
    <w:rsid w:val="00A37877"/>
    <w:rsid w:val="00A37D4B"/>
    <w:rsid w:val="00A37D6D"/>
    <w:rsid w:val="00A37E1E"/>
    <w:rsid w:val="00A37E88"/>
    <w:rsid w:val="00A37F42"/>
    <w:rsid w:val="00A4034A"/>
    <w:rsid w:val="00A406FC"/>
    <w:rsid w:val="00A40F16"/>
    <w:rsid w:val="00A410DF"/>
    <w:rsid w:val="00A412BE"/>
    <w:rsid w:val="00A4157A"/>
    <w:rsid w:val="00A41795"/>
    <w:rsid w:val="00A41B66"/>
    <w:rsid w:val="00A421D4"/>
    <w:rsid w:val="00A4254A"/>
    <w:rsid w:val="00A42945"/>
    <w:rsid w:val="00A42CB9"/>
    <w:rsid w:val="00A42F59"/>
    <w:rsid w:val="00A432ED"/>
    <w:rsid w:val="00A433ED"/>
    <w:rsid w:val="00A4395B"/>
    <w:rsid w:val="00A43998"/>
    <w:rsid w:val="00A43D0E"/>
    <w:rsid w:val="00A43E93"/>
    <w:rsid w:val="00A4414F"/>
    <w:rsid w:val="00A441E3"/>
    <w:rsid w:val="00A44475"/>
    <w:rsid w:val="00A44656"/>
    <w:rsid w:val="00A44685"/>
    <w:rsid w:val="00A447BD"/>
    <w:rsid w:val="00A44E80"/>
    <w:rsid w:val="00A44EE8"/>
    <w:rsid w:val="00A44F05"/>
    <w:rsid w:val="00A44F4A"/>
    <w:rsid w:val="00A450FB"/>
    <w:rsid w:val="00A45198"/>
    <w:rsid w:val="00A4531C"/>
    <w:rsid w:val="00A4536D"/>
    <w:rsid w:val="00A454E5"/>
    <w:rsid w:val="00A45914"/>
    <w:rsid w:val="00A45964"/>
    <w:rsid w:val="00A45AC9"/>
    <w:rsid w:val="00A45C23"/>
    <w:rsid w:val="00A45D3E"/>
    <w:rsid w:val="00A45FBB"/>
    <w:rsid w:val="00A462CF"/>
    <w:rsid w:val="00A46440"/>
    <w:rsid w:val="00A46527"/>
    <w:rsid w:val="00A46AD2"/>
    <w:rsid w:val="00A46DD3"/>
    <w:rsid w:val="00A47608"/>
    <w:rsid w:val="00A47881"/>
    <w:rsid w:val="00A478B1"/>
    <w:rsid w:val="00A47E70"/>
    <w:rsid w:val="00A47E9A"/>
    <w:rsid w:val="00A47FFA"/>
    <w:rsid w:val="00A504F6"/>
    <w:rsid w:val="00A504FE"/>
    <w:rsid w:val="00A505B9"/>
    <w:rsid w:val="00A51662"/>
    <w:rsid w:val="00A51812"/>
    <w:rsid w:val="00A519F8"/>
    <w:rsid w:val="00A51BB1"/>
    <w:rsid w:val="00A51E50"/>
    <w:rsid w:val="00A52B84"/>
    <w:rsid w:val="00A53063"/>
    <w:rsid w:val="00A532E9"/>
    <w:rsid w:val="00A53379"/>
    <w:rsid w:val="00A535B4"/>
    <w:rsid w:val="00A53911"/>
    <w:rsid w:val="00A5459A"/>
    <w:rsid w:val="00A5483F"/>
    <w:rsid w:val="00A5501A"/>
    <w:rsid w:val="00A55097"/>
    <w:rsid w:val="00A55110"/>
    <w:rsid w:val="00A55154"/>
    <w:rsid w:val="00A5538F"/>
    <w:rsid w:val="00A55513"/>
    <w:rsid w:val="00A55C83"/>
    <w:rsid w:val="00A55D82"/>
    <w:rsid w:val="00A55DC9"/>
    <w:rsid w:val="00A55FA7"/>
    <w:rsid w:val="00A561E8"/>
    <w:rsid w:val="00A56486"/>
    <w:rsid w:val="00A56515"/>
    <w:rsid w:val="00A5661F"/>
    <w:rsid w:val="00A56998"/>
    <w:rsid w:val="00A569E0"/>
    <w:rsid w:val="00A56D3C"/>
    <w:rsid w:val="00A56DCA"/>
    <w:rsid w:val="00A56FCE"/>
    <w:rsid w:val="00A5733F"/>
    <w:rsid w:val="00A57821"/>
    <w:rsid w:val="00A57962"/>
    <w:rsid w:val="00A579C6"/>
    <w:rsid w:val="00A579ED"/>
    <w:rsid w:val="00A57F88"/>
    <w:rsid w:val="00A60029"/>
    <w:rsid w:val="00A6006E"/>
    <w:rsid w:val="00A60140"/>
    <w:rsid w:val="00A602F5"/>
    <w:rsid w:val="00A60335"/>
    <w:rsid w:val="00A60505"/>
    <w:rsid w:val="00A60903"/>
    <w:rsid w:val="00A6129D"/>
    <w:rsid w:val="00A61367"/>
    <w:rsid w:val="00A613CA"/>
    <w:rsid w:val="00A61AFD"/>
    <w:rsid w:val="00A61B63"/>
    <w:rsid w:val="00A61DE3"/>
    <w:rsid w:val="00A6225A"/>
    <w:rsid w:val="00A62441"/>
    <w:rsid w:val="00A62B58"/>
    <w:rsid w:val="00A62D47"/>
    <w:rsid w:val="00A62FDC"/>
    <w:rsid w:val="00A63064"/>
    <w:rsid w:val="00A632CE"/>
    <w:rsid w:val="00A633F9"/>
    <w:rsid w:val="00A633FB"/>
    <w:rsid w:val="00A63479"/>
    <w:rsid w:val="00A63679"/>
    <w:rsid w:val="00A63758"/>
    <w:rsid w:val="00A638C5"/>
    <w:rsid w:val="00A639D1"/>
    <w:rsid w:val="00A63EAA"/>
    <w:rsid w:val="00A64230"/>
    <w:rsid w:val="00A6438A"/>
    <w:rsid w:val="00A6488F"/>
    <w:rsid w:val="00A6489E"/>
    <w:rsid w:val="00A64BBB"/>
    <w:rsid w:val="00A6508A"/>
    <w:rsid w:val="00A650F3"/>
    <w:rsid w:val="00A65150"/>
    <w:rsid w:val="00A652A1"/>
    <w:rsid w:val="00A6578C"/>
    <w:rsid w:val="00A65A86"/>
    <w:rsid w:val="00A6614B"/>
    <w:rsid w:val="00A66431"/>
    <w:rsid w:val="00A66530"/>
    <w:rsid w:val="00A66C27"/>
    <w:rsid w:val="00A66D01"/>
    <w:rsid w:val="00A66ECF"/>
    <w:rsid w:val="00A66EE2"/>
    <w:rsid w:val="00A671BE"/>
    <w:rsid w:val="00A6762A"/>
    <w:rsid w:val="00A67AC4"/>
    <w:rsid w:val="00A67B6E"/>
    <w:rsid w:val="00A67E2B"/>
    <w:rsid w:val="00A70883"/>
    <w:rsid w:val="00A709E4"/>
    <w:rsid w:val="00A711E9"/>
    <w:rsid w:val="00A7145E"/>
    <w:rsid w:val="00A714C0"/>
    <w:rsid w:val="00A716BC"/>
    <w:rsid w:val="00A7183A"/>
    <w:rsid w:val="00A71BCD"/>
    <w:rsid w:val="00A71CF6"/>
    <w:rsid w:val="00A71EB5"/>
    <w:rsid w:val="00A72246"/>
    <w:rsid w:val="00A7226C"/>
    <w:rsid w:val="00A72350"/>
    <w:rsid w:val="00A726A2"/>
    <w:rsid w:val="00A72B89"/>
    <w:rsid w:val="00A72E38"/>
    <w:rsid w:val="00A72EFC"/>
    <w:rsid w:val="00A73422"/>
    <w:rsid w:val="00A73431"/>
    <w:rsid w:val="00A73A26"/>
    <w:rsid w:val="00A741BB"/>
    <w:rsid w:val="00A743F8"/>
    <w:rsid w:val="00A7480E"/>
    <w:rsid w:val="00A748B1"/>
    <w:rsid w:val="00A74E4A"/>
    <w:rsid w:val="00A74EB1"/>
    <w:rsid w:val="00A7509F"/>
    <w:rsid w:val="00A75140"/>
    <w:rsid w:val="00A7517B"/>
    <w:rsid w:val="00A75312"/>
    <w:rsid w:val="00A75397"/>
    <w:rsid w:val="00A754C3"/>
    <w:rsid w:val="00A75BD9"/>
    <w:rsid w:val="00A75D76"/>
    <w:rsid w:val="00A75F04"/>
    <w:rsid w:val="00A7602E"/>
    <w:rsid w:val="00A7645F"/>
    <w:rsid w:val="00A76599"/>
    <w:rsid w:val="00A765A5"/>
    <w:rsid w:val="00A766E3"/>
    <w:rsid w:val="00A76B58"/>
    <w:rsid w:val="00A76BC6"/>
    <w:rsid w:val="00A76FE3"/>
    <w:rsid w:val="00A7751B"/>
    <w:rsid w:val="00A77522"/>
    <w:rsid w:val="00A777E9"/>
    <w:rsid w:val="00A779F5"/>
    <w:rsid w:val="00A77A37"/>
    <w:rsid w:val="00A77A6B"/>
    <w:rsid w:val="00A77ABD"/>
    <w:rsid w:val="00A77C9E"/>
    <w:rsid w:val="00A77EF2"/>
    <w:rsid w:val="00A805CC"/>
    <w:rsid w:val="00A806AA"/>
    <w:rsid w:val="00A808B9"/>
    <w:rsid w:val="00A80D06"/>
    <w:rsid w:val="00A80E7F"/>
    <w:rsid w:val="00A80F11"/>
    <w:rsid w:val="00A8100D"/>
    <w:rsid w:val="00A811D2"/>
    <w:rsid w:val="00A81266"/>
    <w:rsid w:val="00A81848"/>
    <w:rsid w:val="00A819A5"/>
    <w:rsid w:val="00A81A07"/>
    <w:rsid w:val="00A81B64"/>
    <w:rsid w:val="00A82128"/>
    <w:rsid w:val="00A825EB"/>
    <w:rsid w:val="00A82617"/>
    <w:rsid w:val="00A82805"/>
    <w:rsid w:val="00A82AD4"/>
    <w:rsid w:val="00A82E02"/>
    <w:rsid w:val="00A8307F"/>
    <w:rsid w:val="00A83352"/>
    <w:rsid w:val="00A83AEB"/>
    <w:rsid w:val="00A83B49"/>
    <w:rsid w:val="00A83FD6"/>
    <w:rsid w:val="00A8412D"/>
    <w:rsid w:val="00A84258"/>
    <w:rsid w:val="00A8427A"/>
    <w:rsid w:val="00A84658"/>
    <w:rsid w:val="00A847CD"/>
    <w:rsid w:val="00A847D4"/>
    <w:rsid w:val="00A84CB1"/>
    <w:rsid w:val="00A84F10"/>
    <w:rsid w:val="00A85022"/>
    <w:rsid w:val="00A85574"/>
    <w:rsid w:val="00A85918"/>
    <w:rsid w:val="00A85AAD"/>
    <w:rsid w:val="00A85B98"/>
    <w:rsid w:val="00A85C26"/>
    <w:rsid w:val="00A85CE0"/>
    <w:rsid w:val="00A85D06"/>
    <w:rsid w:val="00A85EBD"/>
    <w:rsid w:val="00A8620C"/>
    <w:rsid w:val="00A86262"/>
    <w:rsid w:val="00A867CE"/>
    <w:rsid w:val="00A867DC"/>
    <w:rsid w:val="00A86966"/>
    <w:rsid w:val="00A86E08"/>
    <w:rsid w:val="00A87042"/>
    <w:rsid w:val="00A87351"/>
    <w:rsid w:val="00A87637"/>
    <w:rsid w:val="00A879AB"/>
    <w:rsid w:val="00A87B37"/>
    <w:rsid w:val="00A900BD"/>
    <w:rsid w:val="00A90795"/>
    <w:rsid w:val="00A91267"/>
    <w:rsid w:val="00A9150B"/>
    <w:rsid w:val="00A916E0"/>
    <w:rsid w:val="00A91B16"/>
    <w:rsid w:val="00A91B75"/>
    <w:rsid w:val="00A91E6D"/>
    <w:rsid w:val="00A91FDB"/>
    <w:rsid w:val="00A92504"/>
    <w:rsid w:val="00A92775"/>
    <w:rsid w:val="00A927DD"/>
    <w:rsid w:val="00A92909"/>
    <w:rsid w:val="00A929AD"/>
    <w:rsid w:val="00A929F0"/>
    <w:rsid w:val="00A92C90"/>
    <w:rsid w:val="00A930F2"/>
    <w:rsid w:val="00A934AF"/>
    <w:rsid w:val="00A9365B"/>
    <w:rsid w:val="00A93A6C"/>
    <w:rsid w:val="00A94223"/>
    <w:rsid w:val="00A944A7"/>
    <w:rsid w:val="00A9462A"/>
    <w:rsid w:val="00A947A4"/>
    <w:rsid w:val="00A94802"/>
    <w:rsid w:val="00A9490C"/>
    <w:rsid w:val="00A9497A"/>
    <w:rsid w:val="00A94A62"/>
    <w:rsid w:val="00A94AE0"/>
    <w:rsid w:val="00A94BEA"/>
    <w:rsid w:val="00A94DB8"/>
    <w:rsid w:val="00A94F17"/>
    <w:rsid w:val="00A95028"/>
    <w:rsid w:val="00A95310"/>
    <w:rsid w:val="00A95316"/>
    <w:rsid w:val="00A955B3"/>
    <w:rsid w:val="00A95881"/>
    <w:rsid w:val="00A95933"/>
    <w:rsid w:val="00A95BAC"/>
    <w:rsid w:val="00A95DFF"/>
    <w:rsid w:val="00A96055"/>
    <w:rsid w:val="00A9616B"/>
    <w:rsid w:val="00A961C8"/>
    <w:rsid w:val="00A96228"/>
    <w:rsid w:val="00A96C29"/>
    <w:rsid w:val="00A96C97"/>
    <w:rsid w:val="00A96DA7"/>
    <w:rsid w:val="00A96DBC"/>
    <w:rsid w:val="00A96DE5"/>
    <w:rsid w:val="00A972EE"/>
    <w:rsid w:val="00A97464"/>
    <w:rsid w:val="00A978EB"/>
    <w:rsid w:val="00A9790A"/>
    <w:rsid w:val="00A97A31"/>
    <w:rsid w:val="00A97F86"/>
    <w:rsid w:val="00AA049A"/>
    <w:rsid w:val="00AA04BB"/>
    <w:rsid w:val="00AA0672"/>
    <w:rsid w:val="00AA089C"/>
    <w:rsid w:val="00AA0A91"/>
    <w:rsid w:val="00AA0AEC"/>
    <w:rsid w:val="00AA0B93"/>
    <w:rsid w:val="00AA165D"/>
    <w:rsid w:val="00AA1662"/>
    <w:rsid w:val="00AA16F3"/>
    <w:rsid w:val="00AA1A7B"/>
    <w:rsid w:val="00AA1A96"/>
    <w:rsid w:val="00AA1CE9"/>
    <w:rsid w:val="00AA1EEF"/>
    <w:rsid w:val="00AA1FF9"/>
    <w:rsid w:val="00AA26F1"/>
    <w:rsid w:val="00AA28E7"/>
    <w:rsid w:val="00AA2909"/>
    <w:rsid w:val="00AA2ABE"/>
    <w:rsid w:val="00AA2F3F"/>
    <w:rsid w:val="00AA34AD"/>
    <w:rsid w:val="00AA351E"/>
    <w:rsid w:val="00AA3713"/>
    <w:rsid w:val="00AA3A2D"/>
    <w:rsid w:val="00AA3ACB"/>
    <w:rsid w:val="00AA3CB9"/>
    <w:rsid w:val="00AA4151"/>
    <w:rsid w:val="00AA428C"/>
    <w:rsid w:val="00AA43F8"/>
    <w:rsid w:val="00AA471F"/>
    <w:rsid w:val="00AA4830"/>
    <w:rsid w:val="00AA4B06"/>
    <w:rsid w:val="00AA4EB6"/>
    <w:rsid w:val="00AA4FD5"/>
    <w:rsid w:val="00AA5244"/>
    <w:rsid w:val="00AA5459"/>
    <w:rsid w:val="00AA56CA"/>
    <w:rsid w:val="00AA56E8"/>
    <w:rsid w:val="00AA5D21"/>
    <w:rsid w:val="00AA5DF6"/>
    <w:rsid w:val="00AA5ED7"/>
    <w:rsid w:val="00AA5F78"/>
    <w:rsid w:val="00AA5F7E"/>
    <w:rsid w:val="00AA614D"/>
    <w:rsid w:val="00AA6234"/>
    <w:rsid w:val="00AA680A"/>
    <w:rsid w:val="00AA6823"/>
    <w:rsid w:val="00AA6966"/>
    <w:rsid w:val="00AA7172"/>
    <w:rsid w:val="00AA7242"/>
    <w:rsid w:val="00AA7316"/>
    <w:rsid w:val="00AA74C3"/>
    <w:rsid w:val="00AA7551"/>
    <w:rsid w:val="00AA75F2"/>
    <w:rsid w:val="00AA7AB1"/>
    <w:rsid w:val="00AA7F54"/>
    <w:rsid w:val="00AB01AC"/>
    <w:rsid w:val="00AB07D7"/>
    <w:rsid w:val="00AB0B21"/>
    <w:rsid w:val="00AB0C29"/>
    <w:rsid w:val="00AB0EC2"/>
    <w:rsid w:val="00AB1072"/>
    <w:rsid w:val="00AB13DD"/>
    <w:rsid w:val="00AB141B"/>
    <w:rsid w:val="00AB1498"/>
    <w:rsid w:val="00AB169B"/>
    <w:rsid w:val="00AB17E6"/>
    <w:rsid w:val="00AB1D56"/>
    <w:rsid w:val="00AB1EA8"/>
    <w:rsid w:val="00AB2562"/>
    <w:rsid w:val="00AB2834"/>
    <w:rsid w:val="00AB2AFD"/>
    <w:rsid w:val="00AB3069"/>
    <w:rsid w:val="00AB315E"/>
    <w:rsid w:val="00AB318F"/>
    <w:rsid w:val="00AB362D"/>
    <w:rsid w:val="00AB372C"/>
    <w:rsid w:val="00AB39F2"/>
    <w:rsid w:val="00AB3B92"/>
    <w:rsid w:val="00AB3FE8"/>
    <w:rsid w:val="00AB40B1"/>
    <w:rsid w:val="00AB41CB"/>
    <w:rsid w:val="00AB41D9"/>
    <w:rsid w:val="00AB41DE"/>
    <w:rsid w:val="00AB4318"/>
    <w:rsid w:val="00AB462C"/>
    <w:rsid w:val="00AB4759"/>
    <w:rsid w:val="00AB486E"/>
    <w:rsid w:val="00AB4B5A"/>
    <w:rsid w:val="00AB4C4F"/>
    <w:rsid w:val="00AB4E7B"/>
    <w:rsid w:val="00AB4F30"/>
    <w:rsid w:val="00AB5254"/>
    <w:rsid w:val="00AB5579"/>
    <w:rsid w:val="00AB5D0C"/>
    <w:rsid w:val="00AB5E56"/>
    <w:rsid w:val="00AB60BF"/>
    <w:rsid w:val="00AB6171"/>
    <w:rsid w:val="00AB61BD"/>
    <w:rsid w:val="00AB63D5"/>
    <w:rsid w:val="00AB6571"/>
    <w:rsid w:val="00AB6A41"/>
    <w:rsid w:val="00AB6AF6"/>
    <w:rsid w:val="00AB6EB8"/>
    <w:rsid w:val="00AB7477"/>
    <w:rsid w:val="00AB7851"/>
    <w:rsid w:val="00AB78E0"/>
    <w:rsid w:val="00AB7C37"/>
    <w:rsid w:val="00AB7FF0"/>
    <w:rsid w:val="00AC0426"/>
    <w:rsid w:val="00AC04CB"/>
    <w:rsid w:val="00AC06BE"/>
    <w:rsid w:val="00AC072A"/>
    <w:rsid w:val="00AC0866"/>
    <w:rsid w:val="00AC09D0"/>
    <w:rsid w:val="00AC0D33"/>
    <w:rsid w:val="00AC0D35"/>
    <w:rsid w:val="00AC0ED9"/>
    <w:rsid w:val="00AC108F"/>
    <w:rsid w:val="00AC187B"/>
    <w:rsid w:val="00AC1F9E"/>
    <w:rsid w:val="00AC218C"/>
    <w:rsid w:val="00AC2377"/>
    <w:rsid w:val="00AC2787"/>
    <w:rsid w:val="00AC2797"/>
    <w:rsid w:val="00AC2A15"/>
    <w:rsid w:val="00AC2B9A"/>
    <w:rsid w:val="00AC2F57"/>
    <w:rsid w:val="00AC2FFE"/>
    <w:rsid w:val="00AC31BD"/>
    <w:rsid w:val="00AC335D"/>
    <w:rsid w:val="00AC349E"/>
    <w:rsid w:val="00AC34B3"/>
    <w:rsid w:val="00AC3665"/>
    <w:rsid w:val="00AC3728"/>
    <w:rsid w:val="00AC3A20"/>
    <w:rsid w:val="00AC3AE2"/>
    <w:rsid w:val="00AC3C89"/>
    <w:rsid w:val="00AC3D54"/>
    <w:rsid w:val="00AC3E30"/>
    <w:rsid w:val="00AC3E54"/>
    <w:rsid w:val="00AC3FEE"/>
    <w:rsid w:val="00AC40CC"/>
    <w:rsid w:val="00AC45D9"/>
    <w:rsid w:val="00AC48C9"/>
    <w:rsid w:val="00AC56B4"/>
    <w:rsid w:val="00AC57F9"/>
    <w:rsid w:val="00AC59E9"/>
    <w:rsid w:val="00AC5A57"/>
    <w:rsid w:val="00AC5DD6"/>
    <w:rsid w:val="00AC5E21"/>
    <w:rsid w:val="00AC6010"/>
    <w:rsid w:val="00AC61F2"/>
    <w:rsid w:val="00AC6282"/>
    <w:rsid w:val="00AC65C5"/>
    <w:rsid w:val="00AC69A1"/>
    <w:rsid w:val="00AC6FA2"/>
    <w:rsid w:val="00AC7664"/>
    <w:rsid w:val="00AC7835"/>
    <w:rsid w:val="00AC7CD0"/>
    <w:rsid w:val="00AD0185"/>
    <w:rsid w:val="00AD0776"/>
    <w:rsid w:val="00AD0779"/>
    <w:rsid w:val="00AD0797"/>
    <w:rsid w:val="00AD09B0"/>
    <w:rsid w:val="00AD0FBC"/>
    <w:rsid w:val="00AD1440"/>
    <w:rsid w:val="00AD1463"/>
    <w:rsid w:val="00AD1698"/>
    <w:rsid w:val="00AD1793"/>
    <w:rsid w:val="00AD17B1"/>
    <w:rsid w:val="00AD2040"/>
    <w:rsid w:val="00AD2064"/>
    <w:rsid w:val="00AD20D1"/>
    <w:rsid w:val="00AD2372"/>
    <w:rsid w:val="00AD26C5"/>
    <w:rsid w:val="00AD27AC"/>
    <w:rsid w:val="00AD2E3C"/>
    <w:rsid w:val="00AD3306"/>
    <w:rsid w:val="00AD34CD"/>
    <w:rsid w:val="00AD3516"/>
    <w:rsid w:val="00AD3588"/>
    <w:rsid w:val="00AD37BA"/>
    <w:rsid w:val="00AD3AF6"/>
    <w:rsid w:val="00AD3D39"/>
    <w:rsid w:val="00AD439B"/>
    <w:rsid w:val="00AD446A"/>
    <w:rsid w:val="00AD4588"/>
    <w:rsid w:val="00AD50D7"/>
    <w:rsid w:val="00AD5295"/>
    <w:rsid w:val="00AD53A7"/>
    <w:rsid w:val="00AD54D6"/>
    <w:rsid w:val="00AD5602"/>
    <w:rsid w:val="00AD591E"/>
    <w:rsid w:val="00AD5970"/>
    <w:rsid w:val="00AD5B7E"/>
    <w:rsid w:val="00AD5D2A"/>
    <w:rsid w:val="00AD5D39"/>
    <w:rsid w:val="00AD62FD"/>
    <w:rsid w:val="00AD66A9"/>
    <w:rsid w:val="00AD68B9"/>
    <w:rsid w:val="00AD6AF7"/>
    <w:rsid w:val="00AD6C40"/>
    <w:rsid w:val="00AD6D35"/>
    <w:rsid w:val="00AD6DD1"/>
    <w:rsid w:val="00AD73EB"/>
    <w:rsid w:val="00AD7923"/>
    <w:rsid w:val="00AD7CB0"/>
    <w:rsid w:val="00AD7DC3"/>
    <w:rsid w:val="00AD7E47"/>
    <w:rsid w:val="00AD7ED6"/>
    <w:rsid w:val="00AD7F4E"/>
    <w:rsid w:val="00AE0224"/>
    <w:rsid w:val="00AE09ED"/>
    <w:rsid w:val="00AE0AF4"/>
    <w:rsid w:val="00AE0B70"/>
    <w:rsid w:val="00AE11A1"/>
    <w:rsid w:val="00AE11BE"/>
    <w:rsid w:val="00AE1649"/>
    <w:rsid w:val="00AE171B"/>
    <w:rsid w:val="00AE1B24"/>
    <w:rsid w:val="00AE2007"/>
    <w:rsid w:val="00AE2291"/>
    <w:rsid w:val="00AE2372"/>
    <w:rsid w:val="00AE2538"/>
    <w:rsid w:val="00AE261E"/>
    <w:rsid w:val="00AE27BC"/>
    <w:rsid w:val="00AE27E6"/>
    <w:rsid w:val="00AE2D01"/>
    <w:rsid w:val="00AE2DBD"/>
    <w:rsid w:val="00AE2FDE"/>
    <w:rsid w:val="00AE323A"/>
    <w:rsid w:val="00AE351C"/>
    <w:rsid w:val="00AE35D8"/>
    <w:rsid w:val="00AE3BE8"/>
    <w:rsid w:val="00AE3C4C"/>
    <w:rsid w:val="00AE3F27"/>
    <w:rsid w:val="00AE3FDB"/>
    <w:rsid w:val="00AE421D"/>
    <w:rsid w:val="00AE4285"/>
    <w:rsid w:val="00AE42A3"/>
    <w:rsid w:val="00AE43BB"/>
    <w:rsid w:val="00AE4597"/>
    <w:rsid w:val="00AE477D"/>
    <w:rsid w:val="00AE4B8C"/>
    <w:rsid w:val="00AE4EE3"/>
    <w:rsid w:val="00AE5091"/>
    <w:rsid w:val="00AE517E"/>
    <w:rsid w:val="00AE519E"/>
    <w:rsid w:val="00AE5450"/>
    <w:rsid w:val="00AE5B09"/>
    <w:rsid w:val="00AE5C2E"/>
    <w:rsid w:val="00AE5F64"/>
    <w:rsid w:val="00AE62A0"/>
    <w:rsid w:val="00AE62E5"/>
    <w:rsid w:val="00AE665C"/>
    <w:rsid w:val="00AE69BA"/>
    <w:rsid w:val="00AE6D37"/>
    <w:rsid w:val="00AE7700"/>
    <w:rsid w:val="00AE77B0"/>
    <w:rsid w:val="00AE7C3E"/>
    <w:rsid w:val="00AE7EEA"/>
    <w:rsid w:val="00AE7FEC"/>
    <w:rsid w:val="00AF032A"/>
    <w:rsid w:val="00AF03C6"/>
    <w:rsid w:val="00AF043E"/>
    <w:rsid w:val="00AF08B7"/>
    <w:rsid w:val="00AF0EBC"/>
    <w:rsid w:val="00AF0F21"/>
    <w:rsid w:val="00AF1180"/>
    <w:rsid w:val="00AF11DE"/>
    <w:rsid w:val="00AF13A1"/>
    <w:rsid w:val="00AF16F0"/>
    <w:rsid w:val="00AF1CCB"/>
    <w:rsid w:val="00AF1D99"/>
    <w:rsid w:val="00AF1E11"/>
    <w:rsid w:val="00AF21A8"/>
    <w:rsid w:val="00AF249A"/>
    <w:rsid w:val="00AF2A16"/>
    <w:rsid w:val="00AF2A2C"/>
    <w:rsid w:val="00AF2AF9"/>
    <w:rsid w:val="00AF2C3B"/>
    <w:rsid w:val="00AF2F58"/>
    <w:rsid w:val="00AF3107"/>
    <w:rsid w:val="00AF354A"/>
    <w:rsid w:val="00AF3705"/>
    <w:rsid w:val="00AF3B7E"/>
    <w:rsid w:val="00AF3C67"/>
    <w:rsid w:val="00AF3D0A"/>
    <w:rsid w:val="00AF3FB0"/>
    <w:rsid w:val="00AF4169"/>
    <w:rsid w:val="00AF4246"/>
    <w:rsid w:val="00AF4272"/>
    <w:rsid w:val="00AF470E"/>
    <w:rsid w:val="00AF47F8"/>
    <w:rsid w:val="00AF487B"/>
    <w:rsid w:val="00AF4927"/>
    <w:rsid w:val="00AF4A7D"/>
    <w:rsid w:val="00AF5000"/>
    <w:rsid w:val="00AF519B"/>
    <w:rsid w:val="00AF5557"/>
    <w:rsid w:val="00AF5925"/>
    <w:rsid w:val="00AF5A14"/>
    <w:rsid w:val="00AF5FBA"/>
    <w:rsid w:val="00AF5FD5"/>
    <w:rsid w:val="00AF6266"/>
    <w:rsid w:val="00AF6380"/>
    <w:rsid w:val="00AF6EFC"/>
    <w:rsid w:val="00AF6F33"/>
    <w:rsid w:val="00AF6F6B"/>
    <w:rsid w:val="00AF707B"/>
    <w:rsid w:val="00AF70B8"/>
    <w:rsid w:val="00AF740A"/>
    <w:rsid w:val="00AF7B17"/>
    <w:rsid w:val="00AF7B70"/>
    <w:rsid w:val="00B000C5"/>
    <w:rsid w:val="00B0043F"/>
    <w:rsid w:val="00B00717"/>
    <w:rsid w:val="00B007AA"/>
    <w:rsid w:val="00B00862"/>
    <w:rsid w:val="00B00A26"/>
    <w:rsid w:val="00B00D5F"/>
    <w:rsid w:val="00B0103A"/>
    <w:rsid w:val="00B018D5"/>
    <w:rsid w:val="00B01A55"/>
    <w:rsid w:val="00B01A76"/>
    <w:rsid w:val="00B01FA8"/>
    <w:rsid w:val="00B022B6"/>
    <w:rsid w:val="00B024B5"/>
    <w:rsid w:val="00B02581"/>
    <w:rsid w:val="00B026DE"/>
    <w:rsid w:val="00B02734"/>
    <w:rsid w:val="00B02AF3"/>
    <w:rsid w:val="00B02C31"/>
    <w:rsid w:val="00B0321F"/>
    <w:rsid w:val="00B033D6"/>
    <w:rsid w:val="00B034E0"/>
    <w:rsid w:val="00B03F1F"/>
    <w:rsid w:val="00B03F31"/>
    <w:rsid w:val="00B041D9"/>
    <w:rsid w:val="00B043C0"/>
    <w:rsid w:val="00B04A3A"/>
    <w:rsid w:val="00B04F84"/>
    <w:rsid w:val="00B05033"/>
    <w:rsid w:val="00B051DF"/>
    <w:rsid w:val="00B05252"/>
    <w:rsid w:val="00B05392"/>
    <w:rsid w:val="00B058C9"/>
    <w:rsid w:val="00B05F4E"/>
    <w:rsid w:val="00B06037"/>
    <w:rsid w:val="00B0603F"/>
    <w:rsid w:val="00B061FD"/>
    <w:rsid w:val="00B06320"/>
    <w:rsid w:val="00B0692C"/>
    <w:rsid w:val="00B06B03"/>
    <w:rsid w:val="00B06B52"/>
    <w:rsid w:val="00B06BCB"/>
    <w:rsid w:val="00B06D10"/>
    <w:rsid w:val="00B07309"/>
    <w:rsid w:val="00B075FB"/>
    <w:rsid w:val="00B07A20"/>
    <w:rsid w:val="00B07C47"/>
    <w:rsid w:val="00B07CBA"/>
    <w:rsid w:val="00B07E83"/>
    <w:rsid w:val="00B07FB1"/>
    <w:rsid w:val="00B1010A"/>
    <w:rsid w:val="00B101FF"/>
    <w:rsid w:val="00B103B7"/>
    <w:rsid w:val="00B10492"/>
    <w:rsid w:val="00B104A7"/>
    <w:rsid w:val="00B10562"/>
    <w:rsid w:val="00B10612"/>
    <w:rsid w:val="00B1090D"/>
    <w:rsid w:val="00B10BE9"/>
    <w:rsid w:val="00B10EC2"/>
    <w:rsid w:val="00B10FC4"/>
    <w:rsid w:val="00B112EC"/>
    <w:rsid w:val="00B11542"/>
    <w:rsid w:val="00B1193B"/>
    <w:rsid w:val="00B11D84"/>
    <w:rsid w:val="00B12302"/>
    <w:rsid w:val="00B12711"/>
    <w:rsid w:val="00B12B63"/>
    <w:rsid w:val="00B1342C"/>
    <w:rsid w:val="00B13714"/>
    <w:rsid w:val="00B13845"/>
    <w:rsid w:val="00B13B3A"/>
    <w:rsid w:val="00B1431E"/>
    <w:rsid w:val="00B1440F"/>
    <w:rsid w:val="00B14B18"/>
    <w:rsid w:val="00B14C8F"/>
    <w:rsid w:val="00B14D42"/>
    <w:rsid w:val="00B14EEF"/>
    <w:rsid w:val="00B14F38"/>
    <w:rsid w:val="00B1516C"/>
    <w:rsid w:val="00B1518C"/>
    <w:rsid w:val="00B15EA3"/>
    <w:rsid w:val="00B15F4F"/>
    <w:rsid w:val="00B163FA"/>
    <w:rsid w:val="00B16BBE"/>
    <w:rsid w:val="00B16CD2"/>
    <w:rsid w:val="00B16FC2"/>
    <w:rsid w:val="00B17051"/>
    <w:rsid w:val="00B1715D"/>
    <w:rsid w:val="00B1726B"/>
    <w:rsid w:val="00B179A8"/>
    <w:rsid w:val="00B17B6D"/>
    <w:rsid w:val="00B17BC3"/>
    <w:rsid w:val="00B17DD0"/>
    <w:rsid w:val="00B17EC3"/>
    <w:rsid w:val="00B2064A"/>
    <w:rsid w:val="00B20775"/>
    <w:rsid w:val="00B208AB"/>
    <w:rsid w:val="00B20E68"/>
    <w:rsid w:val="00B2107B"/>
    <w:rsid w:val="00B212BC"/>
    <w:rsid w:val="00B21614"/>
    <w:rsid w:val="00B21F0F"/>
    <w:rsid w:val="00B220F0"/>
    <w:rsid w:val="00B222F0"/>
    <w:rsid w:val="00B232A1"/>
    <w:rsid w:val="00B23780"/>
    <w:rsid w:val="00B2400B"/>
    <w:rsid w:val="00B2476B"/>
    <w:rsid w:val="00B24BFB"/>
    <w:rsid w:val="00B24CCE"/>
    <w:rsid w:val="00B24E8A"/>
    <w:rsid w:val="00B24EEA"/>
    <w:rsid w:val="00B256CC"/>
    <w:rsid w:val="00B259AF"/>
    <w:rsid w:val="00B26248"/>
    <w:rsid w:val="00B263F3"/>
    <w:rsid w:val="00B26AEE"/>
    <w:rsid w:val="00B26CCF"/>
    <w:rsid w:val="00B26FC2"/>
    <w:rsid w:val="00B273DC"/>
    <w:rsid w:val="00B274E7"/>
    <w:rsid w:val="00B27606"/>
    <w:rsid w:val="00B300AF"/>
    <w:rsid w:val="00B301EC"/>
    <w:rsid w:val="00B30245"/>
    <w:rsid w:val="00B302E7"/>
    <w:rsid w:val="00B30410"/>
    <w:rsid w:val="00B30517"/>
    <w:rsid w:val="00B305CD"/>
    <w:rsid w:val="00B30785"/>
    <w:rsid w:val="00B307C3"/>
    <w:rsid w:val="00B3091D"/>
    <w:rsid w:val="00B30A40"/>
    <w:rsid w:val="00B30ACC"/>
    <w:rsid w:val="00B30E82"/>
    <w:rsid w:val="00B30F75"/>
    <w:rsid w:val="00B31C45"/>
    <w:rsid w:val="00B31F58"/>
    <w:rsid w:val="00B31F83"/>
    <w:rsid w:val="00B32175"/>
    <w:rsid w:val="00B3270A"/>
    <w:rsid w:val="00B328CD"/>
    <w:rsid w:val="00B329C6"/>
    <w:rsid w:val="00B3307F"/>
    <w:rsid w:val="00B33250"/>
    <w:rsid w:val="00B3351C"/>
    <w:rsid w:val="00B3354A"/>
    <w:rsid w:val="00B3370E"/>
    <w:rsid w:val="00B33BBB"/>
    <w:rsid w:val="00B33CFB"/>
    <w:rsid w:val="00B33FA5"/>
    <w:rsid w:val="00B3465C"/>
    <w:rsid w:val="00B34DF6"/>
    <w:rsid w:val="00B34EE0"/>
    <w:rsid w:val="00B3546F"/>
    <w:rsid w:val="00B35603"/>
    <w:rsid w:val="00B3568C"/>
    <w:rsid w:val="00B356CB"/>
    <w:rsid w:val="00B356EC"/>
    <w:rsid w:val="00B35815"/>
    <w:rsid w:val="00B359F1"/>
    <w:rsid w:val="00B35FFE"/>
    <w:rsid w:val="00B3655C"/>
    <w:rsid w:val="00B36586"/>
    <w:rsid w:val="00B36819"/>
    <w:rsid w:val="00B3691D"/>
    <w:rsid w:val="00B36BFD"/>
    <w:rsid w:val="00B36D0A"/>
    <w:rsid w:val="00B3702B"/>
    <w:rsid w:val="00B37162"/>
    <w:rsid w:val="00B371A6"/>
    <w:rsid w:val="00B37433"/>
    <w:rsid w:val="00B37846"/>
    <w:rsid w:val="00B37923"/>
    <w:rsid w:val="00B379C4"/>
    <w:rsid w:val="00B37ABE"/>
    <w:rsid w:val="00B40470"/>
    <w:rsid w:val="00B40CB8"/>
    <w:rsid w:val="00B40D54"/>
    <w:rsid w:val="00B40F43"/>
    <w:rsid w:val="00B4104C"/>
    <w:rsid w:val="00B41520"/>
    <w:rsid w:val="00B4173E"/>
    <w:rsid w:val="00B418AA"/>
    <w:rsid w:val="00B41926"/>
    <w:rsid w:val="00B41B3B"/>
    <w:rsid w:val="00B41DE8"/>
    <w:rsid w:val="00B41E1C"/>
    <w:rsid w:val="00B422D8"/>
    <w:rsid w:val="00B423FA"/>
    <w:rsid w:val="00B426E5"/>
    <w:rsid w:val="00B42A8A"/>
    <w:rsid w:val="00B42CBE"/>
    <w:rsid w:val="00B42F92"/>
    <w:rsid w:val="00B43074"/>
    <w:rsid w:val="00B4316D"/>
    <w:rsid w:val="00B43184"/>
    <w:rsid w:val="00B43333"/>
    <w:rsid w:val="00B438CC"/>
    <w:rsid w:val="00B43B15"/>
    <w:rsid w:val="00B43B68"/>
    <w:rsid w:val="00B43BC6"/>
    <w:rsid w:val="00B43D1B"/>
    <w:rsid w:val="00B43DC3"/>
    <w:rsid w:val="00B4443A"/>
    <w:rsid w:val="00B44632"/>
    <w:rsid w:val="00B4497C"/>
    <w:rsid w:val="00B44D7D"/>
    <w:rsid w:val="00B44EA8"/>
    <w:rsid w:val="00B45060"/>
    <w:rsid w:val="00B450A9"/>
    <w:rsid w:val="00B455C5"/>
    <w:rsid w:val="00B4567F"/>
    <w:rsid w:val="00B4585E"/>
    <w:rsid w:val="00B45CB2"/>
    <w:rsid w:val="00B45D68"/>
    <w:rsid w:val="00B45D6D"/>
    <w:rsid w:val="00B45FE5"/>
    <w:rsid w:val="00B46212"/>
    <w:rsid w:val="00B46413"/>
    <w:rsid w:val="00B46603"/>
    <w:rsid w:val="00B469D9"/>
    <w:rsid w:val="00B46D24"/>
    <w:rsid w:val="00B46FA7"/>
    <w:rsid w:val="00B46FEA"/>
    <w:rsid w:val="00B47115"/>
    <w:rsid w:val="00B474DD"/>
    <w:rsid w:val="00B477BE"/>
    <w:rsid w:val="00B478C9"/>
    <w:rsid w:val="00B47A00"/>
    <w:rsid w:val="00B47B52"/>
    <w:rsid w:val="00B47E13"/>
    <w:rsid w:val="00B47EBE"/>
    <w:rsid w:val="00B50312"/>
    <w:rsid w:val="00B508E2"/>
    <w:rsid w:val="00B509D5"/>
    <w:rsid w:val="00B50EBE"/>
    <w:rsid w:val="00B50FC2"/>
    <w:rsid w:val="00B51061"/>
    <w:rsid w:val="00B516FE"/>
    <w:rsid w:val="00B51719"/>
    <w:rsid w:val="00B517B8"/>
    <w:rsid w:val="00B51AB3"/>
    <w:rsid w:val="00B51CA0"/>
    <w:rsid w:val="00B524D8"/>
    <w:rsid w:val="00B525AA"/>
    <w:rsid w:val="00B52A9A"/>
    <w:rsid w:val="00B52DE1"/>
    <w:rsid w:val="00B53302"/>
    <w:rsid w:val="00B5364A"/>
    <w:rsid w:val="00B53D5C"/>
    <w:rsid w:val="00B53E5F"/>
    <w:rsid w:val="00B53ED3"/>
    <w:rsid w:val="00B54167"/>
    <w:rsid w:val="00B5429D"/>
    <w:rsid w:val="00B54522"/>
    <w:rsid w:val="00B54801"/>
    <w:rsid w:val="00B54A94"/>
    <w:rsid w:val="00B54AFC"/>
    <w:rsid w:val="00B54E77"/>
    <w:rsid w:val="00B54F8F"/>
    <w:rsid w:val="00B5511C"/>
    <w:rsid w:val="00B55307"/>
    <w:rsid w:val="00B55416"/>
    <w:rsid w:val="00B5550C"/>
    <w:rsid w:val="00B55806"/>
    <w:rsid w:val="00B558E8"/>
    <w:rsid w:val="00B55926"/>
    <w:rsid w:val="00B55D10"/>
    <w:rsid w:val="00B55DCD"/>
    <w:rsid w:val="00B55E57"/>
    <w:rsid w:val="00B565CD"/>
    <w:rsid w:val="00B568B2"/>
    <w:rsid w:val="00B56A6A"/>
    <w:rsid w:val="00B56D1D"/>
    <w:rsid w:val="00B570B8"/>
    <w:rsid w:val="00B5747F"/>
    <w:rsid w:val="00B578AF"/>
    <w:rsid w:val="00B578E5"/>
    <w:rsid w:val="00B57CFB"/>
    <w:rsid w:val="00B57DAF"/>
    <w:rsid w:val="00B601CB"/>
    <w:rsid w:val="00B60388"/>
    <w:rsid w:val="00B60557"/>
    <w:rsid w:val="00B606AE"/>
    <w:rsid w:val="00B6095B"/>
    <w:rsid w:val="00B60E2E"/>
    <w:rsid w:val="00B61085"/>
    <w:rsid w:val="00B61117"/>
    <w:rsid w:val="00B61317"/>
    <w:rsid w:val="00B613B3"/>
    <w:rsid w:val="00B618BA"/>
    <w:rsid w:val="00B618F7"/>
    <w:rsid w:val="00B61A99"/>
    <w:rsid w:val="00B61AF5"/>
    <w:rsid w:val="00B61EE6"/>
    <w:rsid w:val="00B6232D"/>
    <w:rsid w:val="00B62366"/>
    <w:rsid w:val="00B6236C"/>
    <w:rsid w:val="00B625C9"/>
    <w:rsid w:val="00B62835"/>
    <w:rsid w:val="00B62B3A"/>
    <w:rsid w:val="00B62EE8"/>
    <w:rsid w:val="00B6304A"/>
    <w:rsid w:val="00B634CE"/>
    <w:rsid w:val="00B635F8"/>
    <w:rsid w:val="00B63844"/>
    <w:rsid w:val="00B63DA2"/>
    <w:rsid w:val="00B63F1A"/>
    <w:rsid w:val="00B63F9F"/>
    <w:rsid w:val="00B641B9"/>
    <w:rsid w:val="00B643F0"/>
    <w:rsid w:val="00B64580"/>
    <w:rsid w:val="00B6461A"/>
    <w:rsid w:val="00B648F0"/>
    <w:rsid w:val="00B64A01"/>
    <w:rsid w:val="00B64A57"/>
    <w:rsid w:val="00B64B28"/>
    <w:rsid w:val="00B64C21"/>
    <w:rsid w:val="00B64EAF"/>
    <w:rsid w:val="00B6526F"/>
    <w:rsid w:val="00B65570"/>
    <w:rsid w:val="00B65963"/>
    <w:rsid w:val="00B66E41"/>
    <w:rsid w:val="00B66FFE"/>
    <w:rsid w:val="00B67182"/>
    <w:rsid w:val="00B6751A"/>
    <w:rsid w:val="00B6761F"/>
    <w:rsid w:val="00B6762A"/>
    <w:rsid w:val="00B677BC"/>
    <w:rsid w:val="00B67AF0"/>
    <w:rsid w:val="00B67E6A"/>
    <w:rsid w:val="00B67F88"/>
    <w:rsid w:val="00B701F8"/>
    <w:rsid w:val="00B7023C"/>
    <w:rsid w:val="00B70248"/>
    <w:rsid w:val="00B70270"/>
    <w:rsid w:val="00B705BD"/>
    <w:rsid w:val="00B707DB"/>
    <w:rsid w:val="00B70910"/>
    <w:rsid w:val="00B7099A"/>
    <w:rsid w:val="00B70F77"/>
    <w:rsid w:val="00B7128F"/>
    <w:rsid w:val="00B712BC"/>
    <w:rsid w:val="00B71878"/>
    <w:rsid w:val="00B7190A"/>
    <w:rsid w:val="00B71ADE"/>
    <w:rsid w:val="00B71B9D"/>
    <w:rsid w:val="00B71D8F"/>
    <w:rsid w:val="00B71DB0"/>
    <w:rsid w:val="00B71E57"/>
    <w:rsid w:val="00B71F49"/>
    <w:rsid w:val="00B721E6"/>
    <w:rsid w:val="00B72282"/>
    <w:rsid w:val="00B722F6"/>
    <w:rsid w:val="00B72392"/>
    <w:rsid w:val="00B72553"/>
    <w:rsid w:val="00B729D0"/>
    <w:rsid w:val="00B72F4F"/>
    <w:rsid w:val="00B72FE6"/>
    <w:rsid w:val="00B7301D"/>
    <w:rsid w:val="00B73042"/>
    <w:rsid w:val="00B73345"/>
    <w:rsid w:val="00B734C8"/>
    <w:rsid w:val="00B73A65"/>
    <w:rsid w:val="00B73AA3"/>
    <w:rsid w:val="00B73AE2"/>
    <w:rsid w:val="00B74023"/>
    <w:rsid w:val="00B745C8"/>
    <w:rsid w:val="00B7490F"/>
    <w:rsid w:val="00B74C5C"/>
    <w:rsid w:val="00B74D47"/>
    <w:rsid w:val="00B74EA4"/>
    <w:rsid w:val="00B75104"/>
    <w:rsid w:val="00B75564"/>
    <w:rsid w:val="00B756F8"/>
    <w:rsid w:val="00B75732"/>
    <w:rsid w:val="00B7575F"/>
    <w:rsid w:val="00B75AF0"/>
    <w:rsid w:val="00B76117"/>
    <w:rsid w:val="00B76119"/>
    <w:rsid w:val="00B76621"/>
    <w:rsid w:val="00B76970"/>
    <w:rsid w:val="00B76B66"/>
    <w:rsid w:val="00B76FDC"/>
    <w:rsid w:val="00B7718C"/>
    <w:rsid w:val="00B774FB"/>
    <w:rsid w:val="00B77662"/>
    <w:rsid w:val="00B77814"/>
    <w:rsid w:val="00B7784D"/>
    <w:rsid w:val="00B77A58"/>
    <w:rsid w:val="00B77A85"/>
    <w:rsid w:val="00B77BA1"/>
    <w:rsid w:val="00B77C11"/>
    <w:rsid w:val="00B77E65"/>
    <w:rsid w:val="00B77FDD"/>
    <w:rsid w:val="00B80015"/>
    <w:rsid w:val="00B8004A"/>
    <w:rsid w:val="00B801F7"/>
    <w:rsid w:val="00B80270"/>
    <w:rsid w:val="00B80349"/>
    <w:rsid w:val="00B8064A"/>
    <w:rsid w:val="00B80986"/>
    <w:rsid w:val="00B80B71"/>
    <w:rsid w:val="00B80DB7"/>
    <w:rsid w:val="00B80EB9"/>
    <w:rsid w:val="00B80FFA"/>
    <w:rsid w:val="00B81048"/>
    <w:rsid w:val="00B810C5"/>
    <w:rsid w:val="00B810CD"/>
    <w:rsid w:val="00B81671"/>
    <w:rsid w:val="00B817BE"/>
    <w:rsid w:val="00B819FA"/>
    <w:rsid w:val="00B81D5F"/>
    <w:rsid w:val="00B81E70"/>
    <w:rsid w:val="00B8203A"/>
    <w:rsid w:val="00B82040"/>
    <w:rsid w:val="00B82CF1"/>
    <w:rsid w:val="00B82E03"/>
    <w:rsid w:val="00B8364D"/>
    <w:rsid w:val="00B83665"/>
    <w:rsid w:val="00B83F53"/>
    <w:rsid w:val="00B83F9A"/>
    <w:rsid w:val="00B8424B"/>
    <w:rsid w:val="00B842CC"/>
    <w:rsid w:val="00B842EE"/>
    <w:rsid w:val="00B84363"/>
    <w:rsid w:val="00B843A2"/>
    <w:rsid w:val="00B8478F"/>
    <w:rsid w:val="00B847D9"/>
    <w:rsid w:val="00B849B4"/>
    <w:rsid w:val="00B84DDE"/>
    <w:rsid w:val="00B857AC"/>
    <w:rsid w:val="00B8582D"/>
    <w:rsid w:val="00B8587C"/>
    <w:rsid w:val="00B85ADD"/>
    <w:rsid w:val="00B8669A"/>
    <w:rsid w:val="00B867D3"/>
    <w:rsid w:val="00B86DB1"/>
    <w:rsid w:val="00B86E62"/>
    <w:rsid w:val="00B86F17"/>
    <w:rsid w:val="00B87115"/>
    <w:rsid w:val="00B87177"/>
    <w:rsid w:val="00B872E6"/>
    <w:rsid w:val="00B87600"/>
    <w:rsid w:val="00B87749"/>
    <w:rsid w:val="00B877C5"/>
    <w:rsid w:val="00B87847"/>
    <w:rsid w:val="00B878DF"/>
    <w:rsid w:val="00B8794C"/>
    <w:rsid w:val="00B87BA6"/>
    <w:rsid w:val="00B87E06"/>
    <w:rsid w:val="00B901F7"/>
    <w:rsid w:val="00B9082D"/>
    <w:rsid w:val="00B90B42"/>
    <w:rsid w:val="00B910BF"/>
    <w:rsid w:val="00B912F0"/>
    <w:rsid w:val="00B91637"/>
    <w:rsid w:val="00B9185B"/>
    <w:rsid w:val="00B921E1"/>
    <w:rsid w:val="00B922BD"/>
    <w:rsid w:val="00B922E9"/>
    <w:rsid w:val="00B923F6"/>
    <w:rsid w:val="00B92A5F"/>
    <w:rsid w:val="00B92A89"/>
    <w:rsid w:val="00B92C2A"/>
    <w:rsid w:val="00B92C46"/>
    <w:rsid w:val="00B92FC4"/>
    <w:rsid w:val="00B9304F"/>
    <w:rsid w:val="00B93680"/>
    <w:rsid w:val="00B93781"/>
    <w:rsid w:val="00B9393E"/>
    <w:rsid w:val="00B9460C"/>
    <w:rsid w:val="00B94917"/>
    <w:rsid w:val="00B94A64"/>
    <w:rsid w:val="00B94DB6"/>
    <w:rsid w:val="00B94E63"/>
    <w:rsid w:val="00B95645"/>
    <w:rsid w:val="00B95760"/>
    <w:rsid w:val="00B95B6B"/>
    <w:rsid w:val="00B96461"/>
    <w:rsid w:val="00B9684A"/>
    <w:rsid w:val="00B96918"/>
    <w:rsid w:val="00B96990"/>
    <w:rsid w:val="00B969C8"/>
    <w:rsid w:val="00B97279"/>
    <w:rsid w:val="00B97445"/>
    <w:rsid w:val="00B97609"/>
    <w:rsid w:val="00B976C3"/>
    <w:rsid w:val="00B978B8"/>
    <w:rsid w:val="00B978C2"/>
    <w:rsid w:val="00B97969"/>
    <w:rsid w:val="00B97EB6"/>
    <w:rsid w:val="00BA02F9"/>
    <w:rsid w:val="00BA05A6"/>
    <w:rsid w:val="00BA0854"/>
    <w:rsid w:val="00BA0C31"/>
    <w:rsid w:val="00BA0CA9"/>
    <w:rsid w:val="00BA0CEF"/>
    <w:rsid w:val="00BA0E6E"/>
    <w:rsid w:val="00BA1015"/>
    <w:rsid w:val="00BA1102"/>
    <w:rsid w:val="00BA16AA"/>
    <w:rsid w:val="00BA1743"/>
    <w:rsid w:val="00BA1806"/>
    <w:rsid w:val="00BA1870"/>
    <w:rsid w:val="00BA1953"/>
    <w:rsid w:val="00BA1F54"/>
    <w:rsid w:val="00BA22C9"/>
    <w:rsid w:val="00BA24FF"/>
    <w:rsid w:val="00BA269D"/>
    <w:rsid w:val="00BA2701"/>
    <w:rsid w:val="00BA2766"/>
    <w:rsid w:val="00BA27CB"/>
    <w:rsid w:val="00BA2EC5"/>
    <w:rsid w:val="00BA3BE6"/>
    <w:rsid w:val="00BA3C44"/>
    <w:rsid w:val="00BA44EF"/>
    <w:rsid w:val="00BA4589"/>
    <w:rsid w:val="00BA4668"/>
    <w:rsid w:val="00BA48EE"/>
    <w:rsid w:val="00BA49D7"/>
    <w:rsid w:val="00BA4A43"/>
    <w:rsid w:val="00BA5397"/>
    <w:rsid w:val="00BA5471"/>
    <w:rsid w:val="00BA54FD"/>
    <w:rsid w:val="00BA5692"/>
    <w:rsid w:val="00BA5B50"/>
    <w:rsid w:val="00BA5C30"/>
    <w:rsid w:val="00BA5EA1"/>
    <w:rsid w:val="00BA5F04"/>
    <w:rsid w:val="00BA5FA3"/>
    <w:rsid w:val="00BA6453"/>
    <w:rsid w:val="00BA67F8"/>
    <w:rsid w:val="00BA68C3"/>
    <w:rsid w:val="00BA6E2B"/>
    <w:rsid w:val="00BA6E4B"/>
    <w:rsid w:val="00BA7278"/>
    <w:rsid w:val="00BA74DB"/>
    <w:rsid w:val="00BA76EC"/>
    <w:rsid w:val="00BA7941"/>
    <w:rsid w:val="00BA7A92"/>
    <w:rsid w:val="00BA7DA6"/>
    <w:rsid w:val="00BA7FF1"/>
    <w:rsid w:val="00BB00E1"/>
    <w:rsid w:val="00BB011A"/>
    <w:rsid w:val="00BB018D"/>
    <w:rsid w:val="00BB02A7"/>
    <w:rsid w:val="00BB0AB9"/>
    <w:rsid w:val="00BB0AF0"/>
    <w:rsid w:val="00BB0D5C"/>
    <w:rsid w:val="00BB0EF6"/>
    <w:rsid w:val="00BB1519"/>
    <w:rsid w:val="00BB1526"/>
    <w:rsid w:val="00BB1737"/>
    <w:rsid w:val="00BB1924"/>
    <w:rsid w:val="00BB1B1F"/>
    <w:rsid w:val="00BB1ECB"/>
    <w:rsid w:val="00BB267F"/>
    <w:rsid w:val="00BB2717"/>
    <w:rsid w:val="00BB2792"/>
    <w:rsid w:val="00BB2B4F"/>
    <w:rsid w:val="00BB2B56"/>
    <w:rsid w:val="00BB2B89"/>
    <w:rsid w:val="00BB2D9C"/>
    <w:rsid w:val="00BB2F70"/>
    <w:rsid w:val="00BB302E"/>
    <w:rsid w:val="00BB311E"/>
    <w:rsid w:val="00BB3151"/>
    <w:rsid w:val="00BB32EB"/>
    <w:rsid w:val="00BB3447"/>
    <w:rsid w:val="00BB35FF"/>
    <w:rsid w:val="00BB38B8"/>
    <w:rsid w:val="00BB3906"/>
    <w:rsid w:val="00BB3D05"/>
    <w:rsid w:val="00BB3EC7"/>
    <w:rsid w:val="00BB443B"/>
    <w:rsid w:val="00BB470C"/>
    <w:rsid w:val="00BB4730"/>
    <w:rsid w:val="00BB4A3D"/>
    <w:rsid w:val="00BB4B88"/>
    <w:rsid w:val="00BB4CC0"/>
    <w:rsid w:val="00BB50BB"/>
    <w:rsid w:val="00BB50FD"/>
    <w:rsid w:val="00BB51D5"/>
    <w:rsid w:val="00BB525C"/>
    <w:rsid w:val="00BB535B"/>
    <w:rsid w:val="00BB5508"/>
    <w:rsid w:val="00BB5518"/>
    <w:rsid w:val="00BB559C"/>
    <w:rsid w:val="00BB55CF"/>
    <w:rsid w:val="00BB5882"/>
    <w:rsid w:val="00BB5C1C"/>
    <w:rsid w:val="00BB5C87"/>
    <w:rsid w:val="00BB6015"/>
    <w:rsid w:val="00BB6030"/>
    <w:rsid w:val="00BB641F"/>
    <w:rsid w:val="00BB6499"/>
    <w:rsid w:val="00BB6518"/>
    <w:rsid w:val="00BB660E"/>
    <w:rsid w:val="00BB6A45"/>
    <w:rsid w:val="00BB74F5"/>
    <w:rsid w:val="00BB7602"/>
    <w:rsid w:val="00BB7619"/>
    <w:rsid w:val="00BB7666"/>
    <w:rsid w:val="00BB785C"/>
    <w:rsid w:val="00BC0343"/>
    <w:rsid w:val="00BC037C"/>
    <w:rsid w:val="00BC03CA"/>
    <w:rsid w:val="00BC045D"/>
    <w:rsid w:val="00BC0718"/>
    <w:rsid w:val="00BC07C2"/>
    <w:rsid w:val="00BC0B91"/>
    <w:rsid w:val="00BC143F"/>
    <w:rsid w:val="00BC14A1"/>
    <w:rsid w:val="00BC1513"/>
    <w:rsid w:val="00BC1683"/>
    <w:rsid w:val="00BC17AA"/>
    <w:rsid w:val="00BC1BFA"/>
    <w:rsid w:val="00BC1CD6"/>
    <w:rsid w:val="00BC24FB"/>
    <w:rsid w:val="00BC2626"/>
    <w:rsid w:val="00BC2913"/>
    <w:rsid w:val="00BC2959"/>
    <w:rsid w:val="00BC2E00"/>
    <w:rsid w:val="00BC2E4C"/>
    <w:rsid w:val="00BC2E99"/>
    <w:rsid w:val="00BC3017"/>
    <w:rsid w:val="00BC3038"/>
    <w:rsid w:val="00BC3568"/>
    <w:rsid w:val="00BC3913"/>
    <w:rsid w:val="00BC39CA"/>
    <w:rsid w:val="00BC3A47"/>
    <w:rsid w:val="00BC3F30"/>
    <w:rsid w:val="00BC4142"/>
    <w:rsid w:val="00BC4217"/>
    <w:rsid w:val="00BC4218"/>
    <w:rsid w:val="00BC45B8"/>
    <w:rsid w:val="00BC46A3"/>
    <w:rsid w:val="00BC47FD"/>
    <w:rsid w:val="00BC4A26"/>
    <w:rsid w:val="00BC4B44"/>
    <w:rsid w:val="00BC5138"/>
    <w:rsid w:val="00BC5165"/>
    <w:rsid w:val="00BC518F"/>
    <w:rsid w:val="00BC597D"/>
    <w:rsid w:val="00BC5B13"/>
    <w:rsid w:val="00BC5FC6"/>
    <w:rsid w:val="00BC6598"/>
    <w:rsid w:val="00BC6651"/>
    <w:rsid w:val="00BC66DD"/>
    <w:rsid w:val="00BC6C68"/>
    <w:rsid w:val="00BC6FBC"/>
    <w:rsid w:val="00BC7432"/>
    <w:rsid w:val="00BC7614"/>
    <w:rsid w:val="00BC7783"/>
    <w:rsid w:val="00BC7A15"/>
    <w:rsid w:val="00BC7BC9"/>
    <w:rsid w:val="00BC7F91"/>
    <w:rsid w:val="00BD0062"/>
    <w:rsid w:val="00BD00D1"/>
    <w:rsid w:val="00BD0222"/>
    <w:rsid w:val="00BD0642"/>
    <w:rsid w:val="00BD0916"/>
    <w:rsid w:val="00BD0AEE"/>
    <w:rsid w:val="00BD0BF9"/>
    <w:rsid w:val="00BD0F57"/>
    <w:rsid w:val="00BD11C1"/>
    <w:rsid w:val="00BD1744"/>
    <w:rsid w:val="00BD17F4"/>
    <w:rsid w:val="00BD180C"/>
    <w:rsid w:val="00BD1880"/>
    <w:rsid w:val="00BD1953"/>
    <w:rsid w:val="00BD19EC"/>
    <w:rsid w:val="00BD1CE0"/>
    <w:rsid w:val="00BD22BD"/>
    <w:rsid w:val="00BD23D5"/>
    <w:rsid w:val="00BD24C0"/>
    <w:rsid w:val="00BD2715"/>
    <w:rsid w:val="00BD2940"/>
    <w:rsid w:val="00BD2D5D"/>
    <w:rsid w:val="00BD2EF1"/>
    <w:rsid w:val="00BD2EFF"/>
    <w:rsid w:val="00BD33F9"/>
    <w:rsid w:val="00BD3443"/>
    <w:rsid w:val="00BD3D41"/>
    <w:rsid w:val="00BD3DC9"/>
    <w:rsid w:val="00BD3E63"/>
    <w:rsid w:val="00BD3EF8"/>
    <w:rsid w:val="00BD4019"/>
    <w:rsid w:val="00BD40FD"/>
    <w:rsid w:val="00BD427B"/>
    <w:rsid w:val="00BD4ACC"/>
    <w:rsid w:val="00BD4CA9"/>
    <w:rsid w:val="00BD4D97"/>
    <w:rsid w:val="00BD4EC2"/>
    <w:rsid w:val="00BD51BE"/>
    <w:rsid w:val="00BD531C"/>
    <w:rsid w:val="00BD53B4"/>
    <w:rsid w:val="00BD54E7"/>
    <w:rsid w:val="00BD5A96"/>
    <w:rsid w:val="00BD6433"/>
    <w:rsid w:val="00BD687B"/>
    <w:rsid w:val="00BD6C33"/>
    <w:rsid w:val="00BD6DFE"/>
    <w:rsid w:val="00BD713C"/>
    <w:rsid w:val="00BD71BC"/>
    <w:rsid w:val="00BD7235"/>
    <w:rsid w:val="00BD72CE"/>
    <w:rsid w:val="00BD73F3"/>
    <w:rsid w:val="00BD7475"/>
    <w:rsid w:val="00BD77E4"/>
    <w:rsid w:val="00BD7840"/>
    <w:rsid w:val="00BD7C1A"/>
    <w:rsid w:val="00BD7F85"/>
    <w:rsid w:val="00BD7FD1"/>
    <w:rsid w:val="00BE0026"/>
    <w:rsid w:val="00BE0236"/>
    <w:rsid w:val="00BE0337"/>
    <w:rsid w:val="00BE03AB"/>
    <w:rsid w:val="00BE0512"/>
    <w:rsid w:val="00BE069F"/>
    <w:rsid w:val="00BE0968"/>
    <w:rsid w:val="00BE09CF"/>
    <w:rsid w:val="00BE0FC3"/>
    <w:rsid w:val="00BE11B3"/>
    <w:rsid w:val="00BE1949"/>
    <w:rsid w:val="00BE1A96"/>
    <w:rsid w:val="00BE1BB6"/>
    <w:rsid w:val="00BE1C48"/>
    <w:rsid w:val="00BE1D0D"/>
    <w:rsid w:val="00BE217C"/>
    <w:rsid w:val="00BE249F"/>
    <w:rsid w:val="00BE24E9"/>
    <w:rsid w:val="00BE266F"/>
    <w:rsid w:val="00BE269C"/>
    <w:rsid w:val="00BE2908"/>
    <w:rsid w:val="00BE295D"/>
    <w:rsid w:val="00BE29B8"/>
    <w:rsid w:val="00BE31F8"/>
    <w:rsid w:val="00BE36A8"/>
    <w:rsid w:val="00BE375A"/>
    <w:rsid w:val="00BE3BC0"/>
    <w:rsid w:val="00BE4476"/>
    <w:rsid w:val="00BE47B5"/>
    <w:rsid w:val="00BE480E"/>
    <w:rsid w:val="00BE49C6"/>
    <w:rsid w:val="00BE4AAD"/>
    <w:rsid w:val="00BE4B50"/>
    <w:rsid w:val="00BE4CE2"/>
    <w:rsid w:val="00BE4FC8"/>
    <w:rsid w:val="00BE53CA"/>
    <w:rsid w:val="00BE5454"/>
    <w:rsid w:val="00BE57E4"/>
    <w:rsid w:val="00BE59C1"/>
    <w:rsid w:val="00BE61E5"/>
    <w:rsid w:val="00BE6258"/>
    <w:rsid w:val="00BE6585"/>
    <w:rsid w:val="00BE69D8"/>
    <w:rsid w:val="00BE6AE5"/>
    <w:rsid w:val="00BE6BF3"/>
    <w:rsid w:val="00BE6C34"/>
    <w:rsid w:val="00BE6DA6"/>
    <w:rsid w:val="00BE6DAB"/>
    <w:rsid w:val="00BE6DD4"/>
    <w:rsid w:val="00BE7022"/>
    <w:rsid w:val="00BE7091"/>
    <w:rsid w:val="00BE7527"/>
    <w:rsid w:val="00BE760B"/>
    <w:rsid w:val="00BE7E2E"/>
    <w:rsid w:val="00BF0315"/>
    <w:rsid w:val="00BF05B1"/>
    <w:rsid w:val="00BF0829"/>
    <w:rsid w:val="00BF0875"/>
    <w:rsid w:val="00BF09BF"/>
    <w:rsid w:val="00BF0A44"/>
    <w:rsid w:val="00BF0C3A"/>
    <w:rsid w:val="00BF0C48"/>
    <w:rsid w:val="00BF0D55"/>
    <w:rsid w:val="00BF0F1F"/>
    <w:rsid w:val="00BF163F"/>
    <w:rsid w:val="00BF1FAF"/>
    <w:rsid w:val="00BF2069"/>
    <w:rsid w:val="00BF21F3"/>
    <w:rsid w:val="00BF2414"/>
    <w:rsid w:val="00BF2558"/>
    <w:rsid w:val="00BF25C5"/>
    <w:rsid w:val="00BF2603"/>
    <w:rsid w:val="00BF2B12"/>
    <w:rsid w:val="00BF2B2F"/>
    <w:rsid w:val="00BF2C78"/>
    <w:rsid w:val="00BF2F1A"/>
    <w:rsid w:val="00BF2F45"/>
    <w:rsid w:val="00BF2F74"/>
    <w:rsid w:val="00BF3373"/>
    <w:rsid w:val="00BF35EF"/>
    <w:rsid w:val="00BF3A24"/>
    <w:rsid w:val="00BF3A6C"/>
    <w:rsid w:val="00BF3A82"/>
    <w:rsid w:val="00BF3FAD"/>
    <w:rsid w:val="00BF3FFB"/>
    <w:rsid w:val="00BF4542"/>
    <w:rsid w:val="00BF4C5C"/>
    <w:rsid w:val="00BF4F0B"/>
    <w:rsid w:val="00BF5AD7"/>
    <w:rsid w:val="00BF62AD"/>
    <w:rsid w:val="00BF64BB"/>
    <w:rsid w:val="00BF6648"/>
    <w:rsid w:val="00BF67BB"/>
    <w:rsid w:val="00BF7009"/>
    <w:rsid w:val="00BF733C"/>
    <w:rsid w:val="00BF736D"/>
    <w:rsid w:val="00BF7394"/>
    <w:rsid w:val="00BF74E7"/>
    <w:rsid w:val="00BF75D8"/>
    <w:rsid w:val="00BF7A82"/>
    <w:rsid w:val="00BF7CE1"/>
    <w:rsid w:val="00C00009"/>
    <w:rsid w:val="00C001B9"/>
    <w:rsid w:val="00C003C6"/>
    <w:rsid w:val="00C008CB"/>
    <w:rsid w:val="00C00A72"/>
    <w:rsid w:val="00C00B86"/>
    <w:rsid w:val="00C00C60"/>
    <w:rsid w:val="00C01416"/>
    <w:rsid w:val="00C0186E"/>
    <w:rsid w:val="00C018E8"/>
    <w:rsid w:val="00C0191C"/>
    <w:rsid w:val="00C01EE0"/>
    <w:rsid w:val="00C0203E"/>
    <w:rsid w:val="00C02137"/>
    <w:rsid w:val="00C0214B"/>
    <w:rsid w:val="00C023BE"/>
    <w:rsid w:val="00C02680"/>
    <w:rsid w:val="00C027A8"/>
    <w:rsid w:val="00C02A48"/>
    <w:rsid w:val="00C02C18"/>
    <w:rsid w:val="00C02C20"/>
    <w:rsid w:val="00C02F26"/>
    <w:rsid w:val="00C033B5"/>
    <w:rsid w:val="00C03453"/>
    <w:rsid w:val="00C03477"/>
    <w:rsid w:val="00C0360E"/>
    <w:rsid w:val="00C03830"/>
    <w:rsid w:val="00C03976"/>
    <w:rsid w:val="00C03A40"/>
    <w:rsid w:val="00C03A7E"/>
    <w:rsid w:val="00C03CFC"/>
    <w:rsid w:val="00C03E94"/>
    <w:rsid w:val="00C042C5"/>
    <w:rsid w:val="00C043CE"/>
    <w:rsid w:val="00C0454C"/>
    <w:rsid w:val="00C04BC3"/>
    <w:rsid w:val="00C04BC8"/>
    <w:rsid w:val="00C04CEE"/>
    <w:rsid w:val="00C04E5B"/>
    <w:rsid w:val="00C0503C"/>
    <w:rsid w:val="00C05187"/>
    <w:rsid w:val="00C05407"/>
    <w:rsid w:val="00C05676"/>
    <w:rsid w:val="00C05CB2"/>
    <w:rsid w:val="00C060B5"/>
    <w:rsid w:val="00C06117"/>
    <w:rsid w:val="00C06501"/>
    <w:rsid w:val="00C06539"/>
    <w:rsid w:val="00C06592"/>
    <w:rsid w:val="00C066AF"/>
    <w:rsid w:val="00C06B00"/>
    <w:rsid w:val="00C06E60"/>
    <w:rsid w:val="00C06E89"/>
    <w:rsid w:val="00C06EFC"/>
    <w:rsid w:val="00C07185"/>
    <w:rsid w:val="00C0727E"/>
    <w:rsid w:val="00C07476"/>
    <w:rsid w:val="00C074F0"/>
    <w:rsid w:val="00C076D4"/>
    <w:rsid w:val="00C07761"/>
    <w:rsid w:val="00C07BA2"/>
    <w:rsid w:val="00C07BCB"/>
    <w:rsid w:val="00C07BED"/>
    <w:rsid w:val="00C07F18"/>
    <w:rsid w:val="00C10125"/>
    <w:rsid w:val="00C102A3"/>
    <w:rsid w:val="00C103DF"/>
    <w:rsid w:val="00C10581"/>
    <w:rsid w:val="00C106A1"/>
    <w:rsid w:val="00C10919"/>
    <w:rsid w:val="00C109E4"/>
    <w:rsid w:val="00C10B62"/>
    <w:rsid w:val="00C10EFD"/>
    <w:rsid w:val="00C110A4"/>
    <w:rsid w:val="00C11350"/>
    <w:rsid w:val="00C11414"/>
    <w:rsid w:val="00C11418"/>
    <w:rsid w:val="00C117DF"/>
    <w:rsid w:val="00C11A86"/>
    <w:rsid w:val="00C11D12"/>
    <w:rsid w:val="00C12016"/>
    <w:rsid w:val="00C1278F"/>
    <w:rsid w:val="00C12850"/>
    <w:rsid w:val="00C12AC7"/>
    <w:rsid w:val="00C12EAD"/>
    <w:rsid w:val="00C12F1E"/>
    <w:rsid w:val="00C1314A"/>
    <w:rsid w:val="00C13262"/>
    <w:rsid w:val="00C134FD"/>
    <w:rsid w:val="00C13609"/>
    <w:rsid w:val="00C13699"/>
    <w:rsid w:val="00C1397F"/>
    <w:rsid w:val="00C139A1"/>
    <w:rsid w:val="00C1416A"/>
    <w:rsid w:val="00C1444B"/>
    <w:rsid w:val="00C1455F"/>
    <w:rsid w:val="00C14707"/>
    <w:rsid w:val="00C1490E"/>
    <w:rsid w:val="00C14B3C"/>
    <w:rsid w:val="00C14F33"/>
    <w:rsid w:val="00C150A4"/>
    <w:rsid w:val="00C151C5"/>
    <w:rsid w:val="00C152C3"/>
    <w:rsid w:val="00C15421"/>
    <w:rsid w:val="00C154E9"/>
    <w:rsid w:val="00C156C5"/>
    <w:rsid w:val="00C157B9"/>
    <w:rsid w:val="00C15919"/>
    <w:rsid w:val="00C15FB8"/>
    <w:rsid w:val="00C16682"/>
    <w:rsid w:val="00C167B3"/>
    <w:rsid w:val="00C16C08"/>
    <w:rsid w:val="00C16C13"/>
    <w:rsid w:val="00C16CC8"/>
    <w:rsid w:val="00C16E62"/>
    <w:rsid w:val="00C170B4"/>
    <w:rsid w:val="00C17163"/>
    <w:rsid w:val="00C17526"/>
    <w:rsid w:val="00C175E7"/>
    <w:rsid w:val="00C17635"/>
    <w:rsid w:val="00C1793E"/>
    <w:rsid w:val="00C17B82"/>
    <w:rsid w:val="00C17C12"/>
    <w:rsid w:val="00C20297"/>
    <w:rsid w:val="00C20392"/>
    <w:rsid w:val="00C208E7"/>
    <w:rsid w:val="00C20AD6"/>
    <w:rsid w:val="00C20E59"/>
    <w:rsid w:val="00C2103D"/>
    <w:rsid w:val="00C21363"/>
    <w:rsid w:val="00C21564"/>
    <w:rsid w:val="00C21CC5"/>
    <w:rsid w:val="00C21EEA"/>
    <w:rsid w:val="00C22024"/>
    <w:rsid w:val="00C2214C"/>
    <w:rsid w:val="00C22687"/>
    <w:rsid w:val="00C22979"/>
    <w:rsid w:val="00C229B6"/>
    <w:rsid w:val="00C229E5"/>
    <w:rsid w:val="00C229F1"/>
    <w:rsid w:val="00C22B2D"/>
    <w:rsid w:val="00C22C26"/>
    <w:rsid w:val="00C22C2E"/>
    <w:rsid w:val="00C22D51"/>
    <w:rsid w:val="00C22DFD"/>
    <w:rsid w:val="00C22FB3"/>
    <w:rsid w:val="00C2303F"/>
    <w:rsid w:val="00C231B1"/>
    <w:rsid w:val="00C23557"/>
    <w:rsid w:val="00C236B6"/>
    <w:rsid w:val="00C237C3"/>
    <w:rsid w:val="00C238ED"/>
    <w:rsid w:val="00C23EAE"/>
    <w:rsid w:val="00C242CC"/>
    <w:rsid w:val="00C244D3"/>
    <w:rsid w:val="00C247C3"/>
    <w:rsid w:val="00C24915"/>
    <w:rsid w:val="00C24AD0"/>
    <w:rsid w:val="00C24D2C"/>
    <w:rsid w:val="00C25087"/>
    <w:rsid w:val="00C25486"/>
    <w:rsid w:val="00C254F6"/>
    <w:rsid w:val="00C25659"/>
    <w:rsid w:val="00C25708"/>
    <w:rsid w:val="00C2588E"/>
    <w:rsid w:val="00C25956"/>
    <w:rsid w:val="00C259B6"/>
    <w:rsid w:val="00C25D52"/>
    <w:rsid w:val="00C26009"/>
    <w:rsid w:val="00C2600D"/>
    <w:rsid w:val="00C2647A"/>
    <w:rsid w:val="00C265A2"/>
    <w:rsid w:val="00C26704"/>
    <w:rsid w:val="00C26713"/>
    <w:rsid w:val="00C26904"/>
    <w:rsid w:val="00C26944"/>
    <w:rsid w:val="00C26ACA"/>
    <w:rsid w:val="00C26AF8"/>
    <w:rsid w:val="00C26C95"/>
    <w:rsid w:val="00C26D81"/>
    <w:rsid w:val="00C26D85"/>
    <w:rsid w:val="00C26EC2"/>
    <w:rsid w:val="00C26EF7"/>
    <w:rsid w:val="00C270E0"/>
    <w:rsid w:val="00C272AC"/>
    <w:rsid w:val="00C27440"/>
    <w:rsid w:val="00C27AFE"/>
    <w:rsid w:val="00C27E4B"/>
    <w:rsid w:val="00C30202"/>
    <w:rsid w:val="00C303F3"/>
    <w:rsid w:val="00C305C1"/>
    <w:rsid w:val="00C3065D"/>
    <w:rsid w:val="00C3073F"/>
    <w:rsid w:val="00C30CA4"/>
    <w:rsid w:val="00C30D46"/>
    <w:rsid w:val="00C30E90"/>
    <w:rsid w:val="00C30EF7"/>
    <w:rsid w:val="00C30F97"/>
    <w:rsid w:val="00C31390"/>
    <w:rsid w:val="00C313BA"/>
    <w:rsid w:val="00C313FD"/>
    <w:rsid w:val="00C315BC"/>
    <w:rsid w:val="00C31997"/>
    <w:rsid w:val="00C31AA7"/>
    <w:rsid w:val="00C31BC1"/>
    <w:rsid w:val="00C31EF7"/>
    <w:rsid w:val="00C32266"/>
    <w:rsid w:val="00C32290"/>
    <w:rsid w:val="00C322EA"/>
    <w:rsid w:val="00C32B88"/>
    <w:rsid w:val="00C32BA6"/>
    <w:rsid w:val="00C32CB0"/>
    <w:rsid w:val="00C32FF9"/>
    <w:rsid w:val="00C330F5"/>
    <w:rsid w:val="00C331C3"/>
    <w:rsid w:val="00C3380A"/>
    <w:rsid w:val="00C33835"/>
    <w:rsid w:val="00C33846"/>
    <w:rsid w:val="00C33950"/>
    <w:rsid w:val="00C33CFA"/>
    <w:rsid w:val="00C33D35"/>
    <w:rsid w:val="00C34000"/>
    <w:rsid w:val="00C34031"/>
    <w:rsid w:val="00C345F0"/>
    <w:rsid w:val="00C3465B"/>
    <w:rsid w:val="00C349A3"/>
    <w:rsid w:val="00C349EC"/>
    <w:rsid w:val="00C3523E"/>
    <w:rsid w:val="00C35741"/>
    <w:rsid w:val="00C3595F"/>
    <w:rsid w:val="00C35F47"/>
    <w:rsid w:val="00C365AB"/>
    <w:rsid w:val="00C36664"/>
    <w:rsid w:val="00C36F47"/>
    <w:rsid w:val="00C3769F"/>
    <w:rsid w:val="00C376BC"/>
    <w:rsid w:val="00C37B2D"/>
    <w:rsid w:val="00C37B81"/>
    <w:rsid w:val="00C37C80"/>
    <w:rsid w:val="00C40249"/>
    <w:rsid w:val="00C40253"/>
    <w:rsid w:val="00C40420"/>
    <w:rsid w:val="00C40440"/>
    <w:rsid w:val="00C4046B"/>
    <w:rsid w:val="00C4057D"/>
    <w:rsid w:val="00C40ED6"/>
    <w:rsid w:val="00C40FAA"/>
    <w:rsid w:val="00C41282"/>
    <w:rsid w:val="00C4137A"/>
    <w:rsid w:val="00C413A3"/>
    <w:rsid w:val="00C414EA"/>
    <w:rsid w:val="00C41589"/>
    <w:rsid w:val="00C41798"/>
    <w:rsid w:val="00C41C4E"/>
    <w:rsid w:val="00C41CE0"/>
    <w:rsid w:val="00C422D2"/>
    <w:rsid w:val="00C423BC"/>
    <w:rsid w:val="00C4249E"/>
    <w:rsid w:val="00C42702"/>
    <w:rsid w:val="00C42AD4"/>
    <w:rsid w:val="00C42EB3"/>
    <w:rsid w:val="00C43067"/>
    <w:rsid w:val="00C4320C"/>
    <w:rsid w:val="00C432EE"/>
    <w:rsid w:val="00C438EA"/>
    <w:rsid w:val="00C443E7"/>
    <w:rsid w:val="00C4455D"/>
    <w:rsid w:val="00C44E7D"/>
    <w:rsid w:val="00C45459"/>
    <w:rsid w:val="00C45475"/>
    <w:rsid w:val="00C4552A"/>
    <w:rsid w:val="00C45549"/>
    <w:rsid w:val="00C457A3"/>
    <w:rsid w:val="00C45932"/>
    <w:rsid w:val="00C459C2"/>
    <w:rsid w:val="00C45B17"/>
    <w:rsid w:val="00C45D62"/>
    <w:rsid w:val="00C45DDB"/>
    <w:rsid w:val="00C45FDE"/>
    <w:rsid w:val="00C466D0"/>
    <w:rsid w:val="00C46761"/>
    <w:rsid w:val="00C46998"/>
    <w:rsid w:val="00C46B6A"/>
    <w:rsid w:val="00C46BB4"/>
    <w:rsid w:val="00C46EE7"/>
    <w:rsid w:val="00C471E0"/>
    <w:rsid w:val="00C4723A"/>
    <w:rsid w:val="00C47683"/>
    <w:rsid w:val="00C478F9"/>
    <w:rsid w:val="00C47AA6"/>
    <w:rsid w:val="00C47AFD"/>
    <w:rsid w:val="00C47C12"/>
    <w:rsid w:val="00C47CBC"/>
    <w:rsid w:val="00C47F36"/>
    <w:rsid w:val="00C500E3"/>
    <w:rsid w:val="00C50A78"/>
    <w:rsid w:val="00C50F2D"/>
    <w:rsid w:val="00C51202"/>
    <w:rsid w:val="00C5129C"/>
    <w:rsid w:val="00C512A7"/>
    <w:rsid w:val="00C5132F"/>
    <w:rsid w:val="00C514E0"/>
    <w:rsid w:val="00C5195E"/>
    <w:rsid w:val="00C51A39"/>
    <w:rsid w:val="00C51EEF"/>
    <w:rsid w:val="00C52584"/>
    <w:rsid w:val="00C526F4"/>
    <w:rsid w:val="00C52819"/>
    <w:rsid w:val="00C52C85"/>
    <w:rsid w:val="00C5300C"/>
    <w:rsid w:val="00C53028"/>
    <w:rsid w:val="00C532F3"/>
    <w:rsid w:val="00C533F4"/>
    <w:rsid w:val="00C533FF"/>
    <w:rsid w:val="00C5372F"/>
    <w:rsid w:val="00C53AA2"/>
    <w:rsid w:val="00C53B00"/>
    <w:rsid w:val="00C5445B"/>
    <w:rsid w:val="00C54465"/>
    <w:rsid w:val="00C544A7"/>
    <w:rsid w:val="00C544C6"/>
    <w:rsid w:val="00C545DA"/>
    <w:rsid w:val="00C54E87"/>
    <w:rsid w:val="00C552ED"/>
    <w:rsid w:val="00C55365"/>
    <w:rsid w:val="00C55598"/>
    <w:rsid w:val="00C556BF"/>
    <w:rsid w:val="00C55ABD"/>
    <w:rsid w:val="00C55AF4"/>
    <w:rsid w:val="00C55C32"/>
    <w:rsid w:val="00C55C5D"/>
    <w:rsid w:val="00C55F2B"/>
    <w:rsid w:val="00C55FB6"/>
    <w:rsid w:val="00C56144"/>
    <w:rsid w:val="00C56557"/>
    <w:rsid w:val="00C565C3"/>
    <w:rsid w:val="00C567CB"/>
    <w:rsid w:val="00C56E85"/>
    <w:rsid w:val="00C570C5"/>
    <w:rsid w:val="00C573BA"/>
    <w:rsid w:val="00C5741B"/>
    <w:rsid w:val="00C57479"/>
    <w:rsid w:val="00C57505"/>
    <w:rsid w:val="00C57546"/>
    <w:rsid w:val="00C577B8"/>
    <w:rsid w:val="00C57C24"/>
    <w:rsid w:val="00C6027E"/>
    <w:rsid w:val="00C60C75"/>
    <w:rsid w:val="00C60E31"/>
    <w:rsid w:val="00C61142"/>
    <w:rsid w:val="00C61877"/>
    <w:rsid w:val="00C6192A"/>
    <w:rsid w:val="00C622C7"/>
    <w:rsid w:val="00C62434"/>
    <w:rsid w:val="00C62A5F"/>
    <w:rsid w:val="00C630AD"/>
    <w:rsid w:val="00C63119"/>
    <w:rsid w:val="00C63437"/>
    <w:rsid w:val="00C6348B"/>
    <w:rsid w:val="00C6380E"/>
    <w:rsid w:val="00C63CB8"/>
    <w:rsid w:val="00C64678"/>
    <w:rsid w:val="00C647F2"/>
    <w:rsid w:val="00C64818"/>
    <w:rsid w:val="00C64C62"/>
    <w:rsid w:val="00C64E37"/>
    <w:rsid w:val="00C64EFB"/>
    <w:rsid w:val="00C64FE1"/>
    <w:rsid w:val="00C652CB"/>
    <w:rsid w:val="00C65319"/>
    <w:rsid w:val="00C6548A"/>
    <w:rsid w:val="00C65507"/>
    <w:rsid w:val="00C655B6"/>
    <w:rsid w:val="00C65693"/>
    <w:rsid w:val="00C66352"/>
    <w:rsid w:val="00C6667E"/>
    <w:rsid w:val="00C66A3B"/>
    <w:rsid w:val="00C673CF"/>
    <w:rsid w:val="00C6741D"/>
    <w:rsid w:val="00C674E5"/>
    <w:rsid w:val="00C67BBD"/>
    <w:rsid w:val="00C701B4"/>
    <w:rsid w:val="00C70550"/>
    <w:rsid w:val="00C70617"/>
    <w:rsid w:val="00C7068C"/>
    <w:rsid w:val="00C70F62"/>
    <w:rsid w:val="00C7156E"/>
    <w:rsid w:val="00C71735"/>
    <w:rsid w:val="00C717B6"/>
    <w:rsid w:val="00C71980"/>
    <w:rsid w:val="00C71E6A"/>
    <w:rsid w:val="00C7206C"/>
    <w:rsid w:val="00C7212B"/>
    <w:rsid w:val="00C72929"/>
    <w:rsid w:val="00C73391"/>
    <w:rsid w:val="00C73774"/>
    <w:rsid w:val="00C73B9D"/>
    <w:rsid w:val="00C73BEF"/>
    <w:rsid w:val="00C73C77"/>
    <w:rsid w:val="00C73DB1"/>
    <w:rsid w:val="00C73E06"/>
    <w:rsid w:val="00C73EC1"/>
    <w:rsid w:val="00C7414D"/>
    <w:rsid w:val="00C7425E"/>
    <w:rsid w:val="00C742DE"/>
    <w:rsid w:val="00C74457"/>
    <w:rsid w:val="00C74620"/>
    <w:rsid w:val="00C74880"/>
    <w:rsid w:val="00C74B63"/>
    <w:rsid w:val="00C74BAD"/>
    <w:rsid w:val="00C74CDE"/>
    <w:rsid w:val="00C74D47"/>
    <w:rsid w:val="00C74F29"/>
    <w:rsid w:val="00C75189"/>
    <w:rsid w:val="00C75381"/>
    <w:rsid w:val="00C7548B"/>
    <w:rsid w:val="00C754B5"/>
    <w:rsid w:val="00C755C8"/>
    <w:rsid w:val="00C75734"/>
    <w:rsid w:val="00C757E6"/>
    <w:rsid w:val="00C75C93"/>
    <w:rsid w:val="00C761E6"/>
    <w:rsid w:val="00C7641F"/>
    <w:rsid w:val="00C76534"/>
    <w:rsid w:val="00C765BA"/>
    <w:rsid w:val="00C7697D"/>
    <w:rsid w:val="00C77491"/>
    <w:rsid w:val="00C774F4"/>
    <w:rsid w:val="00C775E1"/>
    <w:rsid w:val="00C779EC"/>
    <w:rsid w:val="00C77BCB"/>
    <w:rsid w:val="00C77C89"/>
    <w:rsid w:val="00C77D19"/>
    <w:rsid w:val="00C77D28"/>
    <w:rsid w:val="00C77E5A"/>
    <w:rsid w:val="00C80128"/>
    <w:rsid w:val="00C801B1"/>
    <w:rsid w:val="00C8038A"/>
    <w:rsid w:val="00C803B2"/>
    <w:rsid w:val="00C80694"/>
    <w:rsid w:val="00C80AC7"/>
    <w:rsid w:val="00C80E2F"/>
    <w:rsid w:val="00C80F5F"/>
    <w:rsid w:val="00C8125B"/>
    <w:rsid w:val="00C81702"/>
    <w:rsid w:val="00C822E1"/>
    <w:rsid w:val="00C825E7"/>
    <w:rsid w:val="00C82774"/>
    <w:rsid w:val="00C82899"/>
    <w:rsid w:val="00C82D5D"/>
    <w:rsid w:val="00C834AB"/>
    <w:rsid w:val="00C83977"/>
    <w:rsid w:val="00C83AE7"/>
    <w:rsid w:val="00C83CA3"/>
    <w:rsid w:val="00C842A2"/>
    <w:rsid w:val="00C842B0"/>
    <w:rsid w:val="00C843FE"/>
    <w:rsid w:val="00C8443C"/>
    <w:rsid w:val="00C844A4"/>
    <w:rsid w:val="00C847A3"/>
    <w:rsid w:val="00C847DF"/>
    <w:rsid w:val="00C849B9"/>
    <w:rsid w:val="00C84F78"/>
    <w:rsid w:val="00C8510F"/>
    <w:rsid w:val="00C85322"/>
    <w:rsid w:val="00C85524"/>
    <w:rsid w:val="00C8567A"/>
    <w:rsid w:val="00C85B18"/>
    <w:rsid w:val="00C85CFB"/>
    <w:rsid w:val="00C8648D"/>
    <w:rsid w:val="00C867AD"/>
    <w:rsid w:val="00C8686C"/>
    <w:rsid w:val="00C86BB9"/>
    <w:rsid w:val="00C86CF8"/>
    <w:rsid w:val="00C86DE1"/>
    <w:rsid w:val="00C86FBE"/>
    <w:rsid w:val="00C872E3"/>
    <w:rsid w:val="00C87334"/>
    <w:rsid w:val="00C8741E"/>
    <w:rsid w:val="00C8789D"/>
    <w:rsid w:val="00C87C0E"/>
    <w:rsid w:val="00C9008C"/>
    <w:rsid w:val="00C90125"/>
    <w:rsid w:val="00C9012C"/>
    <w:rsid w:val="00C905C9"/>
    <w:rsid w:val="00C9080D"/>
    <w:rsid w:val="00C908CF"/>
    <w:rsid w:val="00C90DC7"/>
    <w:rsid w:val="00C91687"/>
    <w:rsid w:val="00C917AA"/>
    <w:rsid w:val="00C91A12"/>
    <w:rsid w:val="00C91B1A"/>
    <w:rsid w:val="00C91E00"/>
    <w:rsid w:val="00C921B9"/>
    <w:rsid w:val="00C9234F"/>
    <w:rsid w:val="00C92500"/>
    <w:rsid w:val="00C92924"/>
    <w:rsid w:val="00C929E2"/>
    <w:rsid w:val="00C92A12"/>
    <w:rsid w:val="00C92BCA"/>
    <w:rsid w:val="00C93449"/>
    <w:rsid w:val="00C93B72"/>
    <w:rsid w:val="00C93E07"/>
    <w:rsid w:val="00C93F12"/>
    <w:rsid w:val="00C943CD"/>
    <w:rsid w:val="00C94846"/>
    <w:rsid w:val="00C9495D"/>
    <w:rsid w:val="00C94A24"/>
    <w:rsid w:val="00C94B9A"/>
    <w:rsid w:val="00C94DD2"/>
    <w:rsid w:val="00C95031"/>
    <w:rsid w:val="00C950F0"/>
    <w:rsid w:val="00C954E4"/>
    <w:rsid w:val="00C95A69"/>
    <w:rsid w:val="00C95C06"/>
    <w:rsid w:val="00C95D13"/>
    <w:rsid w:val="00C9617C"/>
    <w:rsid w:val="00C96295"/>
    <w:rsid w:val="00C968B8"/>
    <w:rsid w:val="00C969DD"/>
    <w:rsid w:val="00C96B5C"/>
    <w:rsid w:val="00C96C2D"/>
    <w:rsid w:val="00C96DF0"/>
    <w:rsid w:val="00C970C7"/>
    <w:rsid w:val="00C973E7"/>
    <w:rsid w:val="00C973F4"/>
    <w:rsid w:val="00C9765C"/>
    <w:rsid w:val="00C97822"/>
    <w:rsid w:val="00CA00A1"/>
    <w:rsid w:val="00CA0110"/>
    <w:rsid w:val="00CA012F"/>
    <w:rsid w:val="00CA0402"/>
    <w:rsid w:val="00CA05E8"/>
    <w:rsid w:val="00CA05EA"/>
    <w:rsid w:val="00CA0B6F"/>
    <w:rsid w:val="00CA104D"/>
    <w:rsid w:val="00CA1A34"/>
    <w:rsid w:val="00CA1E8B"/>
    <w:rsid w:val="00CA1FC2"/>
    <w:rsid w:val="00CA2433"/>
    <w:rsid w:val="00CA24A4"/>
    <w:rsid w:val="00CA28E0"/>
    <w:rsid w:val="00CA2968"/>
    <w:rsid w:val="00CA2B27"/>
    <w:rsid w:val="00CA2BF3"/>
    <w:rsid w:val="00CA2CC9"/>
    <w:rsid w:val="00CA2ED9"/>
    <w:rsid w:val="00CA32F5"/>
    <w:rsid w:val="00CA3310"/>
    <w:rsid w:val="00CA3361"/>
    <w:rsid w:val="00CA37D5"/>
    <w:rsid w:val="00CA3A81"/>
    <w:rsid w:val="00CA3DD0"/>
    <w:rsid w:val="00CA40EA"/>
    <w:rsid w:val="00CA43BF"/>
    <w:rsid w:val="00CA43D2"/>
    <w:rsid w:val="00CA4594"/>
    <w:rsid w:val="00CA4858"/>
    <w:rsid w:val="00CA4908"/>
    <w:rsid w:val="00CA4B9A"/>
    <w:rsid w:val="00CA4D4C"/>
    <w:rsid w:val="00CA53B0"/>
    <w:rsid w:val="00CA5B56"/>
    <w:rsid w:val="00CA5E17"/>
    <w:rsid w:val="00CA6872"/>
    <w:rsid w:val="00CA6D35"/>
    <w:rsid w:val="00CA6F3E"/>
    <w:rsid w:val="00CA7D40"/>
    <w:rsid w:val="00CA7FB5"/>
    <w:rsid w:val="00CB0384"/>
    <w:rsid w:val="00CB052B"/>
    <w:rsid w:val="00CB093E"/>
    <w:rsid w:val="00CB0BF9"/>
    <w:rsid w:val="00CB0CBA"/>
    <w:rsid w:val="00CB10F0"/>
    <w:rsid w:val="00CB17B3"/>
    <w:rsid w:val="00CB18AE"/>
    <w:rsid w:val="00CB1D2B"/>
    <w:rsid w:val="00CB1EBF"/>
    <w:rsid w:val="00CB1FAE"/>
    <w:rsid w:val="00CB21E0"/>
    <w:rsid w:val="00CB2212"/>
    <w:rsid w:val="00CB22D5"/>
    <w:rsid w:val="00CB2501"/>
    <w:rsid w:val="00CB275B"/>
    <w:rsid w:val="00CB2F5F"/>
    <w:rsid w:val="00CB2F97"/>
    <w:rsid w:val="00CB2FBB"/>
    <w:rsid w:val="00CB346D"/>
    <w:rsid w:val="00CB3967"/>
    <w:rsid w:val="00CB3D10"/>
    <w:rsid w:val="00CB3D40"/>
    <w:rsid w:val="00CB3F47"/>
    <w:rsid w:val="00CB434E"/>
    <w:rsid w:val="00CB475D"/>
    <w:rsid w:val="00CB4924"/>
    <w:rsid w:val="00CB4D5E"/>
    <w:rsid w:val="00CB508F"/>
    <w:rsid w:val="00CB519A"/>
    <w:rsid w:val="00CB5255"/>
    <w:rsid w:val="00CB53AF"/>
    <w:rsid w:val="00CB5632"/>
    <w:rsid w:val="00CB5BC5"/>
    <w:rsid w:val="00CB6026"/>
    <w:rsid w:val="00CB63FF"/>
    <w:rsid w:val="00CB657D"/>
    <w:rsid w:val="00CB66EE"/>
    <w:rsid w:val="00CB6C7B"/>
    <w:rsid w:val="00CB7016"/>
    <w:rsid w:val="00CB706F"/>
    <w:rsid w:val="00CB760B"/>
    <w:rsid w:val="00CB7885"/>
    <w:rsid w:val="00CB7C6C"/>
    <w:rsid w:val="00CB7DCC"/>
    <w:rsid w:val="00CC0076"/>
    <w:rsid w:val="00CC00B0"/>
    <w:rsid w:val="00CC028A"/>
    <w:rsid w:val="00CC04C2"/>
    <w:rsid w:val="00CC04FE"/>
    <w:rsid w:val="00CC0539"/>
    <w:rsid w:val="00CC0683"/>
    <w:rsid w:val="00CC08B7"/>
    <w:rsid w:val="00CC0F91"/>
    <w:rsid w:val="00CC1018"/>
    <w:rsid w:val="00CC1501"/>
    <w:rsid w:val="00CC1533"/>
    <w:rsid w:val="00CC17B2"/>
    <w:rsid w:val="00CC1850"/>
    <w:rsid w:val="00CC1AE4"/>
    <w:rsid w:val="00CC1B1E"/>
    <w:rsid w:val="00CC1C7E"/>
    <w:rsid w:val="00CC1DC7"/>
    <w:rsid w:val="00CC24EC"/>
    <w:rsid w:val="00CC2536"/>
    <w:rsid w:val="00CC2CD0"/>
    <w:rsid w:val="00CC2D4A"/>
    <w:rsid w:val="00CC2E6B"/>
    <w:rsid w:val="00CC2FAA"/>
    <w:rsid w:val="00CC3525"/>
    <w:rsid w:val="00CC3528"/>
    <w:rsid w:val="00CC3574"/>
    <w:rsid w:val="00CC38DD"/>
    <w:rsid w:val="00CC39DD"/>
    <w:rsid w:val="00CC3A12"/>
    <w:rsid w:val="00CC3A94"/>
    <w:rsid w:val="00CC445B"/>
    <w:rsid w:val="00CC44B8"/>
    <w:rsid w:val="00CC462B"/>
    <w:rsid w:val="00CC47FE"/>
    <w:rsid w:val="00CC4899"/>
    <w:rsid w:val="00CC4C96"/>
    <w:rsid w:val="00CC4D66"/>
    <w:rsid w:val="00CC4F62"/>
    <w:rsid w:val="00CC4FB6"/>
    <w:rsid w:val="00CC5306"/>
    <w:rsid w:val="00CC5532"/>
    <w:rsid w:val="00CC56C9"/>
    <w:rsid w:val="00CC5B20"/>
    <w:rsid w:val="00CC5D21"/>
    <w:rsid w:val="00CC6199"/>
    <w:rsid w:val="00CC6425"/>
    <w:rsid w:val="00CC6BF7"/>
    <w:rsid w:val="00CC7013"/>
    <w:rsid w:val="00CC743F"/>
    <w:rsid w:val="00CC7526"/>
    <w:rsid w:val="00CC7633"/>
    <w:rsid w:val="00CC7BE4"/>
    <w:rsid w:val="00CC7C33"/>
    <w:rsid w:val="00CC7FCA"/>
    <w:rsid w:val="00CD01EC"/>
    <w:rsid w:val="00CD028E"/>
    <w:rsid w:val="00CD02CD"/>
    <w:rsid w:val="00CD0580"/>
    <w:rsid w:val="00CD0603"/>
    <w:rsid w:val="00CD07A1"/>
    <w:rsid w:val="00CD0AB7"/>
    <w:rsid w:val="00CD0CDF"/>
    <w:rsid w:val="00CD0F0C"/>
    <w:rsid w:val="00CD0F65"/>
    <w:rsid w:val="00CD1500"/>
    <w:rsid w:val="00CD1583"/>
    <w:rsid w:val="00CD158A"/>
    <w:rsid w:val="00CD1876"/>
    <w:rsid w:val="00CD19E3"/>
    <w:rsid w:val="00CD1A08"/>
    <w:rsid w:val="00CD1BA4"/>
    <w:rsid w:val="00CD2085"/>
    <w:rsid w:val="00CD216D"/>
    <w:rsid w:val="00CD2340"/>
    <w:rsid w:val="00CD23A0"/>
    <w:rsid w:val="00CD258E"/>
    <w:rsid w:val="00CD2F04"/>
    <w:rsid w:val="00CD30A2"/>
    <w:rsid w:val="00CD3458"/>
    <w:rsid w:val="00CD352F"/>
    <w:rsid w:val="00CD3643"/>
    <w:rsid w:val="00CD385C"/>
    <w:rsid w:val="00CD3A7C"/>
    <w:rsid w:val="00CD3B3D"/>
    <w:rsid w:val="00CD3D15"/>
    <w:rsid w:val="00CD3FDB"/>
    <w:rsid w:val="00CD421B"/>
    <w:rsid w:val="00CD42C1"/>
    <w:rsid w:val="00CD4301"/>
    <w:rsid w:val="00CD45FE"/>
    <w:rsid w:val="00CD4605"/>
    <w:rsid w:val="00CD4666"/>
    <w:rsid w:val="00CD47D3"/>
    <w:rsid w:val="00CD4C87"/>
    <w:rsid w:val="00CD5110"/>
    <w:rsid w:val="00CD513C"/>
    <w:rsid w:val="00CD51E2"/>
    <w:rsid w:val="00CD5779"/>
    <w:rsid w:val="00CD57C0"/>
    <w:rsid w:val="00CD57D7"/>
    <w:rsid w:val="00CD59BD"/>
    <w:rsid w:val="00CD5BC7"/>
    <w:rsid w:val="00CD5C4C"/>
    <w:rsid w:val="00CD5E07"/>
    <w:rsid w:val="00CD5F16"/>
    <w:rsid w:val="00CD6103"/>
    <w:rsid w:val="00CD63A4"/>
    <w:rsid w:val="00CD6434"/>
    <w:rsid w:val="00CD664A"/>
    <w:rsid w:val="00CD6CFB"/>
    <w:rsid w:val="00CD6FF0"/>
    <w:rsid w:val="00CD703E"/>
    <w:rsid w:val="00CD70AC"/>
    <w:rsid w:val="00CD70C5"/>
    <w:rsid w:val="00CD74AC"/>
    <w:rsid w:val="00CD7510"/>
    <w:rsid w:val="00CE0214"/>
    <w:rsid w:val="00CE03E3"/>
    <w:rsid w:val="00CE0429"/>
    <w:rsid w:val="00CE04ED"/>
    <w:rsid w:val="00CE056A"/>
    <w:rsid w:val="00CE0590"/>
    <w:rsid w:val="00CE064C"/>
    <w:rsid w:val="00CE06F9"/>
    <w:rsid w:val="00CE0B4B"/>
    <w:rsid w:val="00CE1438"/>
    <w:rsid w:val="00CE18B5"/>
    <w:rsid w:val="00CE198C"/>
    <w:rsid w:val="00CE19CA"/>
    <w:rsid w:val="00CE1A8F"/>
    <w:rsid w:val="00CE1F58"/>
    <w:rsid w:val="00CE202B"/>
    <w:rsid w:val="00CE22BF"/>
    <w:rsid w:val="00CE25D9"/>
    <w:rsid w:val="00CE2697"/>
    <w:rsid w:val="00CE2767"/>
    <w:rsid w:val="00CE2AC6"/>
    <w:rsid w:val="00CE2D6D"/>
    <w:rsid w:val="00CE2DF6"/>
    <w:rsid w:val="00CE3189"/>
    <w:rsid w:val="00CE31C7"/>
    <w:rsid w:val="00CE335A"/>
    <w:rsid w:val="00CE348D"/>
    <w:rsid w:val="00CE3594"/>
    <w:rsid w:val="00CE3606"/>
    <w:rsid w:val="00CE36F0"/>
    <w:rsid w:val="00CE39E1"/>
    <w:rsid w:val="00CE3ADF"/>
    <w:rsid w:val="00CE4C43"/>
    <w:rsid w:val="00CE4E22"/>
    <w:rsid w:val="00CE4EAF"/>
    <w:rsid w:val="00CE4FBB"/>
    <w:rsid w:val="00CE534E"/>
    <w:rsid w:val="00CE53B5"/>
    <w:rsid w:val="00CE5E63"/>
    <w:rsid w:val="00CE60D4"/>
    <w:rsid w:val="00CE6473"/>
    <w:rsid w:val="00CE65B1"/>
    <w:rsid w:val="00CE65E5"/>
    <w:rsid w:val="00CE7097"/>
    <w:rsid w:val="00CE74E7"/>
    <w:rsid w:val="00CE7596"/>
    <w:rsid w:val="00CE791E"/>
    <w:rsid w:val="00CE7DEA"/>
    <w:rsid w:val="00CE7E20"/>
    <w:rsid w:val="00CE7FFA"/>
    <w:rsid w:val="00CF013D"/>
    <w:rsid w:val="00CF0488"/>
    <w:rsid w:val="00CF076C"/>
    <w:rsid w:val="00CF0A33"/>
    <w:rsid w:val="00CF0B81"/>
    <w:rsid w:val="00CF0E80"/>
    <w:rsid w:val="00CF115D"/>
    <w:rsid w:val="00CF1480"/>
    <w:rsid w:val="00CF192C"/>
    <w:rsid w:val="00CF1AB3"/>
    <w:rsid w:val="00CF2334"/>
    <w:rsid w:val="00CF258F"/>
    <w:rsid w:val="00CF279A"/>
    <w:rsid w:val="00CF289F"/>
    <w:rsid w:val="00CF2BA8"/>
    <w:rsid w:val="00CF3268"/>
    <w:rsid w:val="00CF34F1"/>
    <w:rsid w:val="00CF38D5"/>
    <w:rsid w:val="00CF39FA"/>
    <w:rsid w:val="00CF3A06"/>
    <w:rsid w:val="00CF3B10"/>
    <w:rsid w:val="00CF4129"/>
    <w:rsid w:val="00CF44D7"/>
    <w:rsid w:val="00CF4A96"/>
    <w:rsid w:val="00CF4C05"/>
    <w:rsid w:val="00CF4C2C"/>
    <w:rsid w:val="00CF4EA9"/>
    <w:rsid w:val="00CF4F34"/>
    <w:rsid w:val="00CF54BC"/>
    <w:rsid w:val="00CF5708"/>
    <w:rsid w:val="00CF596D"/>
    <w:rsid w:val="00CF59E6"/>
    <w:rsid w:val="00CF5BB0"/>
    <w:rsid w:val="00CF5D97"/>
    <w:rsid w:val="00CF5F86"/>
    <w:rsid w:val="00CF6571"/>
    <w:rsid w:val="00CF6712"/>
    <w:rsid w:val="00CF676E"/>
    <w:rsid w:val="00CF67A0"/>
    <w:rsid w:val="00CF6D4C"/>
    <w:rsid w:val="00CF719E"/>
    <w:rsid w:val="00CF73C4"/>
    <w:rsid w:val="00CF7518"/>
    <w:rsid w:val="00CF75B3"/>
    <w:rsid w:val="00CF75D8"/>
    <w:rsid w:val="00CF7B36"/>
    <w:rsid w:val="00CF7C44"/>
    <w:rsid w:val="00CF7DE7"/>
    <w:rsid w:val="00CF7E5B"/>
    <w:rsid w:val="00D00461"/>
    <w:rsid w:val="00D0086F"/>
    <w:rsid w:val="00D0093E"/>
    <w:rsid w:val="00D00B1F"/>
    <w:rsid w:val="00D013A8"/>
    <w:rsid w:val="00D014DF"/>
    <w:rsid w:val="00D01B32"/>
    <w:rsid w:val="00D01CA1"/>
    <w:rsid w:val="00D01CD4"/>
    <w:rsid w:val="00D01D03"/>
    <w:rsid w:val="00D02449"/>
    <w:rsid w:val="00D02733"/>
    <w:rsid w:val="00D02F5A"/>
    <w:rsid w:val="00D030CA"/>
    <w:rsid w:val="00D033FF"/>
    <w:rsid w:val="00D0348A"/>
    <w:rsid w:val="00D03705"/>
    <w:rsid w:val="00D03B24"/>
    <w:rsid w:val="00D03F27"/>
    <w:rsid w:val="00D04244"/>
    <w:rsid w:val="00D043A2"/>
    <w:rsid w:val="00D04DA9"/>
    <w:rsid w:val="00D04E50"/>
    <w:rsid w:val="00D04E70"/>
    <w:rsid w:val="00D04FFC"/>
    <w:rsid w:val="00D05169"/>
    <w:rsid w:val="00D052B7"/>
    <w:rsid w:val="00D05551"/>
    <w:rsid w:val="00D0560E"/>
    <w:rsid w:val="00D0567E"/>
    <w:rsid w:val="00D05834"/>
    <w:rsid w:val="00D0595D"/>
    <w:rsid w:val="00D05A7C"/>
    <w:rsid w:val="00D05B10"/>
    <w:rsid w:val="00D05B59"/>
    <w:rsid w:val="00D05DEE"/>
    <w:rsid w:val="00D05E6C"/>
    <w:rsid w:val="00D05EEE"/>
    <w:rsid w:val="00D06461"/>
    <w:rsid w:val="00D064D3"/>
    <w:rsid w:val="00D064EF"/>
    <w:rsid w:val="00D0689B"/>
    <w:rsid w:val="00D069D1"/>
    <w:rsid w:val="00D07093"/>
    <w:rsid w:val="00D073D4"/>
    <w:rsid w:val="00D07473"/>
    <w:rsid w:val="00D0795F"/>
    <w:rsid w:val="00D101F0"/>
    <w:rsid w:val="00D1048A"/>
    <w:rsid w:val="00D107FC"/>
    <w:rsid w:val="00D10CAF"/>
    <w:rsid w:val="00D10D06"/>
    <w:rsid w:val="00D10DBD"/>
    <w:rsid w:val="00D112FA"/>
    <w:rsid w:val="00D113EC"/>
    <w:rsid w:val="00D11C56"/>
    <w:rsid w:val="00D11EAB"/>
    <w:rsid w:val="00D11F25"/>
    <w:rsid w:val="00D1280A"/>
    <w:rsid w:val="00D12988"/>
    <w:rsid w:val="00D12B72"/>
    <w:rsid w:val="00D12BD1"/>
    <w:rsid w:val="00D12E82"/>
    <w:rsid w:val="00D133DA"/>
    <w:rsid w:val="00D13425"/>
    <w:rsid w:val="00D13810"/>
    <w:rsid w:val="00D138A8"/>
    <w:rsid w:val="00D13995"/>
    <w:rsid w:val="00D139A0"/>
    <w:rsid w:val="00D13A5B"/>
    <w:rsid w:val="00D13F81"/>
    <w:rsid w:val="00D13FCA"/>
    <w:rsid w:val="00D145FE"/>
    <w:rsid w:val="00D14A96"/>
    <w:rsid w:val="00D14CA7"/>
    <w:rsid w:val="00D14E9C"/>
    <w:rsid w:val="00D15276"/>
    <w:rsid w:val="00D154E0"/>
    <w:rsid w:val="00D15686"/>
    <w:rsid w:val="00D15C73"/>
    <w:rsid w:val="00D15DF5"/>
    <w:rsid w:val="00D16054"/>
    <w:rsid w:val="00D161EA"/>
    <w:rsid w:val="00D16740"/>
    <w:rsid w:val="00D16C8A"/>
    <w:rsid w:val="00D175D9"/>
    <w:rsid w:val="00D17646"/>
    <w:rsid w:val="00D1793A"/>
    <w:rsid w:val="00D17CA7"/>
    <w:rsid w:val="00D2026E"/>
    <w:rsid w:val="00D207C4"/>
    <w:rsid w:val="00D207D7"/>
    <w:rsid w:val="00D209C5"/>
    <w:rsid w:val="00D20A12"/>
    <w:rsid w:val="00D210B2"/>
    <w:rsid w:val="00D21474"/>
    <w:rsid w:val="00D215BE"/>
    <w:rsid w:val="00D21BAC"/>
    <w:rsid w:val="00D21D98"/>
    <w:rsid w:val="00D21E64"/>
    <w:rsid w:val="00D21F13"/>
    <w:rsid w:val="00D22214"/>
    <w:rsid w:val="00D223F6"/>
    <w:rsid w:val="00D22BB3"/>
    <w:rsid w:val="00D22BB4"/>
    <w:rsid w:val="00D22D64"/>
    <w:rsid w:val="00D22E00"/>
    <w:rsid w:val="00D22F5C"/>
    <w:rsid w:val="00D23642"/>
    <w:rsid w:val="00D23690"/>
    <w:rsid w:val="00D23792"/>
    <w:rsid w:val="00D23805"/>
    <w:rsid w:val="00D23862"/>
    <w:rsid w:val="00D23CD3"/>
    <w:rsid w:val="00D23E43"/>
    <w:rsid w:val="00D241E4"/>
    <w:rsid w:val="00D2427E"/>
    <w:rsid w:val="00D2446B"/>
    <w:rsid w:val="00D24486"/>
    <w:rsid w:val="00D24833"/>
    <w:rsid w:val="00D24845"/>
    <w:rsid w:val="00D24B54"/>
    <w:rsid w:val="00D24D09"/>
    <w:rsid w:val="00D2534B"/>
    <w:rsid w:val="00D253B6"/>
    <w:rsid w:val="00D25401"/>
    <w:rsid w:val="00D25408"/>
    <w:rsid w:val="00D25539"/>
    <w:rsid w:val="00D255DC"/>
    <w:rsid w:val="00D25762"/>
    <w:rsid w:val="00D25781"/>
    <w:rsid w:val="00D25995"/>
    <w:rsid w:val="00D25B58"/>
    <w:rsid w:val="00D25CE9"/>
    <w:rsid w:val="00D260E1"/>
    <w:rsid w:val="00D2674E"/>
    <w:rsid w:val="00D26892"/>
    <w:rsid w:val="00D26B64"/>
    <w:rsid w:val="00D26C7F"/>
    <w:rsid w:val="00D27207"/>
    <w:rsid w:val="00D272E9"/>
    <w:rsid w:val="00D2739B"/>
    <w:rsid w:val="00D276AC"/>
    <w:rsid w:val="00D278F4"/>
    <w:rsid w:val="00D27923"/>
    <w:rsid w:val="00D27B02"/>
    <w:rsid w:val="00D27F4D"/>
    <w:rsid w:val="00D27FBF"/>
    <w:rsid w:val="00D30133"/>
    <w:rsid w:val="00D30495"/>
    <w:rsid w:val="00D30580"/>
    <w:rsid w:val="00D305E5"/>
    <w:rsid w:val="00D30605"/>
    <w:rsid w:val="00D3067F"/>
    <w:rsid w:val="00D30789"/>
    <w:rsid w:val="00D30E6F"/>
    <w:rsid w:val="00D30EC9"/>
    <w:rsid w:val="00D312DE"/>
    <w:rsid w:val="00D31BD1"/>
    <w:rsid w:val="00D31CF5"/>
    <w:rsid w:val="00D31E13"/>
    <w:rsid w:val="00D31E4D"/>
    <w:rsid w:val="00D32791"/>
    <w:rsid w:val="00D3298D"/>
    <w:rsid w:val="00D329B7"/>
    <w:rsid w:val="00D32D1D"/>
    <w:rsid w:val="00D32E76"/>
    <w:rsid w:val="00D33196"/>
    <w:rsid w:val="00D3341F"/>
    <w:rsid w:val="00D33572"/>
    <w:rsid w:val="00D3393F"/>
    <w:rsid w:val="00D339D0"/>
    <w:rsid w:val="00D33AF5"/>
    <w:rsid w:val="00D33DCE"/>
    <w:rsid w:val="00D33E3B"/>
    <w:rsid w:val="00D33FC0"/>
    <w:rsid w:val="00D341D5"/>
    <w:rsid w:val="00D34542"/>
    <w:rsid w:val="00D34A99"/>
    <w:rsid w:val="00D34EB7"/>
    <w:rsid w:val="00D3503C"/>
    <w:rsid w:val="00D3514F"/>
    <w:rsid w:val="00D35169"/>
    <w:rsid w:val="00D3516D"/>
    <w:rsid w:val="00D35E60"/>
    <w:rsid w:val="00D3602E"/>
    <w:rsid w:val="00D36625"/>
    <w:rsid w:val="00D36D60"/>
    <w:rsid w:val="00D37109"/>
    <w:rsid w:val="00D37215"/>
    <w:rsid w:val="00D373DA"/>
    <w:rsid w:val="00D37725"/>
    <w:rsid w:val="00D37A2F"/>
    <w:rsid w:val="00D37A53"/>
    <w:rsid w:val="00D37BDC"/>
    <w:rsid w:val="00D408AE"/>
    <w:rsid w:val="00D40AFC"/>
    <w:rsid w:val="00D40B09"/>
    <w:rsid w:val="00D40D0E"/>
    <w:rsid w:val="00D4124F"/>
    <w:rsid w:val="00D41A9B"/>
    <w:rsid w:val="00D41AE8"/>
    <w:rsid w:val="00D41C6E"/>
    <w:rsid w:val="00D41FB5"/>
    <w:rsid w:val="00D42821"/>
    <w:rsid w:val="00D42860"/>
    <w:rsid w:val="00D42925"/>
    <w:rsid w:val="00D42A08"/>
    <w:rsid w:val="00D42B07"/>
    <w:rsid w:val="00D42F1B"/>
    <w:rsid w:val="00D43128"/>
    <w:rsid w:val="00D43289"/>
    <w:rsid w:val="00D4328D"/>
    <w:rsid w:val="00D432DD"/>
    <w:rsid w:val="00D434FE"/>
    <w:rsid w:val="00D43635"/>
    <w:rsid w:val="00D43ADD"/>
    <w:rsid w:val="00D43C76"/>
    <w:rsid w:val="00D43CCB"/>
    <w:rsid w:val="00D43D4E"/>
    <w:rsid w:val="00D43E2A"/>
    <w:rsid w:val="00D43FEE"/>
    <w:rsid w:val="00D44018"/>
    <w:rsid w:val="00D44122"/>
    <w:rsid w:val="00D443FA"/>
    <w:rsid w:val="00D445EE"/>
    <w:rsid w:val="00D446D0"/>
    <w:rsid w:val="00D454BE"/>
    <w:rsid w:val="00D45B55"/>
    <w:rsid w:val="00D45E90"/>
    <w:rsid w:val="00D45ED6"/>
    <w:rsid w:val="00D45F24"/>
    <w:rsid w:val="00D45F81"/>
    <w:rsid w:val="00D46135"/>
    <w:rsid w:val="00D46164"/>
    <w:rsid w:val="00D4654F"/>
    <w:rsid w:val="00D4698B"/>
    <w:rsid w:val="00D46EAF"/>
    <w:rsid w:val="00D471C0"/>
    <w:rsid w:val="00D473E8"/>
    <w:rsid w:val="00D47A92"/>
    <w:rsid w:val="00D47D03"/>
    <w:rsid w:val="00D47F3C"/>
    <w:rsid w:val="00D503ED"/>
    <w:rsid w:val="00D50571"/>
    <w:rsid w:val="00D506DA"/>
    <w:rsid w:val="00D507CD"/>
    <w:rsid w:val="00D508A9"/>
    <w:rsid w:val="00D50923"/>
    <w:rsid w:val="00D511D1"/>
    <w:rsid w:val="00D51255"/>
    <w:rsid w:val="00D514C8"/>
    <w:rsid w:val="00D51C10"/>
    <w:rsid w:val="00D51ED1"/>
    <w:rsid w:val="00D51F57"/>
    <w:rsid w:val="00D52019"/>
    <w:rsid w:val="00D520D8"/>
    <w:rsid w:val="00D5211A"/>
    <w:rsid w:val="00D52339"/>
    <w:rsid w:val="00D528B8"/>
    <w:rsid w:val="00D530B9"/>
    <w:rsid w:val="00D5325C"/>
    <w:rsid w:val="00D537CA"/>
    <w:rsid w:val="00D537E9"/>
    <w:rsid w:val="00D53968"/>
    <w:rsid w:val="00D53AC3"/>
    <w:rsid w:val="00D54196"/>
    <w:rsid w:val="00D54824"/>
    <w:rsid w:val="00D54FB3"/>
    <w:rsid w:val="00D5529B"/>
    <w:rsid w:val="00D557B2"/>
    <w:rsid w:val="00D55A67"/>
    <w:rsid w:val="00D566FD"/>
    <w:rsid w:val="00D56704"/>
    <w:rsid w:val="00D567DB"/>
    <w:rsid w:val="00D5684A"/>
    <w:rsid w:val="00D56BC6"/>
    <w:rsid w:val="00D56C0A"/>
    <w:rsid w:val="00D56E7A"/>
    <w:rsid w:val="00D570DF"/>
    <w:rsid w:val="00D5726E"/>
    <w:rsid w:val="00D57425"/>
    <w:rsid w:val="00D57885"/>
    <w:rsid w:val="00D57DB4"/>
    <w:rsid w:val="00D57E89"/>
    <w:rsid w:val="00D60899"/>
    <w:rsid w:val="00D60BAE"/>
    <w:rsid w:val="00D60CEF"/>
    <w:rsid w:val="00D61219"/>
    <w:rsid w:val="00D612D0"/>
    <w:rsid w:val="00D61303"/>
    <w:rsid w:val="00D61377"/>
    <w:rsid w:val="00D61DBA"/>
    <w:rsid w:val="00D62171"/>
    <w:rsid w:val="00D625C9"/>
    <w:rsid w:val="00D625FE"/>
    <w:rsid w:val="00D626AB"/>
    <w:rsid w:val="00D6295A"/>
    <w:rsid w:val="00D629D0"/>
    <w:rsid w:val="00D62B47"/>
    <w:rsid w:val="00D62C32"/>
    <w:rsid w:val="00D62DB1"/>
    <w:rsid w:val="00D62E38"/>
    <w:rsid w:val="00D62E9F"/>
    <w:rsid w:val="00D62EC7"/>
    <w:rsid w:val="00D6352C"/>
    <w:rsid w:val="00D63B9A"/>
    <w:rsid w:val="00D63C1D"/>
    <w:rsid w:val="00D63E15"/>
    <w:rsid w:val="00D63EA3"/>
    <w:rsid w:val="00D641DB"/>
    <w:rsid w:val="00D643BE"/>
    <w:rsid w:val="00D646C8"/>
    <w:rsid w:val="00D6478B"/>
    <w:rsid w:val="00D648A8"/>
    <w:rsid w:val="00D64C18"/>
    <w:rsid w:val="00D64F8D"/>
    <w:rsid w:val="00D6513D"/>
    <w:rsid w:val="00D6537C"/>
    <w:rsid w:val="00D6545B"/>
    <w:rsid w:val="00D659DE"/>
    <w:rsid w:val="00D65A48"/>
    <w:rsid w:val="00D65D4B"/>
    <w:rsid w:val="00D65E62"/>
    <w:rsid w:val="00D65E6A"/>
    <w:rsid w:val="00D65EC6"/>
    <w:rsid w:val="00D6613C"/>
    <w:rsid w:val="00D66F8D"/>
    <w:rsid w:val="00D671E4"/>
    <w:rsid w:val="00D678CA"/>
    <w:rsid w:val="00D67A85"/>
    <w:rsid w:val="00D67AF9"/>
    <w:rsid w:val="00D67EBC"/>
    <w:rsid w:val="00D67F3B"/>
    <w:rsid w:val="00D70129"/>
    <w:rsid w:val="00D703F4"/>
    <w:rsid w:val="00D7081B"/>
    <w:rsid w:val="00D70898"/>
    <w:rsid w:val="00D70A93"/>
    <w:rsid w:val="00D70C61"/>
    <w:rsid w:val="00D70C6C"/>
    <w:rsid w:val="00D70F29"/>
    <w:rsid w:val="00D710D2"/>
    <w:rsid w:val="00D71262"/>
    <w:rsid w:val="00D715A8"/>
    <w:rsid w:val="00D71747"/>
    <w:rsid w:val="00D71C3A"/>
    <w:rsid w:val="00D71DCB"/>
    <w:rsid w:val="00D71E09"/>
    <w:rsid w:val="00D71ECF"/>
    <w:rsid w:val="00D71F0C"/>
    <w:rsid w:val="00D7212A"/>
    <w:rsid w:val="00D72570"/>
    <w:rsid w:val="00D7258C"/>
    <w:rsid w:val="00D7280D"/>
    <w:rsid w:val="00D7289C"/>
    <w:rsid w:val="00D72A25"/>
    <w:rsid w:val="00D72DB9"/>
    <w:rsid w:val="00D72F28"/>
    <w:rsid w:val="00D730D9"/>
    <w:rsid w:val="00D7317A"/>
    <w:rsid w:val="00D73364"/>
    <w:rsid w:val="00D73478"/>
    <w:rsid w:val="00D73FC7"/>
    <w:rsid w:val="00D745CE"/>
    <w:rsid w:val="00D7470E"/>
    <w:rsid w:val="00D7492F"/>
    <w:rsid w:val="00D74BFB"/>
    <w:rsid w:val="00D7500A"/>
    <w:rsid w:val="00D750B6"/>
    <w:rsid w:val="00D750EE"/>
    <w:rsid w:val="00D7572B"/>
    <w:rsid w:val="00D75CB6"/>
    <w:rsid w:val="00D75DB0"/>
    <w:rsid w:val="00D76420"/>
    <w:rsid w:val="00D76809"/>
    <w:rsid w:val="00D76BB3"/>
    <w:rsid w:val="00D772B4"/>
    <w:rsid w:val="00D77336"/>
    <w:rsid w:val="00D774AA"/>
    <w:rsid w:val="00D77746"/>
    <w:rsid w:val="00D778E3"/>
    <w:rsid w:val="00D77A5C"/>
    <w:rsid w:val="00D77D40"/>
    <w:rsid w:val="00D802A9"/>
    <w:rsid w:val="00D803E8"/>
    <w:rsid w:val="00D80572"/>
    <w:rsid w:val="00D8057C"/>
    <w:rsid w:val="00D807C8"/>
    <w:rsid w:val="00D80874"/>
    <w:rsid w:val="00D80951"/>
    <w:rsid w:val="00D80CE2"/>
    <w:rsid w:val="00D80D84"/>
    <w:rsid w:val="00D80F72"/>
    <w:rsid w:val="00D81030"/>
    <w:rsid w:val="00D81095"/>
    <w:rsid w:val="00D81134"/>
    <w:rsid w:val="00D81597"/>
    <w:rsid w:val="00D816BD"/>
    <w:rsid w:val="00D818AB"/>
    <w:rsid w:val="00D819E6"/>
    <w:rsid w:val="00D81D9A"/>
    <w:rsid w:val="00D81DD4"/>
    <w:rsid w:val="00D81EAB"/>
    <w:rsid w:val="00D821A2"/>
    <w:rsid w:val="00D82976"/>
    <w:rsid w:val="00D82A21"/>
    <w:rsid w:val="00D82F61"/>
    <w:rsid w:val="00D830BD"/>
    <w:rsid w:val="00D838BC"/>
    <w:rsid w:val="00D83C0B"/>
    <w:rsid w:val="00D83D67"/>
    <w:rsid w:val="00D83E61"/>
    <w:rsid w:val="00D83E96"/>
    <w:rsid w:val="00D84462"/>
    <w:rsid w:val="00D846AF"/>
    <w:rsid w:val="00D84A76"/>
    <w:rsid w:val="00D85369"/>
    <w:rsid w:val="00D85527"/>
    <w:rsid w:val="00D8560A"/>
    <w:rsid w:val="00D8661E"/>
    <w:rsid w:val="00D86825"/>
    <w:rsid w:val="00D86AE5"/>
    <w:rsid w:val="00D86DB6"/>
    <w:rsid w:val="00D87032"/>
    <w:rsid w:val="00D87046"/>
    <w:rsid w:val="00D870C0"/>
    <w:rsid w:val="00D87871"/>
    <w:rsid w:val="00D87A21"/>
    <w:rsid w:val="00D87E21"/>
    <w:rsid w:val="00D90000"/>
    <w:rsid w:val="00D9003A"/>
    <w:rsid w:val="00D9030A"/>
    <w:rsid w:val="00D904C5"/>
    <w:rsid w:val="00D90733"/>
    <w:rsid w:val="00D90B10"/>
    <w:rsid w:val="00D90B97"/>
    <w:rsid w:val="00D90FA1"/>
    <w:rsid w:val="00D9119A"/>
    <w:rsid w:val="00D91999"/>
    <w:rsid w:val="00D91A19"/>
    <w:rsid w:val="00D91A5C"/>
    <w:rsid w:val="00D91C3F"/>
    <w:rsid w:val="00D920D4"/>
    <w:rsid w:val="00D921EA"/>
    <w:rsid w:val="00D9238D"/>
    <w:rsid w:val="00D92463"/>
    <w:rsid w:val="00D92625"/>
    <w:rsid w:val="00D927D8"/>
    <w:rsid w:val="00D92F6B"/>
    <w:rsid w:val="00D9313D"/>
    <w:rsid w:val="00D9321F"/>
    <w:rsid w:val="00D93719"/>
    <w:rsid w:val="00D93756"/>
    <w:rsid w:val="00D93CD2"/>
    <w:rsid w:val="00D93DE4"/>
    <w:rsid w:val="00D93E36"/>
    <w:rsid w:val="00D947E6"/>
    <w:rsid w:val="00D94C8E"/>
    <w:rsid w:val="00D94E76"/>
    <w:rsid w:val="00D94F86"/>
    <w:rsid w:val="00D958FE"/>
    <w:rsid w:val="00D9669F"/>
    <w:rsid w:val="00D96818"/>
    <w:rsid w:val="00D969A5"/>
    <w:rsid w:val="00D96A1E"/>
    <w:rsid w:val="00D96DEF"/>
    <w:rsid w:val="00D96E8B"/>
    <w:rsid w:val="00D96F03"/>
    <w:rsid w:val="00D9746D"/>
    <w:rsid w:val="00D979EC"/>
    <w:rsid w:val="00D97A8A"/>
    <w:rsid w:val="00D97BFE"/>
    <w:rsid w:val="00D97E56"/>
    <w:rsid w:val="00D97FEB"/>
    <w:rsid w:val="00DA0086"/>
    <w:rsid w:val="00DA0112"/>
    <w:rsid w:val="00DA01F6"/>
    <w:rsid w:val="00DA0851"/>
    <w:rsid w:val="00DA0A7D"/>
    <w:rsid w:val="00DA0CF4"/>
    <w:rsid w:val="00DA0D57"/>
    <w:rsid w:val="00DA0F21"/>
    <w:rsid w:val="00DA1164"/>
    <w:rsid w:val="00DA1604"/>
    <w:rsid w:val="00DA18EE"/>
    <w:rsid w:val="00DA1ACD"/>
    <w:rsid w:val="00DA1AF3"/>
    <w:rsid w:val="00DA2069"/>
    <w:rsid w:val="00DA22D4"/>
    <w:rsid w:val="00DA2373"/>
    <w:rsid w:val="00DA2402"/>
    <w:rsid w:val="00DA251B"/>
    <w:rsid w:val="00DA299B"/>
    <w:rsid w:val="00DA2C50"/>
    <w:rsid w:val="00DA2DB1"/>
    <w:rsid w:val="00DA2F94"/>
    <w:rsid w:val="00DA2FC7"/>
    <w:rsid w:val="00DA30FF"/>
    <w:rsid w:val="00DA3432"/>
    <w:rsid w:val="00DA35C9"/>
    <w:rsid w:val="00DA36F4"/>
    <w:rsid w:val="00DA381F"/>
    <w:rsid w:val="00DA38D2"/>
    <w:rsid w:val="00DA3CB8"/>
    <w:rsid w:val="00DA3CCF"/>
    <w:rsid w:val="00DA3EF7"/>
    <w:rsid w:val="00DA3F99"/>
    <w:rsid w:val="00DA4045"/>
    <w:rsid w:val="00DA41AB"/>
    <w:rsid w:val="00DA4433"/>
    <w:rsid w:val="00DA44DD"/>
    <w:rsid w:val="00DA4D2E"/>
    <w:rsid w:val="00DA5024"/>
    <w:rsid w:val="00DA5054"/>
    <w:rsid w:val="00DA5596"/>
    <w:rsid w:val="00DA5938"/>
    <w:rsid w:val="00DA5AE2"/>
    <w:rsid w:val="00DA62CE"/>
    <w:rsid w:val="00DA6582"/>
    <w:rsid w:val="00DA6656"/>
    <w:rsid w:val="00DA66F9"/>
    <w:rsid w:val="00DA670F"/>
    <w:rsid w:val="00DA6A80"/>
    <w:rsid w:val="00DA6D00"/>
    <w:rsid w:val="00DA6F03"/>
    <w:rsid w:val="00DA6F20"/>
    <w:rsid w:val="00DA7006"/>
    <w:rsid w:val="00DA7067"/>
    <w:rsid w:val="00DA70B7"/>
    <w:rsid w:val="00DA70C8"/>
    <w:rsid w:val="00DA7285"/>
    <w:rsid w:val="00DA781A"/>
    <w:rsid w:val="00DA7996"/>
    <w:rsid w:val="00DA79CA"/>
    <w:rsid w:val="00DA7D1E"/>
    <w:rsid w:val="00DB00F5"/>
    <w:rsid w:val="00DB0600"/>
    <w:rsid w:val="00DB0B16"/>
    <w:rsid w:val="00DB0D82"/>
    <w:rsid w:val="00DB1598"/>
    <w:rsid w:val="00DB16E8"/>
    <w:rsid w:val="00DB1997"/>
    <w:rsid w:val="00DB1A4C"/>
    <w:rsid w:val="00DB1C1F"/>
    <w:rsid w:val="00DB1C2F"/>
    <w:rsid w:val="00DB1D2B"/>
    <w:rsid w:val="00DB247A"/>
    <w:rsid w:val="00DB2516"/>
    <w:rsid w:val="00DB263F"/>
    <w:rsid w:val="00DB2699"/>
    <w:rsid w:val="00DB28F9"/>
    <w:rsid w:val="00DB2A75"/>
    <w:rsid w:val="00DB2AC8"/>
    <w:rsid w:val="00DB2D1E"/>
    <w:rsid w:val="00DB2D3F"/>
    <w:rsid w:val="00DB2EA7"/>
    <w:rsid w:val="00DB312B"/>
    <w:rsid w:val="00DB37E4"/>
    <w:rsid w:val="00DB3D3D"/>
    <w:rsid w:val="00DB4113"/>
    <w:rsid w:val="00DB4236"/>
    <w:rsid w:val="00DB4423"/>
    <w:rsid w:val="00DB45F0"/>
    <w:rsid w:val="00DB45F3"/>
    <w:rsid w:val="00DB4732"/>
    <w:rsid w:val="00DB4851"/>
    <w:rsid w:val="00DB4971"/>
    <w:rsid w:val="00DB4AE4"/>
    <w:rsid w:val="00DB4E9C"/>
    <w:rsid w:val="00DB4FB1"/>
    <w:rsid w:val="00DB5190"/>
    <w:rsid w:val="00DB51BE"/>
    <w:rsid w:val="00DB520E"/>
    <w:rsid w:val="00DB5386"/>
    <w:rsid w:val="00DB5463"/>
    <w:rsid w:val="00DB5628"/>
    <w:rsid w:val="00DB59DA"/>
    <w:rsid w:val="00DB5D15"/>
    <w:rsid w:val="00DB5D6C"/>
    <w:rsid w:val="00DB5E15"/>
    <w:rsid w:val="00DB6043"/>
    <w:rsid w:val="00DB6122"/>
    <w:rsid w:val="00DB66B7"/>
    <w:rsid w:val="00DB67CB"/>
    <w:rsid w:val="00DB6D7C"/>
    <w:rsid w:val="00DB7010"/>
    <w:rsid w:val="00DB7238"/>
    <w:rsid w:val="00DB73B7"/>
    <w:rsid w:val="00DB7475"/>
    <w:rsid w:val="00DB7640"/>
    <w:rsid w:val="00DB78E9"/>
    <w:rsid w:val="00DB7CBD"/>
    <w:rsid w:val="00DB7CF0"/>
    <w:rsid w:val="00DB7E89"/>
    <w:rsid w:val="00DC0055"/>
    <w:rsid w:val="00DC01AA"/>
    <w:rsid w:val="00DC01C0"/>
    <w:rsid w:val="00DC038A"/>
    <w:rsid w:val="00DC0480"/>
    <w:rsid w:val="00DC049B"/>
    <w:rsid w:val="00DC056B"/>
    <w:rsid w:val="00DC0AFC"/>
    <w:rsid w:val="00DC0D97"/>
    <w:rsid w:val="00DC1045"/>
    <w:rsid w:val="00DC10B1"/>
    <w:rsid w:val="00DC110A"/>
    <w:rsid w:val="00DC1283"/>
    <w:rsid w:val="00DC1413"/>
    <w:rsid w:val="00DC142D"/>
    <w:rsid w:val="00DC146A"/>
    <w:rsid w:val="00DC1617"/>
    <w:rsid w:val="00DC171C"/>
    <w:rsid w:val="00DC1ACD"/>
    <w:rsid w:val="00DC220C"/>
    <w:rsid w:val="00DC2552"/>
    <w:rsid w:val="00DC2556"/>
    <w:rsid w:val="00DC2608"/>
    <w:rsid w:val="00DC26E2"/>
    <w:rsid w:val="00DC28DB"/>
    <w:rsid w:val="00DC2CBB"/>
    <w:rsid w:val="00DC2E02"/>
    <w:rsid w:val="00DC2F5A"/>
    <w:rsid w:val="00DC3098"/>
    <w:rsid w:val="00DC30E6"/>
    <w:rsid w:val="00DC3301"/>
    <w:rsid w:val="00DC4274"/>
    <w:rsid w:val="00DC42A7"/>
    <w:rsid w:val="00DC43BC"/>
    <w:rsid w:val="00DC4483"/>
    <w:rsid w:val="00DC44AF"/>
    <w:rsid w:val="00DC4A05"/>
    <w:rsid w:val="00DC4C12"/>
    <w:rsid w:val="00DC4F5B"/>
    <w:rsid w:val="00DC4FBF"/>
    <w:rsid w:val="00DC50B4"/>
    <w:rsid w:val="00DC50BE"/>
    <w:rsid w:val="00DC612A"/>
    <w:rsid w:val="00DC644B"/>
    <w:rsid w:val="00DC6550"/>
    <w:rsid w:val="00DC6CE9"/>
    <w:rsid w:val="00DC77BA"/>
    <w:rsid w:val="00DC780F"/>
    <w:rsid w:val="00DC7AE5"/>
    <w:rsid w:val="00DC7B05"/>
    <w:rsid w:val="00DC7CD4"/>
    <w:rsid w:val="00DC7D7A"/>
    <w:rsid w:val="00DC7F4C"/>
    <w:rsid w:val="00DD0585"/>
    <w:rsid w:val="00DD06EC"/>
    <w:rsid w:val="00DD09C0"/>
    <w:rsid w:val="00DD0B49"/>
    <w:rsid w:val="00DD0B4E"/>
    <w:rsid w:val="00DD1232"/>
    <w:rsid w:val="00DD12D7"/>
    <w:rsid w:val="00DD15D4"/>
    <w:rsid w:val="00DD198D"/>
    <w:rsid w:val="00DD19AC"/>
    <w:rsid w:val="00DD19B8"/>
    <w:rsid w:val="00DD1AD4"/>
    <w:rsid w:val="00DD1B2E"/>
    <w:rsid w:val="00DD1B4B"/>
    <w:rsid w:val="00DD1B99"/>
    <w:rsid w:val="00DD1CF5"/>
    <w:rsid w:val="00DD24A7"/>
    <w:rsid w:val="00DD2FBD"/>
    <w:rsid w:val="00DD2FF5"/>
    <w:rsid w:val="00DD39A1"/>
    <w:rsid w:val="00DD3BB0"/>
    <w:rsid w:val="00DD3CC7"/>
    <w:rsid w:val="00DD3F23"/>
    <w:rsid w:val="00DD4015"/>
    <w:rsid w:val="00DD4107"/>
    <w:rsid w:val="00DD4338"/>
    <w:rsid w:val="00DD49D9"/>
    <w:rsid w:val="00DD4CC0"/>
    <w:rsid w:val="00DD4F45"/>
    <w:rsid w:val="00DD4FC7"/>
    <w:rsid w:val="00DD51F9"/>
    <w:rsid w:val="00DD565A"/>
    <w:rsid w:val="00DD5686"/>
    <w:rsid w:val="00DD56EC"/>
    <w:rsid w:val="00DD5831"/>
    <w:rsid w:val="00DD58F0"/>
    <w:rsid w:val="00DD5B70"/>
    <w:rsid w:val="00DD61A7"/>
    <w:rsid w:val="00DD6618"/>
    <w:rsid w:val="00DD6C96"/>
    <w:rsid w:val="00DD6EB6"/>
    <w:rsid w:val="00DD723A"/>
    <w:rsid w:val="00DD75D2"/>
    <w:rsid w:val="00DD7C77"/>
    <w:rsid w:val="00DD7E35"/>
    <w:rsid w:val="00DD7E91"/>
    <w:rsid w:val="00DE013B"/>
    <w:rsid w:val="00DE02BE"/>
    <w:rsid w:val="00DE02F7"/>
    <w:rsid w:val="00DE0B20"/>
    <w:rsid w:val="00DE0C7C"/>
    <w:rsid w:val="00DE1166"/>
    <w:rsid w:val="00DE12C2"/>
    <w:rsid w:val="00DE1342"/>
    <w:rsid w:val="00DE1C47"/>
    <w:rsid w:val="00DE1E86"/>
    <w:rsid w:val="00DE1F39"/>
    <w:rsid w:val="00DE229A"/>
    <w:rsid w:val="00DE22F1"/>
    <w:rsid w:val="00DE2591"/>
    <w:rsid w:val="00DE29A4"/>
    <w:rsid w:val="00DE29A7"/>
    <w:rsid w:val="00DE2BC3"/>
    <w:rsid w:val="00DE2CB6"/>
    <w:rsid w:val="00DE2CDC"/>
    <w:rsid w:val="00DE2E9C"/>
    <w:rsid w:val="00DE2EB3"/>
    <w:rsid w:val="00DE33D1"/>
    <w:rsid w:val="00DE3536"/>
    <w:rsid w:val="00DE3E4F"/>
    <w:rsid w:val="00DE44F5"/>
    <w:rsid w:val="00DE45E0"/>
    <w:rsid w:val="00DE4701"/>
    <w:rsid w:val="00DE4766"/>
    <w:rsid w:val="00DE4CE2"/>
    <w:rsid w:val="00DE4F11"/>
    <w:rsid w:val="00DE5210"/>
    <w:rsid w:val="00DE525A"/>
    <w:rsid w:val="00DE5307"/>
    <w:rsid w:val="00DE5B61"/>
    <w:rsid w:val="00DE5F0E"/>
    <w:rsid w:val="00DE6559"/>
    <w:rsid w:val="00DE6594"/>
    <w:rsid w:val="00DE65CD"/>
    <w:rsid w:val="00DE67A9"/>
    <w:rsid w:val="00DE695A"/>
    <w:rsid w:val="00DE6A7E"/>
    <w:rsid w:val="00DE6EAE"/>
    <w:rsid w:val="00DE74E2"/>
    <w:rsid w:val="00DE750A"/>
    <w:rsid w:val="00DE7BDC"/>
    <w:rsid w:val="00DE7C1E"/>
    <w:rsid w:val="00DE7DCB"/>
    <w:rsid w:val="00DE7EE9"/>
    <w:rsid w:val="00DF0315"/>
    <w:rsid w:val="00DF06E1"/>
    <w:rsid w:val="00DF07D4"/>
    <w:rsid w:val="00DF088C"/>
    <w:rsid w:val="00DF1145"/>
    <w:rsid w:val="00DF12C2"/>
    <w:rsid w:val="00DF164F"/>
    <w:rsid w:val="00DF16D5"/>
    <w:rsid w:val="00DF1766"/>
    <w:rsid w:val="00DF1861"/>
    <w:rsid w:val="00DF1BCC"/>
    <w:rsid w:val="00DF1EA7"/>
    <w:rsid w:val="00DF2867"/>
    <w:rsid w:val="00DF2A40"/>
    <w:rsid w:val="00DF2A7B"/>
    <w:rsid w:val="00DF3240"/>
    <w:rsid w:val="00DF349C"/>
    <w:rsid w:val="00DF3CF3"/>
    <w:rsid w:val="00DF3DC0"/>
    <w:rsid w:val="00DF43F8"/>
    <w:rsid w:val="00DF488F"/>
    <w:rsid w:val="00DF4B11"/>
    <w:rsid w:val="00DF53DB"/>
    <w:rsid w:val="00DF5949"/>
    <w:rsid w:val="00DF5F4C"/>
    <w:rsid w:val="00DF6038"/>
    <w:rsid w:val="00DF63F9"/>
    <w:rsid w:val="00DF6474"/>
    <w:rsid w:val="00DF66FD"/>
    <w:rsid w:val="00DF6804"/>
    <w:rsid w:val="00DF68D2"/>
    <w:rsid w:val="00DF709B"/>
    <w:rsid w:val="00DF713E"/>
    <w:rsid w:val="00DF7155"/>
    <w:rsid w:val="00DF715A"/>
    <w:rsid w:val="00DF7517"/>
    <w:rsid w:val="00DF770C"/>
    <w:rsid w:val="00DF7D64"/>
    <w:rsid w:val="00DF7DCA"/>
    <w:rsid w:val="00DF7EF8"/>
    <w:rsid w:val="00E003DA"/>
    <w:rsid w:val="00E009AF"/>
    <w:rsid w:val="00E00EEF"/>
    <w:rsid w:val="00E011C0"/>
    <w:rsid w:val="00E01687"/>
    <w:rsid w:val="00E01BC4"/>
    <w:rsid w:val="00E02172"/>
    <w:rsid w:val="00E021E5"/>
    <w:rsid w:val="00E02266"/>
    <w:rsid w:val="00E02736"/>
    <w:rsid w:val="00E029A4"/>
    <w:rsid w:val="00E02A68"/>
    <w:rsid w:val="00E031B8"/>
    <w:rsid w:val="00E03223"/>
    <w:rsid w:val="00E032C8"/>
    <w:rsid w:val="00E0330C"/>
    <w:rsid w:val="00E03676"/>
    <w:rsid w:val="00E03964"/>
    <w:rsid w:val="00E03B52"/>
    <w:rsid w:val="00E03CCB"/>
    <w:rsid w:val="00E03F91"/>
    <w:rsid w:val="00E0469F"/>
    <w:rsid w:val="00E04C25"/>
    <w:rsid w:val="00E04CA2"/>
    <w:rsid w:val="00E04E2B"/>
    <w:rsid w:val="00E05508"/>
    <w:rsid w:val="00E05D1A"/>
    <w:rsid w:val="00E05DA5"/>
    <w:rsid w:val="00E05FBF"/>
    <w:rsid w:val="00E061EE"/>
    <w:rsid w:val="00E06205"/>
    <w:rsid w:val="00E06710"/>
    <w:rsid w:val="00E06721"/>
    <w:rsid w:val="00E06754"/>
    <w:rsid w:val="00E067C5"/>
    <w:rsid w:val="00E06DD8"/>
    <w:rsid w:val="00E06E51"/>
    <w:rsid w:val="00E07097"/>
    <w:rsid w:val="00E07253"/>
    <w:rsid w:val="00E07752"/>
    <w:rsid w:val="00E07BDC"/>
    <w:rsid w:val="00E07BFC"/>
    <w:rsid w:val="00E07C20"/>
    <w:rsid w:val="00E07FC8"/>
    <w:rsid w:val="00E10055"/>
    <w:rsid w:val="00E10268"/>
    <w:rsid w:val="00E103C7"/>
    <w:rsid w:val="00E10435"/>
    <w:rsid w:val="00E1046F"/>
    <w:rsid w:val="00E105CB"/>
    <w:rsid w:val="00E10622"/>
    <w:rsid w:val="00E1093E"/>
    <w:rsid w:val="00E10993"/>
    <w:rsid w:val="00E10DEC"/>
    <w:rsid w:val="00E10E15"/>
    <w:rsid w:val="00E111E4"/>
    <w:rsid w:val="00E1151A"/>
    <w:rsid w:val="00E11B5F"/>
    <w:rsid w:val="00E11B65"/>
    <w:rsid w:val="00E11D35"/>
    <w:rsid w:val="00E12036"/>
    <w:rsid w:val="00E12169"/>
    <w:rsid w:val="00E12330"/>
    <w:rsid w:val="00E1275C"/>
    <w:rsid w:val="00E12A7B"/>
    <w:rsid w:val="00E12B69"/>
    <w:rsid w:val="00E13066"/>
    <w:rsid w:val="00E1334E"/>
    <w:rsid w:val="00E1349D"/>
    <w:rsid w:val="00E136CC"/>
    <w:rsid w:val="00E1376F"/>
    <w:rsid w:val="00E139A1"/>
    <w:rsid w:val="00E13F69"/>
    <w:rsid w:val="00E13F9E"/>
    <w:rsid w:val="00E14187"/>
    <w:rsid w:val="00E144BF"/>
    <w:rsid w:val="00E14CA0"/>
    <w:rsid w:val="00E14DC5"/>
    <w:rsid w:val="00E15434"/>
    <w:rsid w:val="00E15699"/>
    <w:rsid w:val="00E15775"/>
    <w:rsid w:val="00E1581C"/>
    <w:rsid w:val="00E1588A"/>
    <w:rsid w:val="00E15BF1"/>
    <w:rsid w:val="00E15C56"/>
    <w:rsid w:val="00E15C77"/>
    <w:rsid w:val="00E15F47"/>
    <w:rsid w:val="00E16623"/>
    <w:rsid w:val="00E16A20"/>
    <w:rsid w:val="00E16AFE"/>
    <w:rsid w:val="00E16BF0"/>
    <w:rsid w:val="00E16DDB"/>
    <w:rsid w:val="00E170FB"/>
    <w:rsid w:val="00E1725B"/>
    <w:rsid w:val="00E173CF"/>
    <w:rsid w:val="00E174FE"/>
    <w:rsid w:val="00E1757A"/>
    <w:rsid w:val="00E17638"/>
    <w:rsid w:val="00E17760"/>
    <w:rsid w:val="00E17909"/>
    <w:rsid w:val="00E17B57"/>
    <w:rsid w:val="00E17DAD"/>
    <w:rsid w:val="00E17FEF"/>
    <w:rsid w:val="00E21541"/>
    <w:rsid w:val="00E2192B"/>
    <w:rsid w:val="00E21F27"/>
    <w:rsid w:val="00E220DC"/>
    <w:rsid w:val="00E22172"/>
    <w:rsid w:val="00E22272"/>
    <w:rsid w:val="00E223C4"/>
    <w:rsid w:val="00E2254F"/>
    <w:rsid w:val="00E22B45"/>
    <w:rsid w:val="00E22CA5"/>
    <w:rsid w:val="00E22E3E"/>
    <w:rsid w:val="00E22E4F"/>
    <w:rsid w:val="00E22EE6"/>
    <w:rsid w:val="00E23065"/>
    <w:rsid w:val="00E23184"/>
    <w:rsid w:val="00E23313"/>
    <w:rsid w:val="00E233B3"/>
    <w:rsid w:val="00E2342F"/>
    <w:rsid w:val="00E23703"/>
    <w:rsid w:val="00E23B6B"/>
    <w:rsid w:val="00E23D86"/>
    <w:rsid w:val="00E24207"/>
    <w:rsid w:val="00E24635"/>
    <w:rsid w:val="00E246F3"/>
    <w:rsid w:val="00E24711"/>
    <w:rsid w:val="00E247D1"/>
    <w:rsid w:val="00E24B6C"/>
    <w:rsid w:val="00E24B7A"/>
    <w:rsid w:val="00E24DD4"/>
    <w:rsid w:val="00E24F63"/>
    <w:rsid w:val="00E258F7"/>
    <w:rsid w:val="00E25D50"/>
    <w:rsid w:val="00E25D77"/>
    <w:rsid w:val="00E26137"/>
    <w:rsid w:val="00E26A7B"/>
    <w:rsid w:val="00E271CC"/>
    <w:rsid w:val="00E27530"/>
    <w:rsid w:val="00E276DD"/>
    <w:rsid w:val="00E27B2D"/>
    <w:rsid w:val="00E27DE7"/>
    <w:rsid w:val="00E27F8B"/>
    <w:rsid w:val="00E30017"/>
    <w:rsid w:val="00E3025F"/>
    <w:rsid w:val="00E305DB"/>
    <w:rsid w:val="00E307DB"/>
    <w:rsid w:val="00E30C45"/>
    <w:rsid w:val="00E30E97"/>
    <w:rsid w:val="00E30F0F"/>
    <w:rsid w:val="00E3107E"/>
    <w:rsid w:val="00E313D0"/>
    <w:rsid w:val="00E31438"/>
    <w:rsid w:val="00E316A6"/>
    <w:rsid w:val="00E31713"/>
    <w:rsid w:val="00E31833"/>
    <w:rsid w:val="00E31A57"/>
    <w:rsid w:val="00E32202"/>
    <w:rsid w:val="00E32211"/>
    <w:rsid w:val="00E32507"/>
    <w:rsid w:val="00E32689"/>
    <w:rsid w:val="00E327C6"/>
    <w:rsid w:val="00E32A27"/>
    <w:rsid w:val="00E32DF9"/>
    <w:rsid w:val="00E32E97"/>
    <w:rsid w:val="00E33120"/>
    <w:rsid w:val="00E331FF"/>
    <w:rsid w:val="00E33343"/>
    <w:rsid w:val="00E33509"/>
    <w:rsid w:val="00E337C8"/>
    <w:rsid w:val="00E33AF7"/>
    <w:rsid w:val="00E33C4F"/>
    <w:rsid w:val="00E33DCA"/>
    <w:rsid w:val="00E33E99"/>
    <w:rsid w:val="00E33ECB"/>
    <w:rsid w:val="00E341D2"/>
    <w:rsid w:val="00E34387"/>
    <w:rsid w:val="00E34617"/>
    <w:rsid w:val="00E34AD7"/>
    <w:rsid w:val="00E34F09"/>
    <w:rsid w:val="00E35214"/>
    <w:rsid w:val="00E35232"/>
    <w:rsid w:val="00E35465"/>
    <w:rsid w:val="00E35759"/>
    <w:rsid w:val="00E364E7"/>
    <w:rsid w:val="00E365CB"/>
    <w:rsid w:val="00E36788"/>
    <w:rsid w:val="00E36C81"/>
    <w:rsid w:val="00E374BE"/>
    <w:rsid w:val="00E375B5"/>
    <w:rsid w:val="00E376B5"/>
    <w:rsid w:val="00E37CD3"/>
    <w:rsid w:val="00E37F49"/>
    <w:rsid w:val="00E40063"/>
    <w:rsid w:val="00E4022F"/>
    <w:rsid w:val="00E40667"/>
    <w:rsid w:val="00E40896"/>
    <w:rsid w:val="00E409D8"/>
    <w:rsid w:val="00E40C59"/>
    <w:rsid w:val="00E40ED5"/>
    <w:rsid w:val="00E410C9"/>
    <w:rsid w:val="00E41239"/>
    <w:rsid w:val="00E41492"/>
    <w:rsid w:val="00E415D8"/>
    <w:rsid w:val="00E416AD"/>
    <w:rsid w:val="00E4177D"/>
    <w:rsid w:val="00E41832"/>
    <w:rsid w:val="00E41AE3"/>
    <w:rsid w:val="00E41E27"/>
    <w:rsid w:val="00E4220C"/>
    <w:rsid w:val="00E422CD"/>
    <w:rsid w:val="00E42421"/>
    <w:rsid w:val="00E4256A"/>
    <w:rsid w:val="00E426E0"/>
    <w:rsid w:val="00E42A3F"/>
    <w:rsid w:val="00E42D0A"/>
    <w:rsid w:val="00E42DBE"/>
    <w:rsid w:val="00E435D5"/>
    <w:rsid w:val="00E43804"/>
    <w:rsid w:val="00E43B2E"/>
    <w:rsid w:val="00E4440E"/>
    <w:rsid w:val="00E445F7"/>
    <w:rsid w:val="00E446AA"/>
    <w:rsid w:val="00E44B55"/>
    <w:rsid w:val="00E44BD1"/>
    <w:rsid w:val="00E44EC6"/>
    <w:rsid w:val="00E44F72"/>
    <w:rsid w:val="00E4508E"/>
    <w:rsid w:val="00E451EA"/>
    <w:rsid w:val="00E45748"/>
    <w:rsid w:val="00E45A87"/>
    <w:rsid w:val="00E45C6D"/>
    <w:rsid w:val="00E45D2D"/>
    <w:rsid w:val="00E45F8D"/>
    <w:rsid w:val="00E46131"/>
    <w:rsid w:val="00E4683F"/>
    <w:rsid w:val="00E46C93"/>
    <w:rsid w:val="00E46CEE"/>
    <w:rsid w:val="00E470A6"/>
    <w:rsid w:val="00E47517"/>
    <w:rsid w:val="00E4769E"/>
    <w:rsid w:val="00E47A35"/>
    <w:rsid w:val="00E50037"/>
    <w:rsid w:val="00E50199"/>
    <w:rsid w:val="00E5030A"/>
    <w:rsid w:val="00E50323"/>
    <w:rsid w:val="00E5037B"/>
    <w:rsid w:val="00E5042F"/>
    <w:rsid w:val="00E505EC"/>
    <w:rsid w:val="00E5086B"/>
    <w:rsid w:val="00E51538"/>
    <w:rsid w:val="00E51AB3"/>
    <w:rsid w:val="00E51B02"/>
    <w:rsid w:val="00E51D1F"/>
    <w:rsid w:val="00E51E47"/>
    <w:rsid w:val="00E521EF"/>
    <w:rsid w:val="00E5234A"/>
    <w:rsid w:val="00E525A8"/>
    <w:rsid w:val="00E528F2"/>
    <w:rsid w:val="00E52CBD"/>
    <w:rsid w:val="00E52DE0"/>
    <w:rsid w:val="00E52DE8"/>
    <w:rsid w:val="00E52E9B"/>
    <w:rsid w:val="00E52FCE"/>
    <w:rsid w:val="00E534C5"/>
    <w:rsid w:val="00E536B6"/>
    <w:rsid w:val="00E539D8"/>
    <w:rsid w:val="00E53E5C"/>
    <w:rsid w:val="00E54102"/>
    <w:rsid w:val="00E541EB"/>
    <w:rsid w:val="00E5420B"/>
    <w:rsid w:val="00E542FC"/>
    <w:rsid w:val="00E5431A"/>
    <w:rsid w:val="00E543D3"/>
    <w:rsid w:val="00E554CA"/>
    <w:rsid w:val="00E5582D"/>
    <w:rsid w:val="00E55884"/>
    <w:rsid w:val="00E558F7"/>
    <w:rsid w:val="00E55BB5"/>
    <w:rsid w:val="00E55F27"/>
    <w:rsid w:val="00E55F73"/>
    <w:rsid w:val="00E55FE7"/>
    <w:rsid w:val="00E560C5"/>
    <w:rsid w:val="00E5632F"/>
    <w:rsid w:val="00E56456"/>
    <w:rsid w:val="00E5679F"/>
    <w:rsid w:val="00E568EF"/>
    <w:rsid w:val="00E56BE2"/>
    <w:rsid w:val="00E56F69"/>
    <w:rsid w:val="00E57340"/>
    <w:rsid w:val="00E5780C"/>
    <w:rsid w:val="00E57869"/>
    <w:rsid w:val="00E578F2"/>
    <w:rsid w:val="00E57B3E"/>
    <w:rsid w:val="00E57EA1"/>
    <w:rsid w:val="00E601BB"/>
    <w:rsid w:val="00E60317"/>
    <w:rsid w:val="00E60341"/>
    <w:rsid w:val="00E6045B"/>
    <w:rsid w:val="00E6064F"/>
    <w:rsid w:val="00E607C9"/>
    <w:rsid w:val="00E60AD0"/>
    <w:rsid w:val="00E60EE4"/>
    <w:rsid w:val="00E6107E"/>
    <w:rsid w:val="00E6150C"/>
    <w:rsid w:val="00E617E1"/>
    <w:rsid w:val="00E61892"/>
    <w:rsid w:val="00E61B45"/>
    <w:rsid w:val="00E61EB3"/>
    <w:rsid w:val="00E62223"/>
    <w:rsid w:val="00E623E6"/>
    <w:rsid w:val="00E6240C"/>
    <w:rsid w:val="00E624E6"/>
    <w:rsid w:val="00E6252D"/>
    <w:rsid w:val="00E62600"/>
    <w:rsid w:val="00E62824"/>
    <w:rsid w:val="00E629BD"/>
    <w:rsid w:val="00E62A74"/>
    <w:rsid w:val="00E62B16"/>
    <w:rsid w:val="00E62C53"/>
    <w:rsid w:val="00E62C72"/>
    <w:rsid w:val="00E6317C"/>
    <w:rsid w:val="00E63382"/>
    <w:rsid w:val="00E638A5"/>
    <w:rsid w:val="00E63D9E"/>
    <w:rsid w:val="00E63E43"/>
    <w:rsid w:val="00E64161"/>
    <w:rsid w:val="00E6420D"/>
    <w:rsid w:val="00E644F3"/>
    <w:rsid w:val="00E64B83"/>
    <w:rsid w:val="00E64E85"/>
    <w:rsid w:val="00E64E8C"/>
    <w:rsid w:val="00E654F1"/>
    <w:rsid w:val="00E65E8F"/>
    <w:rsid w:val="00E6638C"/>
    <w:rsid w:val="00E66799"/>
    <w:rsid w:val="00E66CEA"/>
    <w:rsid w:val="00E66D20"/>
    <w:rsid w:val="00E66D4B"/>
    <w:rsid w:val="00E66D58"/>
    <w:rsid w:val="00E66FA4"/>
    <w:rsid w:val="00E67030"/>
    <w:rsid w:val="00E670F1"/>
    <w:rsid w:val="00E67147"/>
    <w:rsid w:val="00E673BA"/>
    <w:rsid w:val="00E6757F"/>
    <w:rsid w:val="00E6774C"/>
    <w:rsid w:val="00E67961"/>
    <w:rsid w:val="00E67D98"/>
    <w:rsid w:val="00E67E35"/>
    <w:rsid w:val="00E67EC4"/>
    <w:rsid w:val="00E703A8"/>
    <w:rsid w:val="00E70BF3"/>
    <w:rsid w:val="00E71488"/>
    <w:rsid w:val="00E71974"/>
    <w:rsid w:val="00E71E78"/>
    <w:rsid w:val="00E724AA"/>
    <w:rsid w:val="00E72908"/>
    <w:rsid w:val="00E729F2"/>
    <w:rsid w:val="00E72C80"/>
    <w:rsid w:val="00E72DD4"/>
    <w:rsid w:val="00E72F21"/>
    <w:rsid w:val="00E72FDE"/>
    <w:rsid w:val="00E7312D"/>
    <w:rsid w:val="00E7346A"/>
    <w:rsid w:val="00E7380D"/>
    <w:rsid w:val="00E7388E"/>
    <w:rsid w:val="00E73A7D"/>
    <w:rsid w:val="00E73AD2"/>
    <w:rsid w:val="00E73C12"/>
    <w:rsid w:val="00E73C1C"/>
    <w:rsid w:val="00E7415C"/>
    <w:rsid w:val="00E7422B"/>
    <w:rsid w:val="00E74645"/>
    <w:rsid w:val="00E74659"/>
    <w:rsid w:val="00E7465A"/>
    <w:rsid w:val="00E746F0"/>
    <w:rsid w:val="00E74AB1"/>
    <w:rsid w:val="00E74AF1"/>
    <w:rsid w:val="00E74CF6"/>
    <w:rsid w:val="00E74E5F"/>
    <w:rsid w:val="00E751DC"/>
    <w:rsid w:val="00E75319"/>
    <w:rsid w:val="00E7569F"/>
    <w:rsid w:val="00E759A7"/>
    <w:rsid w:val="00E759F2"/>
    <w:rsid w:val="00E75C07"/>
    <w:rsid w:val="00E75F13"/>
    <w:rsid w:val="00E7674E"/>
    <w:rsid w:val="00E7689E"/>
    <w:rsid w:val="00E76962"/>
    <w:rsid w:val="00E769A6"/>
    <w:rsid w:val="00E76B96"/>
    <w:rsid w:val="00E76C6E"/>
    <w:rsid w:val="00E76D8D"/>
    <w:rsid w:val="00E76F51"/>
    <w:rsid w:val="00E772D6"/>
    <w:rsid w:val="00E7760C"/>
    <w:rsid w:val="00E77693"/>
    <w:rsid w:val="00E776F2"/>
    <w:rsid w:val="00E77710"/>
    <w:rsid w:val="00E77805"/>
    <w:rsid w:val="00E77A0B"/>
    <w:rsid w:val="00E77AEC"/>
    <w:rsid w:val="00E77B61"/>
    <w:rsid w:val="00E80072"/>
    <w:rsid w:val="00E80293"/>
    <w:rsid w:val="00E80306"/>
    <w:rsid w:val="00E803A7"/>
    <w:rsid w:val="00E806B8"/>
    <w:rsid w:val="00E808F8"/>
    <w:rsid w:val="00E80BD6"/>
    <w:rsid w:val="00E80C7F"/>
    <w:rsid w:val="00E80F45"/>
    <w:rsid w:val="00E81206"/>
    <w:rsid w:val="00E81C71"/>
    <w:rsid w:val="00E81E75"/>
    <w:rsid w:val="00E81F51"/>
    <w:rsid w:val="00E81F8E"/>
    <w:rsid w:val="00E8230B"/>
    <w:rsid w:val="00E82546"/>
    <w:rsid w:val="00E82662"/>
    <w:rsid w:val="00E82B35"/>
    <w:rsid w:val="00E82B73"/>
    <w:rsid w:val="00E82B8F"/>
    <w:rsid w:val="00E831B4"/>
    <w:rsid w:val="00E83BE6"/>
    <w:rsid w:val="00E83FBF"/>
    <w:rsid w:val="00E8406C"/>
    <w:rsid w:val="00E84241"/>
    <w:rsid w:val="00E84655"/>
    <w:rsid w:val="00E84BCC"/>
    <w:rsid w:val="00E84D5A"/>
    <w:rsid w:val="00E851CD"/>
    <w:rsid w:val="00E858C2"/>
    <w:rsid w:val="00E85B27"/>
    <w:rsid w:val="00E85B2E"/>
    <w:rsid w:val="00E85D82"/>
    <w:rsid w:val="00E85D9F"/>
    <w:rsid w:val="00E8621E"/>
    <w:rsid w:val="00E862E9"/>
    <w:rsid w:val="00E86472"/>
    <w:rsid w:val="00E864C4"/>
    <w:rsid w:val="00E8664F"/>
    <w:rsid w:val="00E86658"/>
    <w:rsid w:val="00E8668E"/>
    <w:rsid w:val="00E8684C"/>
    <w:rsid w:val="00E86BD5"/>
    <w:rsid w:val="00E8707D"/>
    <w:rsid w:val="00E87333"/>
    <w:rsid w:val="00E878FA"/>
    <w:rsid w:val="00E8794F"/>
    <w:rsid w:val="00E879F1"/>
    <w:rsid w:val="00E87C03"/>
    <w:rsid w:val="00E87FFD"/>
    <w:rsid w:val="00E9029F"/>
    <w:rsid w:val="00E902C9"/>
    <w:rsid w:val="00E90327"/>
    <w:rsid w:val="00E9080B"/>
    <w:rsid w:val="00E908DE"/>
    <w:rsid w:val="00E90ADC"/>
    <w:rsid w:val="00E90BA9"/>
    <w:rsid w:val="00E90C50"/>
    <w:rsid w:val="00E90EC0"/>
    <w:rsid w:val="00E911D6"/>
    <w:rsid w:val="00E9121F"/>
    <w:rsid w:val="00E91515"/>
    <w:rsid w:val="00E916DF"/>
    <w:rsid w:val="00E91C8C"/>
    <w:rsid w:val="00E91F02"/>
    <w:rsid w:val="00E921E4"/>
    <w:rsid w:val="00E921EC"/>
    <w:rsid w:val="00E922BA"/>
    <w:rsid w:val="00E923C0"/>
    <w:rsid w:val="00E92596"/>
    <w:rsid w:val="00E927AA"/>
    <w:rsid w:val="00E9281F"/>
    <w:rsid w:val="00E9290E"/>
    <w:rsid w:val="00E92954"/>
    <w:rsid w:val="00E9321C"/>
    <w:rsid w:val="00E9325C"/>
    <w:rsid w:val="00E932E7"/>
    <w:rsid w:val="00E93913"/>
    <w:rsid w:val="00E93BC2"/>
    <w:rsid w:val="00E93D1F"/>
    <w:rsid w:val="00E93D2A"/>
    <w:rsid w:val="00E93F2C"/>
    <w:rsid w:val="00E93F6D"/>
    <w:rsid w:val="00E9471C"/>
    <w:rsid w:val="00E94963"/>
    <w:rsid w:val="00E94E44"/>
    <w:rsid w:val="00E9573F"/>
    <w:rsid w:val="00E95743"/>
    <w:rsid w:val="00E95794"/>
    <w:rsid w:val="00E9583A"/>
    <w:rsid w:val="00E95B9D"/>
    <w:rsid w:val="00E95D86"/>
    <w:rsid w:val="00E95FB9"/>
    <w:rsid w:val="00E95FBE"/>
    <w:rsid w:val="00E9668C"/>
    <w:rsid w:val="00E96853"/>
    <w:rsid w:val="00E968E8"/>
    <w:rsid w:val="00E96E0D"/>
    <w:rsid w:val="00E96F47"/>
    <w:rsid w:val="00E97028"/>
    <w:rsid w:val="00E9783E"/>
    <w:rsid w:val="00E97BE4"/>
    <w:rsid w:val="00E97E9C"/>
    <w:rsid w:val="00E97EF4"/>
    <w:rsid w:val="00E97FA9"/>
    <w:rsid w:val="00EA031A"/>
    <w:rsid w:val="00EA05BD"/>
    <w:rsid w:val="00EA0938"/>
    <w:rsid w:val="00EA0DC8"/>
    <w:rsid w:val="00EA15BC"/>
    <w:rsid w:val="00EA1626"/>
    <w:rsid w:val="00EA1814"/>
    <w:rsid w:val="00EA19B3"/>
    <w:rsid w:val="00EA1A6B"/>
    <w:rsid w:val="00EA1C8C"/>
    <w:rsid w:val="00EA1F34"/>
    <w:rsid w:val="00EA25C6"/>
    <w:rsid w:val="00EA2784"/>
    <w:rsid w:val="00EA2B44"/>
    <w:rsid w:val="00EA2E49"/>
    <w:rsid w:val="00EA2FAD"/>
    <w:rsid w:val="00EA3482"/>
    <w:rsid w:val="00EA3721"/>
    <w:rsid w:val="00EA37DA"/>
    <w:rsid w:val="00EA3944"/>
    <w:rsid w:val="00EA3DBE"/>
    <w:rsid w:val="00EA3E71"/>
    <w:rsid w:val="00EA41AB"/>
    <w:rsid w:val="00EA4495"/>
    <w:rsid w:val="00EA44FD"/>
    <w:rsid w:val="00EA458E"/>
    <w:rsid w:val="00EA45B9"/>
    <w:rsid w:val="00EA4A7F"/>
    <w:rsid w:val="00EA4ECB"/>
    <w:rsid w:val="00EA4FE5"/>
    <w:rsid w:val="00EA5388"/>
    <w:rsid w:val="00EA5615"/>
    <w:rsid w:val="00EA5E6C"/>
    <w:rsid w:val="00EA63FB"/>
    <w:rsid w:val="00EA6C56"/>
    <w:rsid w:val="00EA6F77"/>
    <w:rsid w:val="00EA70E9"/>
    <w:rsid w:val="00EA751A"/>
    <w:rsid w:val="00EA7696"/>
    <w:rsid w:val="00EA76EE"/>
    <w:rsid w:val="00EA79D6"/>
    <w:rsid w:val="00EA7A30"/>
    <w:rsid w:val="00EA7C3D"/>
    <w:rsid w:val="00EA7C67"/>
    <w:rsid w:val="00EA7D26"/>
    <w:rsid w:val="00EA7E97"/>
    <w:rsid w:val="00EA7FD2"/>
    <w:rsid w:val="00EB0316"/>
    <w:rsid w:val="00EB04F1"/>
    <w:rsid w:val="00EB05E8"/>
    <w:rsid w:val="00EB078C"/>
    <w:rsid w:val="00EB0AAF"/>
    <w:rsid w:val="00EB1554"/>
    <w:rsid w:val="00EB1732"/>
    <w:rsid w:val="00EB17C6"/>
    <w:rsid w:val="00EB1ADE"/>
    <w:rsid w:val="00EB1C59"/>
    <w:rsid w:val="00EB1F29"/>
    <w:rsid w:val="00EB211F"/>
    <w:rsid w:val="00EB21E6"/>
    <w:rsid w:val="00EB23CF"/>
    <w:rsid w:val="00EB2401"/>
    <w:rsid w:val="00EB2833"/>
    <w:rsid w:val="00EB2A3A"/>
    <w:rsid w:val="00EB3215"/>
    <w:rsid w:val="00EB33BD"/>
    <w:rsid w:val="00EB33F6"/>
    <w:rsid w:val="00EB3527"/>
    <w:rsid w:val="00EB3834"/>
    <w:rsid w:val="00EB38D5"/>
    <w:rsid w:val="00EB3A52"/>
    <w:rsid w:val="00EB41F9"/>
    <w:rsid w:val="00EB4230"/>
    <w:rsid w:val="00EB4414"/>
    <w:rsid w:val="00EB4771"/>
    <w:rsid w:val="00EB4918"/>
    <w:rsid w:val="00EB4961"/>
    <w:rsid w:val="00EB4A61"/>
    <w:rsid w:val="00EB4C9D"/>
    <w:rsid w:val="00EB4DCF"/>
    <w:rsid w:val="00EB4DD0"/>
    <w:rsid w:val="00EB520C"/>
    <w:rsid w:val="00EB5471"/>
    <w:rsid w:val="00EB558B"/>
    <w:rsid w:val="00EB5618"/>
    <w:rsid w:val="00EB5950"/>
    <w:rsid w:val="00EB5FE6"/>
    <w:rsid w:val="00EB62A9"/>
    <w:rsid w:val="00EB6300"/>
    <w:rsid w:val="00EB6463"/>
    <w:rsid w:val="00EB6588"/>
    <w:rsid w:val="00EB6981"/>
    <w:rsid w:val="00EB6A46"/>
    <w:rsid w:val="00EB6D09"/>
    <w:rsid w:val="00EB7285"/>
    <w:rsid w:val="00EB73D2"/>
    <w:rsid w:val="00EB7503"/>
    <w:rsid w:val="00EB768C"/>
    <w:rsid w:val="00EB7A24"/>
    <w:rsid w:val="00EC0248"/>
    <w:rsid w:val="00EC04EA"/>
    <w:rsid w:val="00EC05A7"/>
    <w:rsid w:val="00EC0855"/>
    <w:rsid w:val="00EC0A0A"/>
    <w:rsid w:val="00EC0C76"/>
    <w:rsid w:val="00EC0DDA"/>
    <w:rsid w:val="00EC109D"/>
    <w:rsid w:val="00EC10E6"/>
    <w:rsid w:val="00EC12F6"/>
    <w:rsid w:val="00EC1383"/>
    <w:rsid w:val="00EC148B"/>
    <w:rsid w:val="00EC14A1"/>
    <w:rsid w:val="00EC1D57"/>
    <w:rsid w:val="00EC237E"/>
    <w:rsid w:val="00EC23C0"/>
    <w:rsid w:val="00EC24DF"/>
    <w:rsid w:val="00EC2610"/>
    <w:rsid w:val="00EC2612"/>
    <w:rsid w:val="00EC2884"/>
    <w:rsid w:val="00EC28BA"/>
    <w:rsid w:val="00EC2A1B"/>
    <w:rsid w:val="00EC2B43"/>
    <w:rsid w:val="00EC2CB7"/>
    <w:rsid w:val="00EC2DDD"/>
    <w:rsid w:val="00EC2EF5"/>
    <w:rsid w:val="00EC341E"/>
    <w:rsid w:val="00EC351A"/>
    <w:rsid w:val="00EC357F"/>
    <w:rsid w:val="00EC3810"/>
    <w:rsid w:val="00EC39DF"/>
    <w:rsid w:val="00EC3A3E"/>
    <w:rsid w:val="00EC40DB"/>
    <w:rsid w:val="00EC43D4"/>
    <w:rsid w:val="00EC45B9"/>
    <w:rsid w:val="00EC469B"/>
    <w:rsid w:val="00EC4782"/>
    <w:rsid w:val="00EC4A94"/>
    <w:rsid w:val="00EC4B7B"/>
    <w:rsid w:val="00EC4E1F"/>
    <w:rsid w:val="00EC4EC7"/>
    <w:rsid w:val="00EC505A"/>
    <w:rsid w:val="00EC50F5"/>
    <w:rsid w:val="00EC5230"/>
    <w:rsid w:val="00EC56ED"/>
    <w:rsid w:val="00EC5A81"/>
    <w:rsid w:val="00EC5C2B"/>
    <w:rsid w:val="00EC5FB1"/>
    <w:rsid w:val="00EC6219"/>
    <w:rsid w:val="00EC6345"/>
    <w:rsid w:val="00EC6527"/>
    <w:rsid w:val="00EC6B38"/>
    <w:rsid w:val="00EC6CBD"/>
    <w:rsid w:val="00EC6DA6"/>
    <w:rsid w:val="00EC6E91"/>
    <w:rsid w:val="00EC6FF0"/>
    <w:rsid w:val="00EC7051"/>
    <w:rsid w:val="00EC71D4"/>
    <w:rsid w:val="00EC737C"/>
    <w:rsid w:val="00EC74DD"/>
    <w:rsid w:val="00EC792F"/>
    <w:rsid w:val="00EC7CC8"/>
    <w:rsid w:val="00ED02D6"/>
    <w:rsid w:val="00ED0556"/>
    <w:rsid w:val="00ED0928"/>
    <w:rsid w:val="00ED09EB"/>
    <w:rsid w:val="00ED0E8D"/>
    <w:rsid w:val="00ED1215"/>
    <w:rsid w:val="00ED167F"/>
    <w:rsid w:val="00ED18CA"/>
    <w:rsid w:val="00ED1F99"/>
    <w:rsid w:val="00ED1FC2"/>
    <w:rsid w:val="00ED2029"/>
    <w:rsid w:val="00ED2072"/>
    <w:rsid w:val="00ED22B2"/>
    <w:rsid w:val="00ED266E"/>
    <w:rsid w:val="00ED2865"/>
    <w:rsid w:val="00ED28CC"/>
    <w:rsid w:val="00ED2CE8"/>
    <w:rsid w:val="00ED354F"/>
    <w:rsid w:val="00ED3AFD"/>
    <w:rsid w:val="00ED3DE6"/>
    <w:rsid w:val="00ED3ED9"/>
    <w:rsid w:val="00ED4024"/>
    <w:rsid w:val="00ED4121"/>
    <w:rsid w:val="00ED41D2"/>
    <w:rsid w:val="00ED4261"/>
    <w:rsid w:val="00ED4991"/>
    <w:rsid w:val="00ED4DF6"/>
    <w:rsid w:val="00ED51C7"/>
    <w:rsid w:val="00ED5331"/>
    <w:rsid w:val="00ED5416"/>
    <w:rsid w:val="00ED5682"/>
    <w:rsid w:val="00ED5696"/>
    <w:rsid w:val="00ED58C2"/>
    <w:rsid w:val="00ED5BE0"/>
    <w:rsid w:val="00ED5E86"/>
    <w:rsid w:val="00ED6024"/>
    <w:rsid w:val="00ED6A56"/>
    <w:rsid w:val="00ED6AF5"/>
    <w:rsid w:val="00ED6B55"/>
    <w:rsid w:val="00ED6BA3"/>
    <w:rsid w:val="00ED6CD1"/>
    <w:rsid w:val="00ED71BF"/>
    <w:rsid w:val="00ED73E4"/>
    <w:rsid w:val="00ED76A3"/>
    <w:rsid w:val="00ED772B"/>
    <w:rsid w:val="00ED7746"/>
    <w:rsid w:val="00ED7A5E"/>
    <w:rsid w:val="00ED7B93"/>
    <w:rsid w:val="00ED7EC7"/>
    <w:rsid w:val="00EE029D"/>
    <w:rsid w:val="00EE052B"/>
    <w:rsid w:val="00EE0D9A"/>
    <w:rsid w:val="00EE0FB0"/>
    <w:rsid w:val="00EE1026"/>
    <w:rsid w:val="00EE1D4A"/>
    <w:rsid w:val="00EE1EC5"/>
    <w:rsid w:val="00EE24CE"/>
    <w:rsid w:val="00EE275F"/>
    <w:rsid w:val="00EE29AC"/>
    <w:rsid w:val="00EE2A0F"/>
    <w:rsid w:val="00EE2A33"/>
    <w:rsid w:val="00EE2AC4"/>
    <w:rsid w:val="00EE2D0C"/>
    <w:rsid w:val="00EE3061"/>
    <w:rsid w:val="00EE307B"/>
    <w:rsid w:val="00EE318D"/>
    <w:rsid w:val="00EE36D1"/>
    <w:rsid w:val="00EE3838"/>
    <w:rsid w:val="00EE3A2C"/>
    <w:rsid w:val="00EE3BFF"/>
    <w:rsid w:val="00EE3CB1"/>
    <w:rsid w:val="00EE3DCB"/>
    <w:rsid w:val="00EE3E77"/>
    <w:rsid w:val="00EE41DE"/>
    <w:rsid w:val="00EE4274"/>
    <w:rsid w:val="00EE44DA"/>
    <w:rsid w:val="00EE4CF4"/>
    <w:rsid w:val="00EE4D8C"/>
    <w:rsid w:val="00EE4EFB"/>
    <w:rsid w:val="00EE502D"/>
    <w:rsid w:val="00EE52FE"/>
    <w:rsid w:val="00EE5637"/>
    <w:rsid w:val="00EE5695"/>
    <w:rsid w:val="00EE5713"/>
    <w:rsid w:val="00EE5A18"/>
    <w:rsid w:val="00EE5C11"/>
    <w:rsid w:val="00EE5D62"/>
    <w:rsid w:val="00EE5ECF"/>
    <w:rsid w:val="00EE5F97"/>
    <w:rsid w:val="00EE5F9D"/>
    <w:rsid w:val="00EE5FCA"/>
    <w:rsid w:val="00EE63F6"/>
    <w:rsid w:val="00EE644B"/>
    <w:rsid w:val="00EE6530"/>
    <w:rsid w:val="00EE65E7"/>
    <w:rsid w:val="00EE660A"/>
    <w:rsid w:val="00EE6696"/>
    <w:rsid w:val="00EE66CC"/>
    <w:rsid w:val="00EE6A5C"/>
    <w:rsid w:val="00EE6AB9"/>
    <w:rsid w:val="00EE6DB1"/>
    <w:rsid w:val="00EE712D"/>
    <w:rsid w:val="00EE75BE"/>
    <w:rsid w:val="00EE7E64"/>
    <w:rsid w:val="00EF08CC"/>
    <w:rsid w:val="00EF0988"/>
    <w:rsid w:val="00EF0F20"/>
    <w:rsid w:val="00EF1284"/>
    <w:rsid w:val="00EF12D2"/>
    <w:rsid w:val="00EF14F5"/>
    <w:rsid w:val="00EF153D"/>
    <w:rsid w:val="00EF17F8"/>
    <w:rsid w:val="00EF1AE2"/>
    <w:rsid w:val="00EF24A6"/>
    <w:rsid w:val="00EF285C"/>
    <w:rsid w:val="00EF31EB"/>
    <w:rsid w:val="00EF32C1"/>
    <w:rsid w:val="00EF3397"/>
    <w:rsid w:val="00EF343A"/>
    <w:rsid w:val="00EF3828"/>
    <w:rsid w:val="00EF3A31"/>
    <w:rsid w:val="00EF3DA2"/>
    <w:rsid w:val="00EF406C"/>
    <w:rsid w:val="00EF4175"/>
    <w:rsid w:val="00EF44E9"/>
    <w:rsid w:val="00EF452F"/>
    <w:rsid w:val="00EF46F6"/>
    <w:rsid w:val="00EF49A6"/>
    <w:rsid w:val="00EF49AA"/>
    <w:rsid w:val="00EF50A1"/>
    <w:rsid w:val="00EF5558"/>
    <w:rsid w:val="00EF59C8"/>
    <w:rsid w:val="00EF5CB8"/>
    <w:rsid w:val="00EF5E22"/>
    <w:rsid w:val="00EF613D"/>
    <w:rsid w:val="00EF6968"/>
    <w:rsid w:val="00EF6BC9"/>
    <w:rsid w:val="00EF6BED"/>
    <w:rsid w:val="00EF6DDB"/>
    <w:rsid w:val="00EF712A"/>
    <w:rsid w:val="00EF718E"/>
    <w:rsid w:val="00EF72C9"/>
    <w:rsid w:val="00EF7371"/>
    <w:rsid w:val="00EF76BD"/>
    <w:rsid w:val="00EF76F6"/>
    <w:rsid w:val="00EF7A43"/>
    <w:rsid w:val="00EF7CAB"/>
    <w:rsid w:val="00F00319"/>
    <w:rsid w:val="00F003CE"/>
    <w:rsid w:val="00F0076F"/>
    <w:rsid w:val="00F008D1"/>
    <w:rsid w:val="00F00B23"/>
    <w:rsid w:val="00F00B33"/>
    <w:rsid w:val="00F00DB9"/>
    <w:rsid w:val="00F00E17"/>
    <w:rsid w:val="00F010EC"/>
    <w:rsid w:val="00F01318"/>
    <w:rsid w:val="00F01603"/>
    <w:rsid w:val="00F0166C"/>
    <w:rsid w:val="00F016FA"/>
    <w:rsid w:val="00F01980"/>
    <w:rsid w:val="00F01B9D"/>
    <w:rsid w:val="00F01FF2"/>
    <w:rsid w:val="00F027E1"/>
    <w:rsid w:val="00F02811"/>
    <w:rsid w:val="00F02A65"/>
    <w:rsid w:val="00F02AA8"/>
    <w:rsid w:val="00F02BCC"/>
    <w:rsid w:val="00F02DED"/>
    <w:rsid w:val="00F030D0"/>
    <w:rsid w:val="00F03169"/>
    <w:rsid w:val="00F0331B"/>
    <w:rsid w:val="00F0342A"/>
    <w:rsid w:val="00F03A18"/>
    <w:rsid w:val="00F03C01"/>
    <w:rsid w:val="00F041EE"/>
    <w:rsid w:val="00F0435C"/>
    <w:rsid w:val="00F0450E"/>
    <w:rsid w:val="00F0478B"/>
    <w:rsid w:val="00F04821"/>
    <w:rsid w:val="00F0484D"/>
    <w:rsid w:val="00F048F4"/>
    <w:rsid w:val="00F04969"/>
    <w:rsid w:val="00F04BDC"/>
    <w:rsid w:val="00F04E02"/>
    <w:rsid w:val="00F050D8"/>
    <w:rsid w:val="00F054D9"/>
    <w:rsid w:val="00F056B9"/>
    <w:rsid w:val="00F059DF"/>
    <w:rsid w:val="00F05E7F"/>
    <w:rsid w:val="00F060D0"/>
    <w:rsid w:val="00F0610A"/>
    <w:rsid w:val="00F064DE"/>
    <w:rsid w:val="00F068C4"/>
    <w:rsid w:val="00F068EB"/>
    <w:rsid w:val="00F069D5"/>
    <w:rsid w:val="00F06F83"/>
    <w:rsid w:val="00F073CA"/>
    <w:rsid w:val="00F073DE"/>
    <w:rsid w:val="00F0766A"/>
    <w:rsid w:val="00F078C7"/>
    <w:rsid w:val="00F07DE1"/>
    <w:rsid w:val="00F07FEF"/>
    <w:rsid w:val="00F104A1"/>
    <w:rsid w:val="00F107D6"/>
    <w:rsid w:val="00F1096E"/>
    <w:rsid w:val="00F10AB4"/>
    <w:rsid w:val="00F10E28"/>
    <w:rsid w:val="00F115AE"/>
    <w:rsid w:val="00F11BA1"/>
    <w:rsid w:val="00F11EB0"/>
    <w:rsid w:val="00F11F87"/>
    <w:rsid w:val="00F12021"/>
    <w:rsid w:val="00F1252A"/>
    <w:rsid w:val="00F126E5"/>
    <w:rsid w:val="00F12B68"/>
    <w:rsid w:val="00F12D69"/>
    <w:rsid w:val="00F12DAD"/>
    <w:rsid w:val="00F12EC3"/>
    <w:rsid w:val="00F12FEA"/>
    <w:rsid w:val="00F13093"/>
    <w:rsid w:val="00F13455"/>
    <w:rsid w:val="00F13550"/>
    <w:rsid w:val="00F1366D"/>
    <w:rsid w:val="00F13946"/>
    <w:rsid w:val="00F1404A"/>
    <w:rsid w:val="00F1423E"/>
    <w:rsid w:val="00F14415"/>
    <w:rsid w:val="00F145C6"/>
    <w:rsid w:val="00F14D3D"/>
    <w:rsid w:val="00F14F47"/>
    <w:rsid w:val="00F15239"/>
    <w:rsid w:val="00F1523B"/>
    <w:rsid w:val="00F156E7"/>
    <w:rsid w:val="00F15860"/>
    <w:rsid w:val="00F15A4A"/>
    <w:rsid w:val="00F15CBA"/>
    <w:rsid w:val="00F15F12"/>
    <w:rsid w:val="00F1602F"/>
    <w:rsid w:val="00F160C6"/>
    <w:rsid w:val="00F1669B"/>
    <w:rsid w:val="00F166BB"/>
    <w:rsid w:val="00F166D8"/>
    <w:rsid w:val="00F16B48"/>
    <w:rsid w:val="00F16B87"/>
    <w:rsid w:val="00F170EE"/>
    <w:rsid w:val="00F17307"/>
    <w:rsid w:val="00F1740A"/>
    <w:rsid w:val="00F17486"/>
    <w:rsid w:val="00F1755A"/>
    <w:rsid w:val="00F1759F"/>
    <w:rsid w:val="00F17C13"/>
    <w:rsid w:val="00F17E0F"/>
    <w:rsid w:val="00F17F74"/>
    <w:rsid w:val="00F17FED"/>
    <w:rsid w:val="00F201DD"/>
    <w:rsid w:val="00F206FE"/>
    <w:rsid w:val="00F207B8"/>
    <w:rsid w:val="00F207E5"/>
    <w:rsid w:val="00F210A0"/>
    <w:rsid w:val="00F210DB"/>
    <w:rsid w:val="00F21160"/>
    <w:rsid w:val="00F218F0"/>
    <w:rsid w:val="00F218F1"/>
    <w:rsid w:val="00F21A80"/>
    <w:rsid w:val="00F21E16"/>
    <w:rsid w:val="00F21E72"/>
    <w:rsid w:val="00F21F4B"/>
    <w:rsid w:val="00F22027"/>
    <w:rsid w:val="00F22285"/>
    <w:rsid w:val="00F22653"/>
    <w:rsid w:val="00F22A69"/>
    <w:rsid w:val="00F2302D"/>
    <w:rsid w:val="00F236DB"/>
    <w:rsid w:val="00F23B08"/>
    <w:rsid w:val="00F23B3B"/>
    <w:rsid w:val="00F23D70"/>
    <w:rsid w:val="00F23EA9"/>
    <w:rsid w:val="00F23FB9"/>
    <w:rsid w:val="00F241D0"/>
    <w:rsid w:val="00F2457E"/>
    <w:rsid w:val="00F24690"/>
    <w:rsid w:val="00F2475C"/>
    <w:rsid w:val="00F24D81"/>
    <w:rsid w:val="00F24E35"/>
    <w:rsid w:val="00F25171"/>
    <w:rsid w:val="00F2527C"/>
    <w:rsid w:val="00F258E3"/>
    <w:rsid w:val="00F25973"/>
    <w:rsid w:val="00F25A92"/>
    <w:rsid w:val="00F262B9"/>
    <w:rsid w:val="00F263F1"/>
    <w:rsid w:val="00F264C5"/>
    <w:rsid w:val="00F26640"/>
    <w:rsid w:val="00F26AE5"/>
    <w:rsid w:val="00F2738B"/>
    <w:rsid w:val="00F279C4"/>
    <w:rsid w:val="00F27D6C"/>
    <w:rsid w:val="00F27E67"/>
    <w:rsid w:val="00F306D2"/>
    <w:rsid w:val="00F30786"/>
    <w:rsid w:val="00F30CD4"/>
    <w:rsid w:val="00F30F0E"/>
    <w:rsid w:val="00F310A7"/>
    <w:rsid w:val="00F313AA"/>
    <w:rsid w:val="00F314FF"/>
    <w:rsid w:val="00F31AD4"/>
    <w:rsid w:val="00F32853"/>
    <w:rsid w:val="00F32866"/>
    <w:rsid w:val="00F328CC"/>
    <w:rsid w:val="00F32A5F"/>
    <w:rsid w:val="00F32A6F"/>
    <w:rsid w:val="00F32DDE"/>
    <w:rsid w:val="00F32F2F"/>
    <w:rsid w:val="00F3313A"/>
    <w:rsid w:val="00F332B8"/>
    <w:rsid w:val="00F33AA7"/>
    <w:rsid w:val="00F33BD6"/>
    <w:rsid w:val="00F33CCD"/>
    <w:rsid w:val="00F33D5F"/>
    <w:rsid w:val="00F33E66"/>
    <w:rsid w:val="00F340AF"/>
    <w:rsid w:val="00F34474"/>
    <w:rsid w:val="00F344F8"/>
    <w:rsid w:val="00F345A6"/>
    <w:rsid w:val="00F34849"/>
    <w:rsid w:val="00F34A47"/>
    <w:rsid w:val="00F34C63"/>
    <w:rsid w:val="00F34D0B"/>
    <w:rsid w:val="00F34D31"/>
    <w:rsid w:val="00F34DCD"/>
    <w:rsid w:val="00F34DEB"/>
    <w:rsid w:val="00F34F54"/>
    <w:rsid w:val="00F351AA"/>
    <w:rsid w:val="00F3538C"/>
    <w:rsid w:val="00F35492"/>
    <w:rsid w:val="00F35734"/>
    <w:rsid w:val="00F362B2"/>
    <w:rsid w:val="00F36EB8"/>
    <w:rsid w:val="00F36F52"/>
    <w:rsid w:val="00F36FE8"/>
    <w:rsid w:val="00F3732E"/>
    <w:rsid w:val="00F37495"/>
    <w:rsid w:val="00F37ABB"/>
    <w:rsid w:val="00F37B64"/>
    <w:rsid w:val="00F37C88"/>
    <w:rsid w:val="00F37FBD"/>
    <w:rsid w:val="00F400D8"/>
    <w:rsid w:val="00F40250"/>
    <w:rsid w:val="00F40291"/>
    <w:rsid w:val="00F402BC"/>
    <w:rsid w:val="00F40361"/>
    <w:rsid w:val="00F4070D"/>
    <w:rsid w:val="00F408DA"/>
    <w:rsid w:val="00F408FC"/>
    <w:rsid w:val="00F40BB3"/>
    <w:rsid w:val="00F40D9F"/>
    <w:rsid w:val="00F410EB"/>
    <w:rsid w:val="00F41121"/>
    <w:rsid w:val="00F41C2B"/>
    <w:rsid w:val="00F41C4D"/>
    <w:rsid w:val="00F42562"/>
    <w:rsid w:val="00F425F1"/>
    <w:rsid w:val="00F42F1F"/>
    <w:rsid w:val="00F43418"/>
    <w:rsid w:val="00F43509"/>
    <w:rsid w:val="00F43526"/>
    <w:rsid w:val="00F43765"/>
    <w:rsid w:val="00F43845"/>
    <w:rsid w:val="00F4397A"/>
    <w:rsid w:val="00F43AB0"/>
    <w:rsid w:val="00F43C7A"/>
    <w:rsid w:val="00F43D4B"/>
    <w:rsid w:val="00F43EB1"/>
    <w:rsid w:val="00F441D4"/>
    <w:rsid w:val="00F44434"/>
    <w:rsid w:val="00F44522"/>
    <w:rsid w:val="00F4486F"/>
    <w:rsid w:val="00F44A18"/>
    <w:rsid w:val="00F451F7"/>
    <w:rsid w:val="00F45DF1"/>
    <w:rsid w:val="00F45E3E"/>
    <w:rsid w:val="00F46187"/>
    <w:rsid w:val="00F461C1"/>
    <w:rsid w:val="00F461D1"/>
    <w:rsid w:val="00F46B3C"/>
    <w:rsid w:val="00F46B87"/>
    <w:rsid w:val="00F475F4"/>
    <w:rsid w:val="00F47731"/>
    <w:rsid w:val="00F47786"/>
    <w:rsid w:val="00F47D77"/>
    <w:rsid w:val="00F500B4"/>
    <w:rsid w:val="00F50133"/>
    <w:rsid w:val="00F50152"/>
    <w:rsid w:val="00F5018C"/>
    <w:rsid w:val="00F508D7"/>
    <w:rsid w:val="00F50A7C"/>
    <w:rsid w:val="00F50D9B"/>
    <w:rsid w:val="00F50EDD"/>
    <w:rsid w:val="00F50F12"/>
    <w:rsid w:val="00F50F3B"/>
    <w:rsid w:val="00F51368"/>
    <w:rsid w:val="00F514D7"/>
    <w:rsid w:val="00F51AF8"/>
    <w:rsid w:val="00F51F91"/>
    <w:rsid w:val="00F52249"/>
    <w:rsid w:val="00F522A1"/>
    <w:rsid w:val="00F5298B"/>
    <w:rsid w:val="00F5299D"/>
    <w:rsid w:val="00F52ACB"/>
    <w:rsid w:val="00F52EDB"/>
    <w:rsid w:val="00F5382F"/>
    <w:rsid w:val="00F538EE"/>
    <w:rsid w:val="00F5396F"/>
    <w:rsid w:val="00F539EE"/>
    <w:rsid w:val="00F53A23"/>
    <w:rsid w:val="00F53C84"/>
    <w:rsid w:val="00F53CCA"/>
    <w:rsid w:val="00F53E4C"/>
    <w:rsid w:val="00F541DB"/>
    <w:rsid w:val="00F541EA"/>
    <w:rsid w:val="00F545C1"/>
    <w:rsid w:val="00F5497E"/>
    <w:rsid w:val="00F54AEA"/>
    <w:rsid w:val="00F54BFB"/>
    <w:rsid w:val="00F54C5D"/>
    <w:rsid w:val="00F54E66"/>
    <w:rsid w:val="00F54FC1"/>
    <w:rsid w:val="00F55006"/>
    <w:rsid w:val="00F553BC"/>
    <w:rsid w:val="00F55466"/>
    <w:rsid w:val="00F554A1"/>
    <w:rsid w:val="00F554F4"/>
    <w:rsid w:val="00F5598C"/>
    <w:rsid w:val="00F55D8D"/>
    <w:rsid w:val="00F55D9C"/>
    <w:rsid w:val="00F563B9"/>
    <w:rsid w:val="00F5678C"/>
    <w:rsid w:val="00F56C1E"/>
    <w:rsid w:val="00F56EE4"/>
    <w:rsid w:val="00F570B5"/>
    <w:rsid w:val="00F571DB"/>
    <w:rsid w:val="00F57A97"/>
    <w:rsid w:val="00F57BE4"/>
    <w:rsid w:val="00F57EF2"/>
    <w:rsid w:val="00F57F34"/>
    <w:rsid w:val="00F57F95"/>
    <w:rsid w:val="00F601C6"/>
    <w:rsid w:val="00F603DA"/>
    <w:rsid w:val="00F603DB"/>
    <w:rsid w:val="00F60B54"/>
    <w:rsid w:val="00F60EE0"/>
    <w:rsid w:val="00F614AF"/>
    <w:rsid w:val="00F616EB"/>
    <w:rsid w:val="00F6184C"/>
    <w:rsid w:val="00F618FF"/>
    <w:rsid w:val="00F61946"/>
    <w:rsid w:val="00F61A00"/>
    <w:rsid w:val="00F62428"/>
    <w:rsid w:val="00F6251F"/>
    <w:rsid w:val="00F6273A"/>
    <w:rsid w:val="00F628C8"/>
    <w:rsid w:val="00F62F22"/>
    <w:rsid w:val="00F63088"/>
    <w:rsid w:val="00F63226"/>
    <w:rsid w:val="00F632A1"/>
    <w:rsid w:val="00F6350B"/>
    <w:rsid w:val="00F63711"/>
    <w:rsid w:val="00F63B25"/>
    <w:rsid w:val="00F63BAE"/>
    <w:rsid w:val="00F63DF2"/>
    <w:rsid w:val="00F63E40"/>
    <w:rsid w:val="00F63E96"/>
    <w:rsid w:val="00F64354"/>
    <w:rsid w:val="00F64885"/>
    <w:rsid w:val="00F648C6"/>
    <w:rsid w:val="00F64A20"/>
    <w:rsid w:val="00F64F12"/>
    <w:rsid w:val="00F64F93"/>
    <w:rsid w:val="00F65006"/>
    <w:rsid w:val="00F6543B"/>
    <w:rsid w:val="00F65678"/>
    <w:rsid w:val="00F657DF"/>
    <w:rsid w:val="00F658F6"/>
    <w:rsid w:val="00F65B6F"/>
    <w:rsid w:val="00F6602C"/>
    <w:rsid w:val="00F660D7"/>
    <w:rsid w:val="00F6629E"/>
    <w:rsid w:val="00F662F0"/>
    <w:rsid w:val="00F663EB"/>
    <w:rsid w:val="00F6695F"/>
    <w:rsid w:val="00F671A3"/>
    <w:rsid w:val="00F671EF"/>
    <w:rsid w:val="00F67420"/>
    <w:rsid w:val="00F67BA7"/>
    <w:rsid w:val="00F67CD1"/>
    <w:rsid w:val="00F67F0D"/>
    <w:rsid w:val="00F67F43"/>
    <w:rsid w:val="00F7020D"/>
    <w:rsid w:val="00F704D9"/>
    <w:rsid w:val="00F7065E"/>
    <w:rsid w:val="00F7074D"/>
    <w:rsid w:val="00F70785"/>
    <w:rsid w:val="00F707E6"/>
    <w:rsid w:val="00F708A6"/>
    <w:rsid w:val="00F70C12"/>
    <w:rsid w:val="00F70C24"/>
    <w:rsid w:val="00F70F11"/>
    <w:rsid w:val="00F70F23"/>
    <w:rsid w:val="00F70FD4"/>
    <w:rsid w:val="00F7124A"/>
    <w:rsid w:val="00F716CE"/>
    <w:rsid w:val="00F71C0D"/>
    <w:rsid w:val="00F71CEC"/>
    <w:rsid w:val="00F71E2F"/>
    <w:rsid w:val="00F71F9B"/>
    <w:rsid w:val="00F7219A"/>
    <w:rsid w:val="00F721B6"/>
    <w:rsid w:val="00F721D0"/>
    <w:rsid w:val="00F722D7"/>
    <w:rsid w:val="00F72914"/>
    <w:rsid w:val="00F729F9"/>
    <w:rsid w:val="00F72EE2"/>
    <w:rsid w:val="00F733BA"/>
    <w:rsid w:val="00F7352F"/>
    <w:rsid w:val="00F73A91"/>
    <w:rsid w:val="00F73F0C"/>
    <w:rsid w:val="00F73F43"/>
    <w:rsid w:val="00F744B6"/>
    <w:rsid w:val="00F74595"/>
    <w:rsid w:val="00F748A9"/>
    <w:rsid w:val="00F74B6B"/>
    <w:rsid w:val="00F74EBC"/>
    <w:rsid w:val="00F752C8"/>
    <w:rsid w:val="00F75343"/>
    <w:rsid w:val="00F756F8"/>
    <w:rsid w:val="00F7589E"/>
    <w:rsid w:val="00F759CF"/>
    <w:rsid w:val="00F75B7B"/>
    <w:rsid w:val="00F75D9E"/>
    <w:rsid w:val="00F75EA2"/>
    <w:rsid w:val="00F760F2"/>
    <w:rsid w:val="00F76700"/>
    <w:rsid w:val="00F769F5"/>
    <w:rsid w:val="00F77220"/>
    <w:rsid w:val="00F77267"/>
    <w:rsid w:val="00F774B4"/>
    <w:rsid w:val="00F77935"/>
    <w:rsid w:val="00F77B05"/>
    <w:rsid w:val="00F77EAA"/>
    <w:rsid w:val="00F77F77"/>
    <w:rsid w:val="00F8023B"/>
    <w:rsid w:val="00F80265"/>
    <w:rsid w:val="00F8052A"/>
    <w:rsid w:val="00F80534"/>
    <w:rsid w:val="00F805FE"/>
    <w:rsid w:val="00F80691"/>
    <w:rsid w:val="00F8071C"/>
    <w:rsid w:val="00F808CB"/>
    <w:rsid w:val="00F80B2B"/>
    <w:rsid w:val="00F80F0B"/>
    <w:rsid w:val="00F80FCD"/>
    <w:rsid w:val="00F81000"/>
    <w:rsid w:val="00F8136A"/>
    <w:rsid w:val="00F8145A"/>
    <w:rsid w:val="00F8195C"/>
    <w:rsid w:val="00F81A11"/>
    <w:rsid w:val="00F81A70"/>
    <w:rsid w:val="00F81CA2"/>
    <w:rsid w:val="00F81EAE"/>
    <w:rsid w:val="00F823A6"/>
    <w:rsid w:val="00F8240F"/>
    <w:rsid w:val="00F82717"/>
    <w:rsid w:val="00F82853"/>
    <w:rsid w:val="00F828F7"/>
    <w:rsid w:val="00F82DD3"/>
    <w:rsid w:val="00F82F16"/>
    <w:rsid w:val="00F82FBA"/>
    <w:rsid w:val="00F83179"/>
    <w:rsid w:val="00F8337C"/>
    <w:rsid w:val="00F837BC"/>
    <w:rsid w:val="00F83870"/>
    <w:rsid w:val="00F846CB"/>
    <w:rsid w:val="00F84890"/>
    <w:rsid w:val="00F84CE6"/>
    <w:rsid w:val="00F84E91"/>
    <w:rsid w:val="00F84EB0"/>
    <w:rsid w:val="00F85421"/>
    <w:rsid w:val="00F855E5"/>
    <w:rsid w:val="00F85882"/>
    <w:rsid w:val="00F8594A"/>
    <w:rsid w:val="00F85CA8"/>
    <w:rsid w:val="00F85D25"/>
    <w:rsid w:val="00F85DCB"/>
    <w:rsid w:val="00F85E19"/>
    <w:rsid w:val="00F8615E"/>
    <w:rsid w:val="00F86481"/>
    <w:rsid w:val="00F8696D"/>
    <w:rsid w:val="00F86B97"/>
    <w:rsid w:val="00F87211"/>
    <w:rsid w:val="00F8723F"/>
    <w:rsid w:val="00F875C1"/>
    <w:rsid w:val="00F87893"/>
    <w:rsid w:val="00F87894"/>
    <w:rsid w:val="00F90013"/>
    <w:rsid w:val="00F90014"/>
    <w:rsid w:val="00F9016F"/>
    <w:rsid w:val="00F90177"/>
    <w:rsid w:val="00F904C5"/>
    <w:rsid w:val="00F90A3C"/>
    <w:rsid w:val="00F90ADC"/>
    <w:rsid w:val="00F90BD0"/>
    <w:rsid w:val="00F91300"/>
    <w:rsid w:val="00F91861"/>
    <w:rsid w:val="00F918CE"/>
    <w:rsid w:val="00F919E8"/>
    <w:rsid w:val="00F91C45"/>
    <w:rsid w:val="00F91D6A"/>
    <w:rsid w:val="00F92112"/>
    <w:rsid w:val="00F9217F"/>
    <w:rsid w:val="00F9218A"/>
    <w:rsid w:val="00F922DA"/>
    <w:rsid w:val="00F927C3"/>
    <w:rsid w:val="00F92916"/>
    <w:rsid w:val="00F92E3B"/>
    <w:rsid w:val="00F92F24"/>
    <w:rsid w:val="00F931BB"/>
    <w:rsid w:val="00F93367"/>
    <w:rsid w:val="00F933B0"/>
    <w:rsid w:val="00F936FF"/>
    <w:rsid w:val="00F93BE0"/>
    <w:rsid w:val="00F93C69"/>
    <w:rsid w:val="00F9435F"/>
    <w:rsid w:val="00F9457D"/>
    <w:rsid w:val="00F945B8"/>
    <w:rsid w:val="00F947FC"/>
    <w:rsid w:val="00F94AB4"/>
    <w:rsid w:val="00F94DD5"/>
    <w:rsid w:val="00F94FE6"/>
    <w:rsid w:val="00F95316"/>
    <w:rsid w:val="00F95392"/>
    <w:rsid w:val="00F958EC"/>
    <w:rsid w:val="00F95C35"/>
    <w:rsid w:val="00F95CAC"/>
    <w:rsid w:val="00F96029"/>
    <w:rsid w:val="00F961E9"/>
    <w:rsid w:val="00F962CF"/>
    <w:rsid w:val="00F969CF"/>
    <w:rsid w:val="00F96EDE"/>
    <w:rsid w:val="00F970C1"/>
    <w:rsid w:val="00F971D9"/>
    <w:rsid w:val="00F97258"/>
    <w:rsid w:val="00F979EC"/>
    <w:rsid w:val="00F97C93"/>
    <w:rsid w:val="00F97F04"/>
    <w:rsid w:val="00FA0185"/>
    <w:rsid w:val="00FA0215"/>
    <w:rsid w:val="00FA0216"/>
    <w:rsid w:val="00FA049A"/>
    <w:rsid w:val="00FA0806"/>
    <w:rsid w:val="00FA0FE3"/>
    <w:rsid w:val="00FA11F4"/>
    <w:rsid w:val="00FA1626"/>
    <w:rsid w:val="00FA1715"/>
    <w:rsid w:val="00FA1D30"/>
    <w:rsid w:val="00FA2266"/>
    <w:rsid w:val="00FA2392"/>
    <w:rsid w:val="00FA244E"/>
    <w:rsid w:val="00FA2606"/>
    <w:rsid w:val="00FA3067"/>
    <w:rsid w:val="00FA31DD"/>
    <w:rsid w:val="00FA3A39"/>
    <w:rsid w:val="00FA42DF"/>
    <w:rsid w:val="00FA4434"/>
    <w:rsid w:val="00FA45D6"/>
    <w:rsid w:val="00FA474E"/>
    <w:rsid w:val="00FA4961"/>
    <w:rsid w:val="00FA4BBF"/>
    <w:rsid w:val="00FA4BF5"/>
    <w:rsid w:val="00FA5463"/>
    <w:rsid w:val="00FA5617"/>
    <w:rsid w:val="00FA58A1"/>
    <w:rsid w:val="00FA625B"/>
    <w:rsid w:val="00FA6355"/>
    <w:rsid w:val="00FA681B"/>
    <w:rsid w:val="00FA695F"/>
    <w:rsid w:val="00FA6A15"/>
    <w:rsid w:val="00FA6B2A"/>
    <w:rsid w:val="00FA6CA6"/>
    <w:rsid w:val="00FA751C"/>
    <w:rsid w:val="00FA7615"/>
    <w:rsid w:val="00FA778F"/>
    <w:rsid w:val="00FA7A3A"/>
    <w:rsid w:val="00FA7AB2"/>
    <w:rsid w:val="00FA7B98"/>
    <w:rsid w:val="00FA7D0A"/>
    <w:rsid w:val="00FA7DD2"/>
    <w:rsid w:val="00FB033A"/>
    <w:rsid w:val="00FB05AF"/>
    <w:rsid w:val="00FB0A7D"/>
    <w:rsid w:val="00FB0AA4"/>
    <w:rsid w:val="00FB0C8F"/>
    <w:rsid w:val="00FB108F"/>
    <w:rsid w:val="00FB15AD"/>
    <w:rsid w:val="00FB1C1B"/>
    <w:rsid w:val="00FB2136"/>
    <w:rsid w:val="00FB218C"/>
    <w:rsid w:val="00FB28CD"/>
    <w:rsid w:val="00FB2E9D"/>
    <w:rsid w:val="00FB2FCF"/>
    <w:rsid w:val="00FB3009"/>
    <w:rsid w:val="00FB3336"/>
    <w:rsid w:val="00FB3374"/>
    <w:rsid w:val="00FB3638"/>
    <w:rsid w:val="00FB3CA3"/>
    <w:rsid w:val="00FB3D99"/>
    <w:rsid w:val="00FB42E6"/>
    <w:rsid w:val="00FB475D"/>
    <w:rsid w:val="00FB4870"/>
    <w:rsid w:val="00FB4C61"/>
    <w:rsid w:val="00FB5065"/>
    <w:rsid w:val="00FB5220"/>
    <w:rsid w:val="00FB5639"/>
    <w:rsid w:val="00FB57B7"/>
    <w:rsid w:val="00FB58C1"/>
    <w:rsid w:val="00FB5C4C"/>
    <w:rsid w:val="00FB5C7F"/>
    <w:rsid w:val="00FB5E1B"/>
    <w:rsid w:val="00FB5E60"/>
    <w:rsid w:val="00FB5F2B"/>
    <w:rsid w:val="00FB62F0"/>
    <w:rsid w:val="00FB6376"/>
    <w:rsid w:val="00FB63F4"/>
    <w:rsid w:val="00FB6528"/>
    <w:rsid w:val="00FB6647"/>
    <w:rsid w:val="00FB67F6"/>
    <w:rsid w:val="00FB713E"/>
    <w:rsid w:val="00FB766F"/>
    <w:rsid w:val="00FB771B"/>
    <w:rsid w:val="00FB7F8A"/>
    <w:rsid w:val="00FC00EB"/>
    <w:rsid w:val="00FC0209"/>
    <w:rsid w:val="00FC0538"/>
    <w:rsid w:val="00FC08F0"/>
    <w:rsid w:val="00FC0C3E"/>
    <w:rsid w:val="00FC0D81"/>
    <w:rsid w:val="00FC15F6"/>
    <w:rsid w:val="00FC1EAB"/>
    <w:rsid w:val="00FC1EB0"/>
    <w:rsid w:val="00FC1F4C"/>
    <w:rsid w:val="00FC1F85"/>
    <w:rsid w:val="00FC2805"/>
    <w:rsid w:val="00FC2A29"/>
    <w:rsid w:val="00FC2E66"/>
    <w:rsid w:val="00FC2FF4"/>
    <w:rsid w:val="00FC35BC"/>
    <w:rsid w:val="00FC3854"/>
    <w:rsid w:val="00FC3FEF"/>
    <w:rsid w:val="00FC422C"/>
    <w:rsid w:val="00FC4307"/>
    <w:rsid w:val="00FC4485"/>
    <w:rsid w:val="00FC469F"/>
    <w:rsid w:val="00FC4889"/>
    <w:rsid w:val="00FC4B96"/>
    <w:rsid w:val="00FC4BBC"/>
    <w:rsid w:val="00FC4BEB"/>
    <w:rsid w:val="00FC4FF4"/>
    <w:rsid w:val="00FC5B0E"/>
    <w:rsid w:val="00FC60D7"/>
    <w:rsid w:val="00FC647A"/>
    <w:rsid w:val="00FC668D"/>
    <w:rsid w:val="00FC68A7"/>
    <w:rsid w:val="00FC692C"/>
    <w:rsid w:val="00FC6993"/>
    <w:rsid w:val="00FC6A51"/>
    <w:rsid w:val="00FC6AD1"/>
    <w:rsid w:val="00FC6BFD"/>
    <w:rsid w:val="00FC6CE1"/>
    <w:rsid w:val="00FC6D67"/>
    <w:rsid w:val="00FC6FFD"/>
    <w:rsid w:val="00FC7009"/>
    <w:rsid w:val="00FC7156"/>
    <w:rsid w:val="00FC7191"/>
    <w:rsid w:val="00FC728C"/>
    <w:rsid w:val="00FC72A5"/>
    <w:rsid w:val="00FC74C6"/>
    <w:rsid w:val="00FC74F4"/>
    <w:rsid w:val="00FC7601"/>
    <w:rsid w:val="00FC78D9"/>
    <w:rsid w:val="00FD00F2"/>
    <w:rsid w:val="00FD014F"/>
    <w:rsid w:val="00FD063B"/>
    <w:rsid w:val="00FD07C2"/>
    <w:rsid w:val="00FD0ACA"/>
    <w:rsid w:val="00FD0EA7"/>
    <w:rsid w:val="00FD1118"/>
    <w:rsid w:val="00FD1356"/>
    <w:rsid w:val="00FD140F"/>
    <w:rsid w:val="00FD159D"/>
    <w:rsid w:val="00FD1614"/>
    <w:rsid w:val="00FD1885"/>
    <w:rsid w:val="00FD1971"/>
    <w:rsid w:val="00FD1981"/>
    <w:rsid w:val="00FD1C9F"/>
    <w:rsid w:val="00FD1EB1"/>
    <w:rsid w:val="00FD1F92"/>
    <w:rsid w:val="00FD226D"/>
    <w:rsid w:val="00FD2595"/>
    <w:rsid w:val="00FD2B0C"/>
    <w:rsid w:val="00FD2BA5"/>
    <w:rsid w:val="00FD2E6E"/>
    <w:rsid w:val="00FD32D9"/>
    <w:rsid w:val="00FD3A10"/>
    <w:rsid w:val="00FD3C45"/>
    <w:rsid w:val="00FD3DAA"/>
    <w:rsid w:val="00FD4499"/>
    <w:rsid w:val="00FD4933"/>
    <w:rsid w:val="00FD499B"/>
    <w:rsid w:val="00FD4B37"/>
    <w:rsid w:val="00FD4B4A"/>
    <w:rsid w:val="00FD4E91"/>
    <w:rsid w:val="00FD4FA0"/>
    <w:rsid w:val="00FD52EA"/>
    <w:rsid w:val="00FD5637"/>
    <w:rsid w:val="00FD58B9"/>
    <w:rsid w:val="00FD58C2"/>
    <w:rsid w:val="00FD58FB"/>
    <w:rsid w:val="00FD59D9"/>
    <w:rsid w:val="00FD5A01"/>
    <w:rsid w:val="00FD5AE6"/>
    <w:rsid w:val="00FD5E04"/>
    <w:rsid w:val="00FD5E2E"/>
    <w:rsid w:val="00FD5E8F"/>
    <w:rsid w:val="00FD6360"/>
    <w:rsid w:val="00FD6447"/>
    <w:rsid w:val="00FD65AA"/>
    <w:rsid w:val="00FD677C"/>
    <w:rsid w:val="00FD6A21"/>
    <w:rsid w:val="00FD6B1C"/>
    <w:rsid w:val="00FD6EF0"/>
    <w:rsid w:val="00FD6EFB"/>
    <w:rsid w:val="00FD6EFD"/>
    <w:rsid w:val="00FD7184"/>
    <w:rsid w:val="00FD7240"/>
    <w:rsid w:val="00FD7314"/>
    <w:rsid w:val="00FD7549"/>
    <w:rsid w:val="00FD7594"/>
    <w:rsid w:val="00FD7692"/>
    <w:rsid w:val="00FD7774"/>
    <w:rsid w:val="00FD79CE"/>
    <w:rsid w:val="00FD7B9A"/>
    <w:rsid w:val="00FD7E64"/>
    <w:rsid w:val="00FD7EAE"/>
    <w:rsid w:val="00FD7EC3"/>
    <w:rsid w:val="00FE036B"/>
    <w:rsid w:val="00FE05BA"/>
    <w:rsid w:val="00FE0829"/>
    <w:rsid w:val="00FE08C8"/>
    <w:rsid w:val="00FE09F4"/>
    <w:rsid w:val="00FE0BB9"/>
    <w:rsid w:val="00FE0D7F"/>
    <w:rsid w:val="00FE122F"/>
    <w:rsid w:val="00FE14A2"/>
    <w:rsid w:val="00FE15B8"/>
    <w:rsid w:val="00FE169E"/>
    <w:rsid w:val="00FE19FE"/>
    <w:rsid w:val="00FE1C44"/>
    <w:rsid w:val="00FE1D18"/>
    <w:rsid w:val="00FE21BA"/>
    <w:rsid w:val="00FE2206"/>
    <w:rsid w:val="00FE2399"/>
    <w:rsid w:val="00FE24B5"/>
    <w:rsid w:val="00FE297B"/>
    <w:rsid w:val="00FE2D83"/>
    <w:rsid w:val="00FE3277"/>
    <w:rsid w:val="00FE3489"/>
    <w:rsid w:val="00FE37A2"/>
    <w:rsid w:val="00FE3EDC"/>
    <w:rsid w:val="00FE401A"/>
    <w:rsid w:val="00FE4069"/>
    <w:rsid w:val="00FE409D"/>
    <w:rsid w:val="00FE416C"/>
    <w:rsid w:val="00FE41EF"/>
    <w:rsid w:val="00FE42C2"/>
    <w:rsid w:val="00FE469B"/>
    <w:rsid w:val="00FE4C53"/>
    <w:rsid w:val="00FE4EAC"/>
    <w:rsid w:val="00FE5A4F"/>
    <w:rsid w:val="00FE5C71"/>
    <w:rsid w:val="00FE6088"/>
    <w:rsid w:val="00FE670B"/>
    <w:rsid w:val="00FE6A88"/>
    <w:rsid w:val="00FE6D25"/>
    <w:rsid w:val="00FE6DA1"/>
    <w:rsid w:val="00FE6EF1"/>
    <w:rsid w:val="00FE72A6"/>
    <w:rsid w:val="00FE7700"/>
    <w:rsid w:val="00FE77B6"/>
    <w:rsid w:val="00FE7893"/>
    <w:rsid w:val="00FE7BF1"/>
    <w:rsid w:val="00FE7C1A"/>
    <w:rsid w:val="00FF051F"/>
    <w:rsid w:val="00FF053E"/>
    <w:rsid w:val="00FF08CE"/>
    <w:rsid w:val="00FF0CD6"/>
    <w:rsid w:val="00FF0EDE"/>
    <w:rsid w:val="00FF0F60"/>
    <w:rsid w:val="00FF1176"/>
    <w:rsid w:val="00FF1723"/>
    <w:rsid w:val="00FF230C"/>
    <w:rsid w:val="00FF2563"/>
    <w:rsid w:val="00FF28A0"/>
    <w:rsid w:val="00FF2C92"/>
    <w:rsid w:val="00FF2D37"/>
    <w:rsid w:val="00FF3449"/>
    <w:rsid w:val="00FF344F"/>
    <w:rsid w:val="00FF374D"/>
    <w:rsid w:val="00FF3D69"/>
    <w:rsid w:val="00FF3DC2"/>
    <w:rsid w:val="00FF413A"/>
    <w:rsid w:val="00FF4396"/>
    <w:rsid w:val="00FF492A"/>
    <w:rsid w:val="00FF4A27"/>
    <w:rsid w:val="00FF5034"/>
    <w:rsid w:val="00FF5237"/>
    <w:rsid w:val="00FF56FB"/>
    <w:rsid w:val="00FF575F"/>
    <w:rsid w:val="00FF59A5"/>
    <w:rsid w:val="00FF5A9E"/>
    <w:rsid w:val="00FF5D91"/>
    <w:rsid w:val="00FF60B9"/>
    <w:rsid w:val="00FF6705"/>
    <w:rsid w:val="00FF6D77"/>
    <w:rsid w:val="00FF6F28"/>
    <w:rsid w:val="00FF7BD1"/>
    <w:rsid w:val="00FF7F9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144102B"/>
  <w15:docId w15:val="{032C0733-A461-49A2-9062-C3DAC69F9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14E9C"/>
    <w:rPr>
      <w:sz w:val="24"/>
      <w:szCs w:val="24"/>
    </w:rPr>
  </w:style>
  <w:style w:type="paragraph" w:styleId="Titre1">
    <w:name w:val="heading 1"/>
    <w:basedOn w:val="Normal"/>
    <w:next w:val="Normal"/>
    <w:link w:val="Titre1Car"/>
    <w:qFormat/>
    <w:rsid w:val="00D3710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2C2B65"/>
    <w:pPr>
      <w:keepNext/>
      <w:keepLines/>
      <w:spacing w:before="200"/>
      <w:outlineLvl w:val="2"/>
    </w:pPr>
    <w:rPr>
      <w:rFonts w:ascii="Cambria" w:hAnsi="Cambria"/>
      <w:b/>
      <w:bCs/>
      <w:color w:val="4F81BD"/>
    </w:rPr>
  </w:style>
  <w:style w:type="paragraph" w:styleId="Titre5">
    <w:name w:val="heading 5"/>
    <w:basedOn w:val="Normal"/>
    <w:link w:val="Titre5Car"/>
    <w:uiPriority w:val="9"/>
    <w:qFormat/>
    <w:rsid w:val="0059665F"/>
    <w:pPr>
      <w:spacing w:before="100" w:beforeAutospacing="1" w:after="100" w:afterAutospacing="1"/>
      <w:outlineLvl w:val="4"/>
    </w:pPr>
    <w:rPr>
      <w:b/>
      <w:bCs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locked/>
    <w:rsid w:val="002C2B65"/>
    <w:rPr>
      <w:rFonts w:ascii="Cambria" w:hAnsi="Cambria" w:cs="Times New Roman"/>
      <w:b/>
      <w:bCs/>
      <w:color w:val="4F81BD"/>
      <w:sz w:val="24"/>
      <w:szCs w:val="24"/>
    </w:rPr>
  </w:style>
  <w:style w:type="character" w:customStyle="1" w:styleId="Titre5Car">
    <w:name w:val="Titre 5 Car"/>
    <w:basedOn w:val="Policepardfaut"/>
    <w:link w:val="Titre5"/>
    <w:uiPriority w:val="9"/>
    <w:semiHidden/>
    <w:locked/>
    <w:rsid w:val="000F0812"/>
    <w:rPr>
      <w:rFonts w:ascii="Calibri" w:hAnsi="Calibri" w:cs="Arial"/>
      <w:b/>
      <w:bCs/>
      <w:i/>
      <w:iCs/>
      <w:sz w:val="26"/>
      <w:szCs w:val="26"/>
    </w:rPr>
  </w:style>
  <w:style w:type="paragraph" w:styleId="En-tte">
    <w:name w:val="header"/>
    <w:basedOn w:val="Normal"/>
    <w:link w:val="En-tteCar"/>
    <w:uiPriority w:val="99"/>
    <w:rsid w:val="00856B63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semiHidden/>
    <w:locked/>
    <w:rsid w:val="000F0812"/>
    <w:rPr>
      <w:rFonts w:cs="Times New Roman"/>
      <w:sz w:val="24"/>
      <w:szCs w:val="24"/>
    </w:rPr>
  </w:style>
  <w:style w:type="paragraph" w:styleId="Pieddepage">
    <w:name w:val="footer"/>
    <w:basedOn w:val="Normal"/>
    <w:link w:val="PieddepageCar"/>
    <w:uiPriority w:val="99"/>
    <w:rsid w:val="00856B63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semiHidden/>
    <w:locked/>
    <w:rsid w:val="000F0812"/>
    <w:rPr>
      <w:rFonts w:cs="Times New Roman"/>
      <w:sz w:val="24"/>
      <w:szCs w:val="24"/>
    </w:rPr>
  </w:style>
  <w:style w:type="paragraph" w:styleId="Textedebulles">
    <w:name w:val="Balloon Text"/>
    <w:basedOn w:val="Normal"/>
    <w:link w:val="TextedebullesCar"/>
    <w:uiPriority w:val="99"/>
    <w:rsid w:val="00B97279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locked/>
    <w:rsid w:val="00B97279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B625C9"/>
    <w:pPr>
      <w:ind w:left="720"/>
      <w:contextualSpacing/>
    </w:pPr>
  </w:style>
  <w:style w:type="character" w:styleId="Accentuation">
    <w:name w:val="Emphasis"/>
    <w:basedOn w:val="Policepardfaut"/>
    <w:uiPriority w:val="20"/>
    <w:qFormat/>
    <w:rsid w:val="009C7E00"/>
    <w:rPr>
      <w:rFonts w:cs="Times New Roman"/>
      <w:i/>
      <w:iCs/>
    </w:rPr>
  </w:style>
  <w:style w:type="character" w:styleId="Textedelespacerserv">
    <w:name w:val="Placeholder Text"/>
    <w:basedOn w:val="Policepardfaut"/>
    <w:uiPriority w:val="99"/>
    <w:semiHidden/>
    <w:rsid w:val="000537DD"/>
    <w:rPr>
      <w:color w:val="808080"/>
    </w:rPr>
  </w:style>
  <w:style w:type="paragraph" w:styleId="Titre">
    <w:name w:val="Title"/>
    <w:basedOn w:val="Normal"/>
    <w:link w:val="TitreCar"/>
    <w:qFormat/>
    <w:rsid w:val="00714253"/>
    <w:pPr>
      <w:jc w:val="center"/>
    </w:pPr>
    <w:rPr>
      <w:rFonts w:ascii="Arial" w:hAnsi="Arial"/>
      <w:color w:val="000000"/>
      <w:sz w:val="20"/>
      <w:szCs w:val="20"/>
      <w:u w:val="single"/>
    </w:rPr>
  </w:style>
  <w:style w:type="character" w:customStyle="1" w:styleId="TitreCar">
    <w:name w:val="Titre Car"/>
    <w:basedOn w:val="Policepardfaut"/>
    <w:link w:val="Titre"/>
    <w:rsid w:val="00714253"/>
    <w:rPr>
      <w:rFonts w:ascii="Arial" w:hAnsi="Arial"/>
      <w:color w:val="000000"/>
      <w:u w:val="single"/>
    </w:rPr>
  </w:style>
  <w:style w:type="table" w:styleId="Grilledutableau">
    <w:name w:val="Table Grid"/>
    <w:basedOn w:val="TableauNormal"/>
    <w:rsid w:val="005D7A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CA28E0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character" w:customStyle="1" w:styleId="Titre1Car">
    <w:name w:val="Titre 1 Car"/>
    <w:basedOn w:val="Policepardfaut"/>
    <w:link w:val="Titre1"/>
    <w:rsid w:val="00D3710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00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5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0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85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8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85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5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2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5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2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72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66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8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7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2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1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7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4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9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66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56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1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1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36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6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07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8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5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1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1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1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1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1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1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1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1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1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1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1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1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1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1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1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1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1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1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1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1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1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1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1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1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1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1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1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1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1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1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2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2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2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2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2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2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2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2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2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2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2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2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2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2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2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2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2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2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2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2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2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2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2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2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2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2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2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2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2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2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2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2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2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2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2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2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2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2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2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2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2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2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2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2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2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2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2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2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2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2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2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2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2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2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2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2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2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2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2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2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2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2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2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2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2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2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2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2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2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2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2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2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2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2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2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2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2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2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2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2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2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2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2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2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2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2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2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2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2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2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2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2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2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2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2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2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2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2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2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3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3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3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3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3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3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3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3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3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3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3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3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3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3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3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3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3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3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3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3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3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3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3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3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3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3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3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3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3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3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3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3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3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3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3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3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3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3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3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3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3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3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3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3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3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3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3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3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3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3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3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3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3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3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3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3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3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3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3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3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3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3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3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3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3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3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3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3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3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3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3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3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3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3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3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3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3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3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3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3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3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3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3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3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3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3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3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3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3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3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3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3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3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3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3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3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3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3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3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3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4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4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4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4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4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4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4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4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4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4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4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4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4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4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4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4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4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4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4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4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4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4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4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4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4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4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4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4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4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4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4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4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4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4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4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4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4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4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4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4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4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4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4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4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4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4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4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4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4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4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4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4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4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4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4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4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4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4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4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4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4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4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4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4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4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4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4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4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4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4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4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4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4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4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4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4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4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4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4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4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4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4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4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4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4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4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4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4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4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4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4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4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4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4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4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4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4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4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4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4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5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5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5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5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5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5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5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5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5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5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5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5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5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5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5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5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5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5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5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5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5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5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5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5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5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5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5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5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5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5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5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5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5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5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5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5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5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5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5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5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5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5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5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5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5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5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5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5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5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5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5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5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5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5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5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5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5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5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5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5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5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5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5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5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5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5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5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5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5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5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5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5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5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5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5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5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5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5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5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5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5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5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5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5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5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5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5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5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5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5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5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5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5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5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5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5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5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5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5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5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6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6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6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6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6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6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6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6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6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6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6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6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6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6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6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6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6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6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6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6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6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6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6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6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6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6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6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6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6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6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6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6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6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6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6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6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6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6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6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6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6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6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6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6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6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6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6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6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6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6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6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6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6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6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6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6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6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6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6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6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6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6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6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6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6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6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6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6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6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6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6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6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6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6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6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6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6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6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6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5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32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8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8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0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2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78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1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32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27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ll%20Users\Documents\partage\RNZ%20109\RAP%20N80RNZ109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7EB12F5-DF8F-40E2-B3AC-C6D0A39B5F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RAP N80RNZ109</Template>
  <TotalTime>5305</TotalTime>
  <Pages>1</Pages>
  <Words>312</Words>
  <Characters>1716</Characters>
  <Application>Microsoft Office Word</Application>
  <DocSecurity>0</DocSecurity>
  <Lines>14</Lines>
  <Paragraphs>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Rapport journalier de work over</vt:lpstr>
      <vt:lpstr>                                                                         Rapport journalier de work over </vt:lpstr>
    </vt:vector>
  </TitlesOfParts>
  <Company>Grizli777</Company>
  <LinksUpToDate>false</LinksUpToDate>
  <CharactersWithSpaces>2024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Rapport journalier de work over</dc:title>
  <dc:subject/>
  <dc:creator>TP 188</dc:creator>
  <cp:keywords/>
  <dc:description/>
  <cp:lastModifiedBy>TP 188</cp:lastModifiedBy>
  <cp:revision>489</cp:revision>
  <cp:lastPrinted>2023-12-24T06:30:00Z</cp:lastPrinted>
  <dcterms:created xsi:type="dcterms:W3CDTF">2025-08-02T22:37:00Z</dcterms:created>
  <dcterms:modified xsi:type="dcterms:W3CDTF">2026-05-30T05:07:00Z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671087875</vt:i4>
  </property>
</Properties>
</file>